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90BB" w14:textId="77777777" w:rsidR="00BA120E" w:rsidRPr="0069602E" w:rsidRDefault="00BA120E" w:rsidP="006A1FD7">
      <w:pPr>
        <w:pStyle w:val="-0"/>
      </w:pPr>
      <w:r w:rsidRPr="006960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AB9EAA" wp14:editId="49F2CEF3">
                <wp:simplePos x="0" y="0"/>
                <wp:positionH relativeFrom="column">
                  <wp:posOffset>-635</wp:posOffset>
                </wp:positionH>
                <wp:positionV relativeFrom="margin">
                  <wp:align>top</wp:align>
                </wp:positionV>
                <wp:extent cx="5940000" cy="918000"/>
                <wp:effectExtent l="0" t="0" r="3810" b="0"/>
                <wp:wrapNone/>
                <wp:docPr id="5501178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000" cy="91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0C07B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Министерство науки и высшего образования Российской Федерации Федеральное государственное автономное образовательное</w:t>
                            </w:r>
                            <w:r w:rsidR="007E1A02">
                              <w:rPr>
                                <w:szCs w:val="24"/>
                              </w:rPr>
                              <w:br/>
                            </w:r>
                            <w:r w:rsidRPr="00014D43">
                              <w:rPr>
                                <w:szCs w:val="24"/>
                              </w:rPr>
                              <w:t xml:space="preserve">учреждение высшего образования </w:t>
                            </w:r>
                          </w:p>
                          <w:p w14:paraId="0184F9EA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«ЮЖНЫЙ ФЕДЕРАЛЬНЫЙ УНИВЕРСИТЕТ»</w:t>
                            </w:r>
                            <w:r w:rsidR="007E1A02">
                              <w:rPr>
                                <w:szCs w:val="24"/>
                              </w:rPr>
                              <w:br/>
                            </w:r>
                            <w:r w:rsidRPr="00014D43">
                              <w:rPr>
                                <w:szCs w:val="24"/>
                              </w:rPr>
                              <w:t>(ФГАОУ ВО «ЮФУ»)</w:t>
                            </w:r>
                          </w:p>
                          <w:p w14:paraId="65744791" w14:textId="77777777" w:rsidR="00F40B56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014D43">
                              <w:rPr>
                                <w:szCs w:val="24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38EA8368" w14:textId="77777777" w:rsidR="00F40B56" w:rsidRPr="00014D43" w:rsidRDefault="00F40B56" w:rsidP="007E1A02">
                            <w:pPr>
                              <w:pStyle w:val="af3"/>
                              <w:spacing w:after="140"/>
                              <w:rPr>
                                <w:szCs w:val="24"/>
                              </w:rPr>
                            </w:pPr>
                            <w:r w:rsidRPr="00CA1EDF"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AB9EA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.05pt;margin-top:0;width:467.7pt;height:72.3pt;z-index:251658240;visibility:visible;mso-wrap-style:square;mso-wrap-distance-left:9pt;mso-wrap-distance-top:0;mso-wrap-distance-right:9pt;mso-wrap-distance-bottom:0;mso-position-horizontal:absolute;mso-position-horizontal-relative:text;mso-position-vertical:top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" stroked="f">
                <v:textbox style="mso-fit-shape-to-text:t">
                  <w:txbxContent>
                    <w:p w14:paraId="1620C07B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Министерство науки и высшего образования Российской Федерации Федеральное государственное автономное образовательное</w:t>
                      </w:r>
                      <w:r w:rsidR="007E1A02">
                        <w:rPr>
                          <w:szCs w:val="24"/>
                        </w:rPr>
                        <w:br/>
                      </w:r>
                      <w:r w:rsidRPr="00014D43">
                        <w:rPr>
                          <w:szCs w:val="24"/>
                        </w:rPr>
                        <w:t xml:space="preserve">учреждение высшего образования </w:t>
                      </w:r>
                    </w:p>
                    <w:p w14:paraId="0184F9EA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«ЮЖНЫЙ ФЕДЕРАЛЬНЫЙ УНИВЕРСИТЕТ»</w:t>
                      </w:r>
                      <w:r w:rsidR="007E1A02">
                        <w:rPr>
                          <w:szCs w:val="24"/>
                        </w:rPr>
                        <w:br/>
                      </w:r>
                      <w:r w:rsidRPr="00014D43">
                        <w:rPr>
                          <w:szCs w:val="24"/>
                        </w:rPr>
                        <w:t>(ФГАОУ ВО «ЮФУ»)</w:t>
                      </w:r>
                    </w:p>
                    <w:p w14:paraId="65744791" w14:textId="77777777" w:rsidR="00F40B56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014D43">
                        <w:rPr>
                          <w:szCs w:val="24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38EA8368" w14:textId="77777777" w:rsidR="00F40B56" w:rsidRPr="00014D43" w:rsidRDefault="00F40B56" w:rsidP="007E1A02">
                      <w:pPr>
                        <w:pStyle w:val="af3"/>
                        <w:spacing w:after="140"/>
                        <w:rPr>
                          <w:szCs w:val="24"/>
                        </w:rPr>
                      </w:pPr>
                      <w:r w:rsidRPr="00CA1EDF">
                        <w:t>Кафедра системного анализа и телекоммуникаций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3D750909" w14:textId="77777777" w:rsidR="00BA120E" w:rsidRPr="0069602E" w:rsidRDefault="00732A3C" w:rsidP="00710930">
      <w:pPr>
        <w:rPr>
          <w:rFonts w:asciiTheme="majorHAnsi" w:hAnsiTheme="majorHAnsi"/>
          <w:b/>
          <w:caps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71848" wp14:editId="37BADA40">
                <wp:simplePos x="0" y="0"/>
                <wp:positionH relativeFrom="margin">
                  <wp:posOffset>148164</wp:posOffset>
                </wp:positionH>
                <wp:positionV relativeFrom="paragraph">
                  <wp:posOffset>5789692</wp:posOffset>
                </wp:positionV>
                <wp:extent cx="5939790" cy="1201003"/>
                <wp:effectExtent l="0" t="0" r="3810" b="0"/>
                <wp:wrapNone/>
                <wp:docPr id="8945303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1201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1ED5B" w14:textId="77777777" w:rsidR="00F40B56" w:rsidRDefault="00F40B56" w:rsidP="00970ACE">
                            <w:pPr>
                              <w:pStyle w:val="af4"/>
                            </w:pPr>
                            <w:r>
                              <w:t>Выполнил</w:t>
                            </w:r>
                          </w:p>
                          <w:p w14:paraId="0B0B9394" w14:textId="12F493E2" w:rsidR="00F40B56" w:rsidRDefault="00F40B56" w:rsidP="00970ACE">
                            <w:pPr>
                              <w:pStyle w:val="af4"/>
                            </w:pPr>
                            <w:r>
                              <w:t>студент группы КТбо</w:t>
                            </w:r>
                            <w:r w:rsidR="008379A1">
                              <w:t>4</w:t>
                            </w:r>
                            <w:r>
                              <w:t>-2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8E1B77">
                              <w:t>А. С. Мумладзе</w:t>
                            </w:r>
                          </w:p>
                          <w:p w14:paraId="56294E3C" w14:textId="77777777" w:rsidR="008E1B77" w:rsidRDefault="008E1B77" w:rsidP="00970ACE">
                            <w:pPr>
                              <w:pStyle w:val="af4"/>
                            </w:pPr>
                          </w:p>
                          <w:p w14:paraId="09AB39DA" w14:textId="77777777" w:rsidR="00F40B56" w:rsidRDefault="00F40B56" w:rsidP="00970ACE">
                            <w:pPr>
                              <w:pStyle w:val="af4"/>
                            </w:pPr>
                            <w:r>
                              <w:t>Принял</w:t>
                            </w:r>
                          </w:p>
                          <w:p w14:paraId="08D722CF" w14:textId="2E22CD93" w:rsidR="00F40B56" w:rsidRDefault="001958B8" w:rsidP="00F368C7">
                            <w:pPr>
                              <w:pStyle w:val="af4"/>
                            </w:pPr>
                            <w:r>
                              <w:t>ассистент каф. САиТ</w:t>
                            </w:r>
                            <w:r w:rsidR="00732A3C">
                              <w:tab/>
                            </w:r>
                            <w:r w:rsidR="00732A3C">
                              <w:tab/>
                            </w:r>
                            <w:r w:rsidR="00732A3C">
                              <w:tab/>
                            </w:r>
                            <w:r>
                              <w:t>А. Ю. Борисов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71848" id="_x0000_s1027" type="#_x0000_t202" style="position:absolute;left:0;text-align:left;margin-left:11.65pt;margin-top:455.9pt;width:467.7pt;height:94.5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" stroked="f">
                <v:textbox>
                  <w:txbxContent>
                    <w:p w14:paraId="3D51ED5B" w14:textId="77777777" w:rsidR="00F40B56" w:rsidRDefault="00F40B56" w:rsidP="00970ACE">
                      <w:pPr>
                        <w:pStyle w:val="af4"/>
                      </w:pPr>
                      <w:r>
                        <w:t>Выполнил</w:t>
                      </w:r>
                    </w:p>
                    <w:p w14:paraId="0B0B9394" w14:textId="12F493E2" w:rsidR="00F40B56" w:rsidRDefault="00F40B56" w:rsidP="00970ACE">
                      <w:pPr>
                        <w:pStyle w:val="af4"/>
                      </w:pPr>
                      <w:r>
                        <w:t>студент группы КТбо</w:t>
                      </w:r>
                      <w:r w:rsidR="008379A1">
                        <w:t>4</w:t>
                      </w:r>
                      <w:r>
                        <w:t>-2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8E1B77">
                        <w:t>А. С. Мумладзе</w:t>
                      </w:r>
                    </w:p>
                    <w:p w14:paraId="56294E3C" w14:textId="77777777" w:rsidR="008E1B77" w:rsidRDefault="008E1B77" w:rsidP="00970ACE">
                      <w:pPr>
                        <w:pStyle w:val="af4"/>
                      </w:pPr>
                    </w:p>
                    <w:p w14:paraId="09AB39DA" w14:textId="77777777" w:rsidR="00F40B56" w:rsidRDefault="00F40B56" w:rsidP="00970ACE">
                      <w:pPr>
                        <w:pStyle w:val="af4"/>
                      </w:pPr>
                      <w:r>
                        <w:t>Принял</w:t>
                      </w:r>
                    </w:p>
                    <w:p w14:paraId="08D722CF" w14:textId="2E22CD93" w:rsidR="00F40B56" w:rsidRDefault="001958B8" w:rsidP="00F368C7">
                      <w:pPr>
                        <w:pStyle w:val="af4"/>
                      </w:pPr>
                      <w:r>
                        <w:t>ассистент каф. САиТ</w:t>
                      </w:r>
                      <w:r w:rsidR="00732A3C">
                        <w:tab/>
                      </w:r>
                      <w:r w:rsidR="00732A3C">
                        <w:tab/>
                      </w:r>
                      <w:r w:rsidR="00732A3C">
                        <w:tab/>
                      </w:r>
                      <w:r>
                        <w:t>А. Ю. Борисов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120E" w:rsidRPr="0069602E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2FA2F66" wp14:editId="52F91DD7">
                <wp:simplePos x="0" y="0"/>
                <wp:positionH relativeFrom="margin">
                  <wp:align>right</wp:align>
                </wp:positionH>
                <wp:positionV relativeFrom="margin">
                  <wp:posOffset>3609340</wp:posOffset>
                </wp:positionV>
                <wp:extent cx="5939790" cy="917575"/>
                <wp:effectExtent l="0" t="0" r="3810" b="635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91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C88D6" w14:textId="77777777" w:rsidR="00F368C7" w:rsidRDefault="00F368C7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ОТЧЕТ </w:t>
                            </w:r>
                          </w:p>
                          <w:p w14:paraId="6ABA46EB" w14:textId="6B411B72" w:rsidR="00F368C7" w:rsidRPr="005158AF" w:rsidRDefault="00F368C7" w:rsidP="00F368C7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ПО </w:t>
                            </w:r>
                            <w:r w:rsidR="001958B8">
                              <w:rPr>
                                <w:szCs w:val="24"/>
                              </w:rPr>
                              <w:t>ПРАКТИЧЕСКОЙ</w:t>
                            </w:r>
                            <w:r>
                              <w:rPr>
                                <w:szCs w:val="24"/>
                              </w:rPr>
                              <w:t xml:space="preserve"> РАБОТЕ №</w:t>
                            </w:r>
                            <w:r w:rsidR="00072768">
                              <w:rPr>
                                <w:szCs w:val="24"/>
                              </w:rPr>
                              <w:t>5</w:t>
                            </w:r>
                          </w:p>
                          <w:p w14:paraId="073F82A9" w14:textId="4146A030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 w:rsidRPr="005158AF">
                              <w:rPr>
                                <w:szCs w:val="24"/>
                              </w:rPr>
                              <w:t>по дисциплине «</w:t>
                            </w:r>
                            <w:r w:rsidR="001958B8" w:rsidRPr="001958B8">
                              <w:rPr>
                                <w:szCs w:val="24"/>
                              </w:rPr>
                              <w:t>Профессиональная разработка на платформе 1С:Предприятие</w:t>
                            </w:r>
                            <w:r w:rsidRPr="005158AF">
                              <w:rPr>
                                <w:szCs w:val="24"/>
                              </w:rPr>
                              <w:t>»</w:t>
                            </w:r>
                          </w:p>
                          <w:p w14:paraId="2A844657" w14:textId="77777777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</w:p>
                          <w:p w14:paraId="2F8B533E" w14:textId="2FC6660B" w:rsidR="00F40B56" w:rsidRPr="005158AF" w:rsidRDefault="00072768" w:rsidP="001958B8">
                            <w:pPr>
                              <w:pStyle w:val="af5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ИНТЕГРАЦИИ В 1С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A2F66" id="_x0000_s1028" type="#_x0000_t202" style="position:absolute;left:0;text-align:left;margin-left:416.5pt;margin-top:284.2pt;width:467.7pt;height:72.25pt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" stroked="f">
                <v:textbox style="mso-fit-shape-to-text:t">
                  <w:txbxContent>
                    <w:p w14:paraId="1D1C88D6" w14:textId="77777777" w:rsidR="00F368C7" w:rsidRDefault="00F368C7" w:rsidP="00BA120E">
                      <w:pPr>
                        <w:pStyle w:val="af3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ОТЧЕТ </w:t>
                      </w:r>
                    </w:p>
                    <w:p w14:paraId="6ABA46EB" w14:textId="6B411B72" w:rsidR="00F368C7" w:rsidRPr="005158AF" w:rsidRDefault="00F368C7" w:rsidP="00F368C7">
                      <w:pPr>
                        <w:pStyle w:val="af3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ПО </w:t>
                      </w:r>
                      <w:r w:rsidR="001958B8">
                        <w:rPr>
                          <w:szCs w:val="24"/>
                        </w:rPr>
                        <w:t>ПРАКТИЧЕСКОЙ</w:t>
                      </w:r>
                      <w:r>
                        <w:rPr>
                          <w:szCs w:val="24"/>
                        </w:rPr>
                        <w:t xml:space="preserve"> РАБОТЕ №</w:t>
                      </w:r>
                      <w:r w:rsidR="00072768">
                        <w:rPr>
                          <w:szCs w:val="24"/>
                        </w:rPr>
                        <w:t>5</w:t>
                      </w:r>
                    </w:p>
                    <w:p w14:paraId="073F82A9" w14:textId="4146A030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  <w:r w:rsidRPr="005158AF">
                        <w:rPr>
                          <w:szCs w:val="24"/>
                        </w:rPr>
                        <w:t>по дисциплине «</w:t>
                      </w:r>
                      <w:r w:rsidR="001958B8" w:rsidRPr="001958B8">
                        <w:rPr>
                          <w:szCs w:val="24"/>
                        </w:rPr>
                        <w:t>Профессиональная разработка на платформе 1С:Предприятие</w:t>
                      </w:r>
                      <w:r w:rsidRPr="005158AF">
                        <w:rPr>
                          <w:szCs w:val="24"/>
                        </w:rPr>
                        <w:t>»</w:t>
                      </w:r>
                    </w:p>
                    <w:p w14:paraId="2A844657" w14:textId="77777777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</w:p>
                    <w:p w14:paraId="2F8B533E" w14:textId="2FC6660B" w:rsidR="00F40B56" w:rsidRPr="005158AF" w:rsidRDefault="00072768" w:rsidP="001958B8">
                      <w:pPr>
                        <w:pStyle w:val="af5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ИНТЕГРАЦИИ В 1С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A120E" w:rsidRPr="0069602E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FAAD61" wp14:editId="60DA3EC6">
                <wp:simplePos x="0" y="0"/>
                <wp:positionH relativeFrom="column">
                  <wp:posOffset>-635</wp:posOffset>
                </wp:positionH>
                <wp:positionV relativeFrom="margin">
                  <wp:align>bottom</wp:align>
                </wp:positionV>
                <wp:extent cx="5939790" cy="917575"/>
                <wp:effectExtent l="0" t="0" r="3810" b="0"/>
                <wp:wrapNone/>
                <wp:docPr id="156495047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91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096C2" w14:textId="77777777" w:rsidR="00F40B56" w:rsidRPr="005158AF" w:rsidRDefault="00F40B56" w:rsidP="00BA120E">
                            <w:pPr>
                              <w:pStyle w:val="af3"/>
                              <w:rPr>
                                <w:szCs w:val="24"/>
                              </w:rPr>
                            </w:pPr>
                            <w:r w:rsidRPr="005158AF">
                              <w:rPr>
                                <w:szCs w:val="24"/>
                              </w:rPr>
                              <w:t>Таганрог 202</w:t>
                            </w:r>
                            <w:r w:rsidR="00404F5F">
                              <w:rPr>
                                <w:szCs w:val="24"/>
                              </w:rPr>
                              <w:t>6</w:t>
                            </w:r>
                            <w:r w:rsidRPr="005158AF">
                              <w:rPr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AAD61" id="_x0000_s1029" type="#_x0000_t202" style="position:absolute;left:0;text-align:left;margin-left:-.05pt;margin-top:0;width:467.7pt;height:72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" stroked="f">
                <v:textbox style="mso-fit-shape-to-text:t">
                  <w:txbxContent>
                    <w:p w14:paraId="5A0096C2" w14:textId="77777777" w:rsidR="00F40B56" w:rsidRPr="005158AF" w:rsidRDefault="00F40B56" w:rsidP="00BA120E">
                      <w:pPr>
                        <w:pStyle w:val="af3"/>
                        <w:rPr>
                          <w:szCs w:val="24"/>
                        </w:rPr>
                      </w:pPr>
                      <w:r w:rsidRPr="005158AF">
                        <w:rPr>
                          <w:szCs w:val="24"/>
                        </w:rPr>
                        <w:t>Таганрог 202</w:t>
                      </w:r>
                      <w:r w:rsidR="00404F5F">
                        <w:rPr>
                          <w:szCs w:val="24"/>
                        </w:rPr>
                        <w:t>6</w:t>
                      </w:r>
                      <w:r w:rsidRPr="005158AF">
                        <w:rPr>
                          <w:szCs w:val="24"/>
                        </w:rPr>
                        <w:tab/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BA120E" w:rsidRPr="0069602E">
        <w:rPr>
          <w:szCs w:val="24"/>
        </w:rPr>
        <w:br w:type="page"/>
      </w:r>
    </w:p>
    <w:p w14:paraId="4DE87376" w14:textId="77777777" w:rsidR="00BA120E" w:rsidRPr="00B91E64" w:rsidRDefault="00BA120E" w:rsidP="006A1FD7">
      <w:pPr>
        <w:pStyle w:val="-0"/>
      </w:pPr>
      <w:r w:rsidRPr="000F7502">
        <w:lastRenderedPageBreak/>
        <w:t>Содержание</w:t>
      </w:r>
    </w:p>
    <w:p w14:paraId="4546614F" w14:textId="35652B43" w:rsidR="008E4754" w:rsidRDefault="00BA120E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 w:rsidRPr="00943B64">
        <w:rPr>
          <w:b/>
          <w:szCs w:val="24"/>
        </w:rPr>
        <w:fldChar w:fldCharType="begin"/>
      </w:r>
      <w:r w:rsidRPr="00943B64">
        <w:rPr>
          <w:szCs w:val="24"/>
        </w:rPr>
        <w:instrText xml:space="preserve"> TOC \o "1-3" </w:instrText>
      </w:r>
      <w:r w:rsidRPr="00943B64">
        <w:rPr>
          <w:b/>
          <w:szCs w:val="24"/>
        </w:rPr>
        <w:fldChar w:fldCharType="separate"/>
      </w:r>
      <w:r w:rsidR="008E4754">
        <w:rPr>
          <w:noProof/>
        </w:rPr>
        <w:t>Введение</w:t>
      </w:r>
      <w:r w:rsidR="008E4754">
        <w:rPr>
          <w:noProof/>
        </w:rPr>
        <w:tab/>
      </w:r>
      <w:r w:rsidR="008E4754">
        <w:rPr>
          <w:noProof/>
        </w:rPr>
        <w:fldChar w:fldCharType="begin"/>
      </w:r>
      <w:r w:rsidR="008E4754">
        <w:rPr>
          <w:noProof/>
        </w:rPr>
        <w:instrText xml:space="preserve"> PAGEREF _Toc242874547 \h </w:instrText>
      </w:r>
      <w:r w:rsidR="008E4754">
        <w:rPr>
          <w:noProof/>
        </w:rPr>
      </w:r>
      <w:r w:rsidR="008E4754">
        <w:rPr>
          <w:noProof/>
        </w:rPr>
        <w:fldChar w:fldCharType="separate"/>
      </w:r>
      <w:r w:rsidR="008E4754">
        <w:rPr>
          <w:noProof/>
        </w:rPr>
        <w:t>3</w:t>
      </w:r>
      <w:r w:rsidR="008E4754">
        <w:rPr>
          <w:noProof/>
        </w:rPr>
        <w:fldChar w:fldCharType="end"/>
      </w:r>
    </w:p>
    <w:p w14:paraId="380FF628" w14:textId="07792F45" w:rsidR="008E4754" w:rsidRDefault="008E4754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 Ход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_Toc242874548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76329EE" w14:textId="4598A660" w:rsidR="008E4754" w:rsidRDefault="008E4754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1.1 Задание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_Toc242874549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24C81A8" w14:textId="2E8BB51B" w:rsidR="008E4754" w:rsidRDefault="008E4754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1.2 Задание 2.1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_Toc242874550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C16B69E" w14:textId="2A182854" w:rsidR="008E4754" w:rsidRDefault="008E4754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1.3 Задание 2.2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_Toc242874551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E6881CC" w14:textId="719D6D94" w:rsidR="008E4754" w:rsidRDefault="008E4754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1.4 Задание 2.3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_Toc242874552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A484400" w14:textId="6C8D99F3" w:rsidR="008E4754" w:rsidRDefault="008E4754">
      <w:pPr>
        <w:pStyle w:val="2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1.5 Задание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_Toc242874553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165AC7C" w14:textId="38F1BD0E" w:rsidR="008E4754" w:rsidRDefault="008E4754">
      <w:pPr>
        <w:pStyle w:val="3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1.5.1 Дополнительный отчет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_Toc242874554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496EDE1" w14:textId="59C3BA8D" w:rsidR="008E4754" w:rsidRDefault="008E4754">
      <w:pPr>
        <w:pStyle w:val="31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1.5.2 Основной отчет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_Toc242874555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D30D2F6" w14:textId="458B2F3F" w:rsidR="008E4754" w:rsidRDefault="008E4754">
      <w:pPr>
        <w:pStyle w:val="12"/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_Toc242874556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5DDE1A4" w14:textId="351A1BE2" w:rsidR="00BA120E" w:rsidRPr="000F7502" w:rsidRDefault="00BA120E" w:rsidP="00BA120E">
      <w:pPr>
        <w:rPr>
          <w:szCs w:val="24"/>
        </w:rPr>
        <w:sectPr w:rsidR="00BA120E" w:rsidRPr="000F7502" w:rsidSect="0093355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943B64">
        <w:rPr>
          <w:szCs w:val="24"/>
        </w:rPr>
        <w:fldChar w:fldCharType="end"/>
      </w:r>
    </w:p>
    <w:p w14:paraId="7C260792" w14:textId="77777777" w:rsidR="008D46A7" w:rsidRDefault="00BA120E" w:rsidP="00CA3173">
      <w:pPr>
        <w:pStyle w:val="-"/>
      </w:pPr>
      <w:bookmarkStart w:id="0" w:name="_Toc150630172"/>
      <w:bookmarkStart w:id="1" w:name="_Toc242874547"/>
      <w:r w:rsidRPr="000F7502">
        <w:lastRenderedPageBreak/>
        <w:t>В</w:t>
      </w:r>
      <w:bookmarkEnd w:id="0"/>
      <w:r w:rsidR="00AF76D8" w:rsidRPr="000F7502">
        <w:t>ведение</w:t>
      </w:r>
      <w:bookmarkEnd w:id="1"/>
    </w:p>
    <w:p w14:paraId="48D70C21" w14:textId="653FAED3" w:rsidR="00013A81" w:rsidRDefault="00950A79" w:rsidP="00013A81">
      <w:r w:rsidRPr="00950A79">
        <w:t>Цель занятия: научиться разрабатывать интеграции в 1С:УНФ и проверять обмен данными</w:t>
      </w:r>
      <w:r>
        <w:t>.</w:t>
      </w:r>
    </w:p>
    <w:p w14:paraId="57D9FC60" w14:textId="2572ECCB" w:rsidR="00950A79" w:rsidRDefault="00950A79" w:rsidP="00013A81">
      <w:r w:rsidRPr="00950A79">
        <w:t>Задачи</w:t>
      </w:r>
      <w:r>
        <w:t>:</w:t>
      </w:r>
    </w:p>
    <w:p w14:paraId="01539E01" w14:textId="77777777" w:rsidR="00950A79" w:rsidRDefault="00950A79" w:rsidP="00950A79">
      <w:pPr>
        <w:pStyle w:val="a"/>
      </w:pPr>
      <w:r w:rsidRPr="00950A79">
        <w:t xml:space="preserve">Выгрузить накладные в JSON. </w:t>
      </w:r>
    </w:p>
    <w:p w14:paraId="20D68F1B" w14:textId="77777777" w:rsidR="00950A79" w:rsidRDefault="00950A79" w:rsidP="00950A79">
      <w:pPr>
        <w:pStyle w:val="a"/>
      </w:pPr>
      <w:r w:rsidRPr="00950A79">
        <w:t xml:space="preserve">Создать документы из JSON. </w:t>
      </w:r>
    </w:p>
    <w:p w14:paraId="2E09853F" w14:textId="77777777" w:rsidR="00950A79" w:rsidRDefault="00950A79" w:rsidP="00950A79">
      <w:pPr>
        <w:pStyle w:val="a"/>
      </w:pPr>
      <w:r w:rsidRPr="00950A79">
        <w:t xml:space="preserve">Организовать обмен между двумя базами УНФ. </w:t>
      </w:r>
    </w:p>
    <w:p w14:paraId="6BA86077" w14:textId="77777777" w:rsidR="00950A79" w:rsidRDefault="00950A79" w:rsidP="00950A79">
      <w:pPr>
        <w:pStyle w:val="a"/>
      </w:pPr>
      <w:r w:rsidRPr="00950A79">
        <w:t xml:space="preserve">Загрузить контрагентов из Excel. </w:t>
      </w:r>
    </w:p>
    <w:p w14:paraId="690B63C1" w14:textId="26CB988F" w:rsidR="00950A79" w:rsidRDefault="00950A79" w:rsidP="00950A79">
      <w:pPr>
        <w:pStyle w:val="a"/>
      </w:pPr>
      <w:r w:rsidRPr="00950A79">
        <w:t>Выполнить HTTP GET через Mockoon (дополнительно)</w:t>
      </w:r>
    </w:p>
    <w:p w14:paraId="3BA963B3" w14:textId="2A9661B7" w:rsidR="00947EF6" w:rsidRDefault="00947EF6" w:rsidP="00947EF6">
      <w:pPr>
        <w:pStyle w:val="1"/>
      </w:pPr>
      <w:r w:rsidRPr="00947EF6">
        <w:lastRenderedPageBreak/>
        <w:t>Задание 1. Выгрузка приходных накладных в JSON</w:t>
      </w:r>
    </w:p>
    <w:p w14:paraId="0718F37C" w14:textId="09F1F159" w:rsidR="0046039B" w:rsidRDefault="009D5741" w:rsidP="0046039B">
      <w:r>
        <w:t>Создаю новый Файл – Внешняя обработка, называю ЭкспортНакладных. В ней создаю новую форму обработки.</w:t>
      </w:r>
    </w:p>
    <w:p w14:paraId="1069B763" w14:textId="3B9FEE83" w:rsidR="009D5741" w:rsidRDefault="009D5741" w:rsidP="009D5741">
      <w:pPr>
        <w:pStyle w:val="afd"/>
      </w:pPr>
      <w:r w:rsidRPr="009D5741">
        <w:drawing>
          <wp:inline distT="0" distB="0" distL="0" distR="0" wp14:anchorId="018DFC26" wp14:editId="462E5AC8">
            <wp:extent cx="2777706" cy="3146021"/>
            <wp:effectExtent l="0" t="0" r="3810" b="0"/>
            <wp:docPr id="346255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5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9965" cy="3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EFFB" w14:textId="418D20C1" w:rsidR="009D5741" w:rsidRDefault="009D5741" w:rsidP="009D5741">
      <w:pPr>
        <w:pStyle w:val="a3"/>
      </w:pPr>
      <w:r>
        <w:t xml:space="preserve"> – Внешняя обработка</w:t>
      </w:r>
    </w:p>
    <w:p w14:paraId="4B8606C5" w14:textId="494DDE37" w:rsidR="009D5741" w:rsidRPr="008F3F2A" w:rsidRDefault="009D5741" w:rsidP="009D5741">
      <w:r>
        <w:t xml:space="preserve">В форме создаю три реквизита: НачалоПериода, КонецПериода и ПутьФайла. Также создаю две команды: ВыбратьПутьФайла для указания пути сохранения файла и Выгрузить для формирования выгрузки </w:t>
      </w:r>
      <w:r>
        <w:rPr>
          <w:lang w:val="en-US"/>
        </w:rPr>
        <w:t>json</w:t>
      </w:r>
      <w:r w:rsidRPr="009D5741">
        <w:t>.</w:t>
      </w:r>
    </w:p>
    <w:p w14:paraId="3E99C65C" w14:textId="265B550D" w:rsidR="009D5741" w:rsidRDefault="009D5741" w:rsidP="009D5741">
      <w:pPr>
        <w:pStyle w:val="afd"/>
        <w:rPr>
          <w:lang w:val="en-US"/>
        </w:rPr>
      </w:pPr>
      <w:r w:rsidRPr="009D5741">
        <w:rPr>
          <w:lang w:val="en-US"/>
        </w:rPr>
        <w:drawing>
          <wp:inline distT="0" distB="0" distL="0" distR="0" wp14:anchorId="18DA931D" wp14:editId="2A22217F">
            <wp:extent cx="5940425" cy="2538095"/>
            <wp:effectExtent l="0" t="0" r="3175" b="0"/>
            <wp:docPr id="2048137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37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0133" w14:textId="1F9BF2FD" w:rsidR="009D5741" w:rsidRDefault="009D5741" w:rsidP="009D5741">
      <w:pPr>
        <w:pStyle w:val="a3"/>
      </w:pPr>
      <w:r>
        <w:rPr>
          <w:lang w:val="en-US"/>
        </w:rPr>
        <w:t xml:space="preserve"> – </w:t>
      </w:r>
      <w:r>
        <w:t>Форма обработки</w:t>
      </w:r>
    </w:p>
    <w:p w14:paraId="01F026BE" w14:textId="58B47CE1" w:rsidR="009D5741" w:rsidRDefault="009D5741" w:rsidP="009D5741">
      <w:r>
        <w:lastRenderedPageBreak/>
        <w:t>Настраиваю модуль объекта. Делаю 4 функции:</w:t>
      </w:r>
    </w:p>
    <w:p w14:paraId="513081C5" w14:textId="735D52C7" w:rsidR="009D5741" w:rsidRPr="009D5741" w:rsidRDefault="009D5741" w:rsidP="009D5741">
      <w:pPr>
        <w:pStyle w:val="a"/>
      </w:pPr>
      <w:r>
        <w:t xml:space="preserve">НаКлиенте Выгрузить – проверяет ввод пользователя и вызывает ВыгрузитьНаСервере для выгрузки </w:t>
      </w:r>
      <w:r>
        <w:rPr>
          <w:lang w:val="en-US"/>
        </w:rPr>
        <w:t>JSON</w:t>
      </w:r>
      <w:r>
        <w:t>.</w:t>
      </w:r>
    </w:p>
    <w:p w14:paraId="3E5D7597" w14:textId="5E3D8DCF" w:rsidR="009D5741" w:rsidRDefault="009D5741" w:rsidP="009D5741">
      <w:pPr>
        <w:pStyle w:val="a"/>
      </w:pPr>
      <w:r>
        <w:t>НаСервере ДокСтрокаИмя – если данные отсутствуют подставляет пустую строку.</w:t>
      </w:r>
    </w:p>
    <w:p w14:paraId="78FBEA6D" w14:textId="47FBE2A6" w:rsidR="009D5741" w:rsidRDefault="009D5741" w:rsidP="009D5741">
      <w:pPr>
        <w:pStyle w:val="a"/>
      </w:pPr>
      <w:r>
        <w:t xml:space="preserve">НаКлиенте ВыбратьПутьФайла – вызывает диалоговое окно выбора файла. Сам подставляет стандартное имя и формат </w:t>
      </w:r>
      <w:r>
        <w:rPr>
          <w:lang w:val="en-US"/>
        </w:rPr>
        <w:t>json</w:t>
      </w:r>
      <w:r>
        <w:t>, но имя можно поменять на свое.</w:t>
      </w:r>
    </w:p>
    <w:p w14:paraId="283295F0" w14:textId="2DE2AA35" w:rsidR="009D5741" w:rsidRDefault="009D5741" w:rsidP="009D5741">
      <w:pPr>
        <w:pStyle w:val="a"/>
      </w:pPr>
      <w:r>
        <w:t xml:space="preserve">НаСервере ВыгрузитьНаСервере – запрашивает накладные, формирует строки данных и формирует </w:t>
      </w:r>
      <w:r>
        <w:rPr>
          <w:lang w:val="en-US"/>
        </w:rPr>
        <w:t>JSON</w:t>
      </w:r>
      <w:r w:rsidRPr="009D5741">
        <w:t xml:space="preserve"> </w:t>
      </w:r>
      <w:r>
        <w:t>файл, сохраняя его по указанному пути.</w:t>
      </w:r>
    </w:p>
    <w:p w14:paraId="1DC2C713" w14:textId="181A4397" w:rsidR="008F3F2A" w:rsidRDefault="008F3F2A" w:rsidP="008F3F2A">
      <w:pPr>
        <w:pStyle w:val="a"/>
        <w:numPr>
          <w:ilvl w:val="0"/>
          <w:numId w:val="0"/>
        </w:numPr>
        <w:ind w:firstLine="709"/>
      </w:pPr>
      <w:r>
        <w:t xml:space="preserve">Листинг модуля формы в </w:t>
      </w:r>
      <w:r w:rsidR="00107236" w:rsidRPr="00107236">
        <w:rPr>
          <w:i/>
          <w:iCs/>
        </w:rPr>
        <w:fldChar w:fldCharType="begin"/>
      </w:r>
      <w:r w:rsidR="00107236" w:rsidRPr="00107236">
        <w:rPr>
          <w:i/>
          <w:iCs/>
        </w:rPr>
        <w:instrText xml:space="preserve"> REF _Ref244277619 \n \h </w:instrText>
      </w:r>
      <w:r w:rsidR="00107236" w:rsidRPr="00107236">
        <w:rPr>
          <w:i/>
          <w:iCs/>
        </w:rPr>
      </w:r>
      <w:r w:rsidR="00107236">
        <w:rPr>
          <w:i/>
          <w:iCs/>
        </w:rPr>
        <w:instrText xml:space="preserve"> \* MERGEFORMAT </w:instrText>
      </w:r>
      <w:r w:rsidR="00107236" w:rsidRPr="00107236">
        <w:rPr>
          <w:i/>
          <w:iCs/>
        </w:rPr>
        <w:fldChar w:fldCharType="separate"/>
      </w:r>
      <w:r w:rsidR="00107236" w:rsidRPr="00107236">
        <w:rPr>
          <w:i/>
          <w:iCs/>
        </w:rPr>
        <w:t>Приложение А</w:t>
      </w:r>
      <w:r w:rsidR="00107236" w:rsidRPr="00107236">
        <w:rPr>
          <w:i/>
          <w:iCs/>
        </w:rPr>
        <w:fldChar w:fldCharType="end"/>
      </w:r>
      <w:r w:rsidR="00107236">
        <w:t>.</w:t>
      </w:r>
    </w:p>
    <w:p w14:paraId="21AA4BB8" w14:textId="19E8B627" w:rsidR="009D5741" w:rsidRDefault="00DB558F" w:rsidP="009D5741">
      <w:r>
        <w:t xml:space="preserve">Проверяю запуск. Выбираю даты, указываю путь, нажимаю «Выгрузить </w:t>
      </w:r>
      <w:r>
        <w:rPr>
          <w:lang w:val="en-US"/>
        </w:rPr>
        <w:t>JSON</w:t>
      </w:r>
      <w:r>
        <w:t>»</w:t>
      </w:r>
      <w:r w:rsidRPr="00DB558F">
        <w:t xml:space="preserve"> </w:t>
      </w:r>
      <w:r>
        <w:t>кнопку и смотрю результат.</w:t>
      </w:r>
    </w:p>
    <w:p w14:paraId="6C941A67" w14:textId="6CE4D7A4" w:rsidR="00DB558F" w:rsidRDefault="00DB558F" w:rsidP="00DB558F">
      <w:pPr>
        <w:pStyle w:val="afd"/>
      </w:pPr>
      <w:r w:rsidRPr="00DB558F">
        <w:drawing>
          <wp:inline distT="0" distB="0" distL="0" distR="0" wp14:anchorId="2231A604" wp14:editId="0C2ABED9">
            <wp:extent cx="5940425" cy="3103245"/>
            <wp:effectExtent l="0" t="0" r="3175" b="1905"/>
            <wp:docPr id="6681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5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14E8" w14:textId="161BC1BC" w:rsidR="00DB558F" w:rsidRDefault="00DB558F" w:rsidP="00DB558F">
      <w:pPr>
        <w:pStyle w:val="a3"/>
      </w:pPr>
      <w:r>
        <w:t xml:space="preserve"> – Результат внешней обработки</w:t>
      </w:r>
    </w:p>
    <w:p w14:paraId="668C99C0" w14:textId="4CCDEE25" w:rsidR="00DB558F" w:rsidRDefault="00DB558F" w:rsidP="00DB558F">
      <w:pPr>
        <w:pStyle w:val="afd"/>
      </w:pPr>
      <w:r w:rsidRPr="00DB558F">
        <w:lastRenderedPageBreak/>
        <w:drawing>
          <wp:inline distT="0" distB="0" distL="0" distR="0" wp14:anchorId="1335D943" wp14:editId="790FFB29">
            <wp:extent cx="2501379" cy="4727276"/>
            <wp:effectExtent l="0" t="0" r="0" b="0"/>
            <wp:docPr id="1529283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83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3576" cy="47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1F88" w14:textId="3120C323" w:rsidR="00DB558F" w:rsidRDefault="00DB558F" w:rsidP="00DB558F">
      <w:pPr>
        <w:pStyle w:val="a3"/>
        <w:rPr>
          <w:lang w:val="en-US"/>
        </w:rPr>
      </w:pPr>
      <w:r>
        <w:t xml:space="preserve"> – Сформированный </w:t>
      </w:r>
      <w:r>
        <w:rPr>
          <w:lang w:val="en-US"/>
        </w:rPr>
        <w:t>JSON</w:t>
      </w:r>
    </w:p>
    <w:p w14:paraId="5B74401E" w14:textId="0B339E36" w:rsidR="00DB558F" w:rsidRPr="00DB558F" w:rsidRDefault="00DB558F" w:rsidP="00DB558F">
      <w:r>
        <w:t>В результате все корректно формируется.</w:t>
      </w:r>
    </w:p>
    <w:p w14:paraId="5BD98520" w14:textId="53041C27" w:rsidR="00947EF6" w:rsidRDefault="003870F9" w:rsidP="003870F9">
      <w:pPr>
        <w:pStyle w:val="1"/>
      </w:pPr>
      <w:r w:rsidRPr="003870F9">
        <w:lastRenderedPageBreak/>
        <w:t>Задание 2. Создание расходных накладных из JSON</w:t>
      </w:r>
    </w:p>
    <w:p w14:paraId="2A411A2A" w14:textId="50DDD0CB" w:rsidR="00985792" w:rsidRDefault="00985792" w:rsidP="00985792">
      <w:r>
        <w:t>Создаю внешнюю обработку ИмпортРасходныхНакладных, в ней добавляю форму.</w:t>
      </w:r>
    </w:p>
    <w:p w14:paraId="59BA2BAB" w14:textId="388F371C" w:rsidR="00985792" w:rsidRDefault="00A7237C" w:rsidP="00985792">
      <w:r>
        <w:t>В форме добавляю кнопки и реквизиты.</w:t>
      </w:r>
    </w:p>
    <w:p w14:paraId="2205F2F1" w14:textId="1BF932A3" w:rsidR="00A7237C" w:rsidRDefault="00A7237C" w:rsidP="00A7237C">
      <w:pPr>
        <w:pStyle w:val="afd"/>
      </w:pPr>
      <w:r>
        <w:drawing>
          <wp:inline distT="0" distB="0" distL="0" distR="0" wp14:anchorId="42184E23" wp14:editId="5D2D988E">
            <wp:extent cx="5203570" cy="2609850"/>
            <wp:effectExtent l="0" t="0" r="0" b="0"/>
            <wp:docPr id="1916950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50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542" cy="262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1A02" w14:textId="39D0A64A" w:rsidR="00A7237C" w:rsidRDefault="00A7237C" w:rsidP="00A7237C">
      <w:pPr>
        <w:pStyle w:val="a3"/>
      </w:pPr>
      <w:r>
        <w:t xml:space="preserve"> – Форма обработки</w:t>
      </w:r>
    </w:p>
    <w:p w14:paraId="4546EAD6" w14:textId="0EB811D0" w:rsidR="00F64291" w:rsidRDefault="00A7237C" w:rsidP="00F64291">
      <w:r>
        <w:t xml:space="preserve">В модуле указываю функции. Часть функций получает имена из конфигурации, другие работают с прочитанным </w:t>
      </w:r>
      <w:r>
        <w:rPr>
          <w:lang w:val="en-US"/>
        </w:rPr>
        <w:t>JSON</w:t>
      </w:r>
      <w:r w:rsidR="008F3F2A">
        <w:t>. Листинг модуля в</w:t>
      </w:r>
      <w:r w:rsidR="00E91900">
        <w:rPr>
          <w:i/>
          <w:iCs/>
        </w:rPr>
        <w:t xml:space="preserve"> </w:t>
      </w:r>
      <w:r w:rsidR="00E91900">
        <w:rPr>
          <w:i/>
          <w:iCs/>
        </w:rPr>
        <w:fldChar w:fldCharType="begin"/>
      </w:r>
      <w:r w:rsidR="00E91900">
        <w:rPr>
          <w:i/>
          <w:iCs/>
        </w:rPr>
        <w:instrText xml:space="preserve"> REF _Ref244277600 \n \h </w:instrText>
      </w:r>
      <w:r w:rsidR="00E91900">
        <w:rPr>
          <w:i/>
          <w:iCs/>
        </w:rPr>
      </w:r>
      <w:r w:rsidR="00E91900">
        <w:rPr>
          <w:i/>
          <w:iCs/>
        </w:rPr>
        <w:fldChar w:fldCharType="separate"/>
      </w:r>
      <w:r w:rsidR="00E91900">
        <w:rPr>
          <w:i/>
          <w:iCs/>
        </w:rPr>
        <w:t>Приложение Б</w:t>
      </w:r>
      <w:r w:rsidR="00E91900">
        <w:rPr>
          <w:i/>
          <w:iCs/>
        </w:rPr>
        <w:fldChar w:fldCharType="end"/>
      </w:r>
      <w:r w:rsidR="008F3F2A">
        <w:t>.</w:t>
      </w:r>
      <w:r w:rsidR="00BD4502">
        <w:t xml:space="preserve"> </w:t>
      </w:r>
      <w:r w:rsidR="00F64291">
        <w:t>Запускаю обработку, пробую импортировать данные и создать расходные накладные.</w:t>
      </w:r>
    </w:p>
    <w:p w14:paraId="3B114EB0" w14:textId="52C24FAF" w:rsidR="00F64291" w:rsidRDefault="00F64291" w:rsidP="00F64291">
      <w:pPr>
        <w:pStyle w:val="afd"/>
      </w:pPr>
      <w:r>
        <w:lastRenderedPageBreak/>
        <w:drawing>
          <wp:inline distT="0" distB="0" distL="0" distR="0" wp14:anchorId="0377C598" wp14:editId="31E965F1">
            <wp:extent cx="4848225" cy="3113125"/>
            <wp:effectExtent l="0" t="0" r="0" b="0"/>
            <wp:docPr id="535031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1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9640" cy="312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BE0E" w14:textId="3432D6E2" w:rsidR="00F64291" w:rsidRDefault="00F64291" w:rsidP="00F64291">
      <w:pPr>
        <w:pStyle w:val="a3"/>
      </w:pPr>
      <w:r>
        <w:t xml:space="preserve"> – Результат внешней обработки</w:t>
      </w:r>
    </w:p>
    <w:p w14:paraId="172D3C62" w14:textId="7755C5F4" w:rsidR="00F64291" w:rsidRDefault="00F64291" w:rsidP="00F64291">
      <w:r>
        <w:t>Успешно создано 18 накладных. Их на 4 меньше, чем прочитанных, потому что 4 накладные без товаров и были пропущены.</w:t>
      </w:r>
    </w:p>
    <w:p w14:paraId="07D3911E" w14:textId="71056738" w:rsidR="00F64291" w:rsidRDefault="00F64291" w:rsidP="00F64291">
      <w:r>
        <w:t>Проверяю созданные и не проведенные документы.</w:t>
      </w:r>
    </w:p>
    <w:p w14:paraId="54B0CBBC" w14:textId="18851EE2" w:rsidR="00F64291" w:rsidRDefault="002658BA" w:rsidP="002658BA">
      <w:pPr>
        <w:pStyle w:val="afd"/>
      </w:pPr>
      <w:r w:rsidRPr="002658BA">
        <w:drawing>
          <wp:inline distT="0" distB="0" distL="0" distR="0" wp14:anchorId="45FE8C55" wp14:editId="386071F2">
            <wp:extent cx="5410200" cy="3310892"/>
            <wp:effectExtent l="0" t="0" r="0" b="3810"/>
            <wp:docPr id="1435062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2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6104" cy="331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6371" w14:textId="746017E2" w:rsidR="002658BA" w:rsidRDefault="002658BA" w:rsidP="002658BA">
      <w:pPr>
        <w:pStyle w:val="a3"/>
      </w:pPr>
      <w:r>
        <w:t xml:space="preserve"> – Расходные накладные</w:t>
      </w:r>
    </w:p>
    <w:p w14:paraId="6807A7F3" w14:textId="7107C75B" w:rsidR="002658BA" w:rsidRPr="002658BA" w:rsidRDefault="002658BA" w:rsidP="002658BA">
      <w:r>
        <w:t xml:space="preserve">Действительно в перечне появились 18 не проведенных документов, которые я импортировал из </w:t>
      </w:r>
      <w:r>
        <w:rPr>
          <w:lang w:val="en-US"/>
        </w:rPr>
        <w:t>JSON</w:t>
      </w:r>
      <w:r>
        <w:t>.</w:t>
      </w:r>
    </w:p>
    <w:p w14:paraId="04897863" w14:textId="1B540B2E" w:rsidR="003870F9" w:rsidRDefault="003870F9" w:rsidP="003870F9">
      <w:pPr>
        <w:pStyle w:val="1"/>
        <w:rPr>
          <w:lang w:val="en-US"/>
        </w:rPr>
      </w:pPr>
      <w:r w:rsidRPr="003870F9">
        <w:lastRenderedPageBreak/>
        <w:t>Задание 3. Синхронизация двух баз УНФ</w:t>
      </w:r>
    </w:p>
    <w:p w14:paraId="736A378F" w14:textId="44AAC9BC" w:rsidR="00646BF8" w:rsidRDefault="00646BF8" w:rsidP="00646BF8">
      <w:r>
        <w:t>Подготавливаю УНФ</w:t>
      </w:r>
      <w:r w:rsidR="00243F43">
        <w:t xml:space="preserve"> к работе. Копирую чистую в копии «Головной офис» и «Филиал». В обеих разблокирую редактирование с сохранением совместимости и создаю регистр сведений «</w:t>
      </w:r>
      <w:r w:rsidR="00243F43" w:rsidRPr="00243F43">
        <w:t>СоответствияОбменаУНФ</w:t>
      </w:r>
      <w:r w:rsidR="00243F43">
        <w:t>».</w:t>
      </w:r>
    </w:p>
    <w:p w14:paraId="08E99D6A" w14:textId="0CBB92DA" w:rsidR="00243F43" w:rsidRDefault="00243F43" w:rsidP="00243F43">
      <w:pPr>
        <w:pStyle w:val="afd"/>
      </w:pPr>
      <w:r w:rsidRPr="00243F43">
        <w:drawing>
          <wp:inline distT="0" distB="0" distL="0" distR="0" wp14:anchorId="12FD690C" wp14:editId="1EB3BF83">
            <wp:extent cx="5706271" cy="2067213"/>
            <wp:effectExtent l="0" t="0" r="8890" b="9525"/>
            <wp:docPr id="94545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51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1136" w14:textId="7FD810CD" w:rsidR="00243F43" w:rsidRDefault="00243F43" w:rsidP="00243F43">
      <w:pPr>
        <w:pStyle w:val="a3"/>
      </w:pPr>
      <w:r>
        <w:t xml:space="preserve"> – Регистр сведений СоответствияОбменаУНФ</w:t>
      </w:r>
    </w:p>
    <w:p w14:paraId="4DF50DC3" w14:textId="07C0EDBF" w:rsidR="00243F43" w:rsidRDefault="000A59BB" w:rsidP="00243F43">
      <w:r>
        <w:t>Создаю внешнюю обработку «ОбменУНФ.</w:t>
      </w:r>
      <w:r>
        <w:rPr>
          <w:lang w:val="en-US"/>
        </w:rPr>
        <w:t>epf</w:t>
      </w:r>
      <w:r>
        <w:t>», добавляю форму, создаю нужные реквизиты и команды.</w:t>
      </w:r>
    </w:p>
    <w:p w14:paraId="761FF450" w14:textId="6A809BAB" w:rsidR="000A59BB" w:rsidRDefault="000A59BB" w:rsidP="000A59BB">
      <w:pPr>
        <w:pStyle w:val="afd"/>
      </w:pPr>
      <w:r w:rsidRPr="000A59BB">
        <w:drawing>
          <wp:inline distT="0" distB="0" distL="0" distR="0" wp14:anchorId="62E0D672" wp14:editId="7025B3E7">
            <wp:extent cx="5940425" cy="3139440"/>
            <wp:effectExtent l="0" t="0" r="3175" b="3810"/>
            <wp:docPr id="618863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63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8C78" w14:textId="09FE52F9" w:rsidR="000A59BB" w:rsidRDefault="000A59BB" w:rsidP="000A59BB">
      <w:pPr>
        <w:pStyle w:val="a3"/>
      </w:pPr>
      <w:r>
        <w:t xml:space="preserve"> – Форма внешней обработки</w:t>
      </w:r>
    </w:p>
    <w:p w14:paraId="32FD5060" w14:textId="7D186984" w:rsidR="000A59BB" w:rsidRDefault="000A59BB" w:rsidP="000A59BB">
      <w:r>
        <w:lastRenderedPageBreak/>
        <w:t>Заполняю модуль формы. В ней присутствуют следующие функции и процедуры:</w:t>
      </w:r>
    </w:p>
    <w:p w14:paraId="69242039" w14:textId="7E74400C" w:rsidR="000A59BB" w:rsidRDefault="000A59BB" w:rsidP="000A59BB">
      <w:pPr>
        <w:pStyle w:val="a6"/>
      </w:pPr>
      <w:r>
        <w:t>Функции и процедуры формы ОбменУНФ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74"/>
        <w:gridCol w:w="3172"/>
        <w:gridCol w:w="4299"/>
      </w:tblGrid>
      <w:tr w:rsidR="00C35A9D" w:rsidRPr="00C35A9D" w14:paraId="3FCF74C0" w14:textId="77777777" w:rsidTr="00BF02FE">
        <w:trPr>
          <w:cantSplit/>
          <w:trHeight w:val="63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3C62" w14:textId="77777777" w:rsidR="00C35A9D" w:rsidRPr="00BF02FE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02F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Блок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B6EB1" w14:textId="77777777" w:rsidR="00C35A9D" w:rsidRPr="00BF02FE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02F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Процедура / функция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25625" w14:textId="77777777" w:rsidR="00C35A9D" w:rsidRPr="00BF02FE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F02F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</w:tr>
      <w:tr w:rsidR="00C35A9D" w:rsidRPr="00C35A9D" w14:paraId="7C602468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C324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Инициализация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10A4D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ПриСозданииНаСервере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51E17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Устанавливает интервал 60 секунд и выключенное состояние автообмена при открытии формы.</w:t>
            </w:r>
          </w:p>
        </w:tc>
      </w:tr>
      <w:tr w:rsidR="00C35A9D" w:rsidRPr="00C35A9D" w14:paraId="07416F68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191A3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Настройки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C467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ВыбратьКаталогОбмена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76102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Открывает диалог выбора общей папки. Запрещает менять путь через кнопку при работающем автообмене.</w:t>
            </w:r>
          </w:p>
        </w:tc>
      </w:tr>
      <w:tr w:rsidR="00C35A9D" w:rsidRPr="00C35A9D" w14:paraId="45ADBB53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BAEE9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Настройки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22171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ПроверитьНастройки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F58B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Проверяет допустимость роли HEAD / BRANCH и заполненность пути к папке.</w:t>
            </w:r>
          </w:p>
        </w:tc>
      </w:tr>
      <w:tr w:rsidR="00C35A9D" w:rsidRPr="00C35A9D" w14:paraId="323EF927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8334C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Журнал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4C3C6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ОчиститьЖурнал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7629C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Очищает сообщения на форме.</w:t>
            </w:r>
          </w:p>
        </w:tc>
      </w:tr>
      <w:tr w:rsidR="00C35A9D" w:rsidRPr="00C35A9D" w14:paraId="303BE62A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91806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Журнал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B6343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ДобавитьВЖурнал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BED51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Добавляет сообщение с текущими датой и временем.</w:t>
            </w:r>
          </w:p>
        </w:tc>
      </w:tr>
      <w:tr w:rsidR="00C35A9D" w:rsidRPr="00C35A9D" w14:paraId="0E4B287B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99368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Запуск обмена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8BCD8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ВыполнитьОбмен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18FEB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Обрабатывает кнопку ручного запуска одного цикла обмена.</w:t>
            </w:r>
          </w:p>
        </w:tc>
      </w:tr>
      <w:tr w:rsidR="00C35A9D" w:rsidRPr="00C35A9D" w14:paraId="376DB753" w14:textId="77777777" w:rsidTr="00BF02FE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C9EC4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Запуск обмена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3CC3A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ВыполнитьЦиклОбмена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E8CD5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Проверяет настройки, защищает от повторного входа, вызывает серверный обмен и выводит результат или ошибку.</w:t>
            </w:r>
          </w:p>
        </w:tc>
      </w:tr>
      <w:tr w:rsidR="00C35A9D" w:rsidRPr="00C35A9D" w14:paraId="230AA346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ACDE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Автоматизация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A7F97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ЗапуститьАвтоОбмен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D8D82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Проверяет интервал, подключает таймер, блокирует поля настроек и сразу запускает первый цикл.</w:t>
            </w:r>
          </w:p>
        </w:tc>
      </w:tr>
      <w:tr w:rsidR="00C35A9D" w:rsidRPr="00C35A9D" w14:paraId="31893701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66F3F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Автоматизация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6B447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ОбработчикАвтоОбмена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EF351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Вызывается таймером и запускает очередной цикл обмена.</w:t>
            </w:r>
          </w:p>
        </w:tc>
      </w:tr>
      <w:tr w:rsidR="00C35A9D" w:rsidRPr="00C35A9D" w14:paraId="41277DE7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FED43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Автоматизация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E239F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ОстановитьАвтоОбмен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93D0A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Обрабатывает кнопку остановки: отключает автообмен и записывает сообщение в журнал.</w:t>
            </w:r>
          </w:p>
        </w:tc>
      </w:tr>
      <w:tr w:rsidR="00C35A9D" w:rsidRPr="00C35A9D" w14:paraId="066130FA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D585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Автоматизация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D178D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ОтключитьАвтоОбмен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D3398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Отключает таймер, сбрасывает признак автообмена и разблокирует поля настроек.</w:t>
            </w:r>
          </w:p>
        </w:tc>
      </w:tr>
      <w:tr w:rsidR="00C35A9D" w:rsidRPr="00C35A9D" w14:paraId="72E828DA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0A9BB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Завершение работы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4CA5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ПриЗакрытии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50406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Отключает таймер при закрытии формы обработки.</w:t>
            </w:r>
          </w:p>
        </w:tc>
      </w:tr>
      <w:tr w:rsidR="00C35A9D" w:rsidRPr="00C35A9D" w14:paraId="6A9DD9B0" w14:textId="77777777" w:rsidTr="00BF02FE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428C2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Основной цикл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C742B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ВыполнитьОбменНаСервере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595C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Проверяет папку, подготавливает каталоги, принимает входящие сообщения и выгружает объекты согласно роли базы.</w:t>
            </w:r>
          </w:p>
        </w:tc>
      </w:tr>
      <w:tr w:rsidR="00C35A9D" w:rsidRPr="00C35A9D" w14:paraId="1BB7B3D9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528C7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Каталоги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A2D16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ПутьКанала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9A2E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Собирает полный путь к папке выбранного направления, например Обмен\branch_to_head\incoming.</w:t>
            </w:r>
          </w:p>
        </w:tc>
      </w:tr>
      <w:tr w:rsidR="00C35A9D" w:rsidRPr="00C35A9D" w14:paraId="5D1C10EB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B5D34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Каталоги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377C6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ПодготовитьКаталоги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9F5B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Создаёт недостающие папки incoming, processed, error для обоих направлений обмена.</w:t>
            </w:r>
          </w:p>
        </w:tc>
      </w:tr>
      <w:tr w:rsidR="00C35A9D" w:rsidRPr="00C35A9D" w14:paraId="45EA871C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DD51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Работа с JSON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2D03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ПрочитатьФайлJSON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FBBF6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Читает JSON-файл, преобразует его содержимое в данные 1С и закрывает файл.</w:t>
            </w:r>
          </w:p>
        </w:tc>
      </w:tr>
      <w:tr w:rsidR="00C35A9D" w:rsidRPr="00C35A9D" w14:paraId="382830D6" w14:textId="77777777" w:rsidTr="00BF02FE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E2698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Работа с JSON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B84DD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ЗаписатьФайлJSON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4DE7D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Записывает форматированный JSON во временный .tmp, затем переименовывает его в .json, чтобы приёмник не прочитал незавершённый файл.</w:t>
            </w:r>
          </w:p>
        </w:tc>
      </w:tr>
      <w:tr w:rsidR="00C35A9D" w:rsidRPr="00C35A9D" w14:paraId="17B43D67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649E5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Контроль отправки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DD353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СообщениеУжеЕсть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0D7D0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Проверяет наличие файла объекта в incoming, processed и error. Не позволяет повторно выгружать тот же объект.</w:t>
            </w:r>
          </w:p>
        </w:tc>
      </w:tr>
      <w:tr w:rsidR="00C35A9D" w:rsidRPr="00C35A9D" w14:paraId="60F1C796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4F0A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Архивирование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1C6E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ПеренестиВАрхив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49416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Перемещает файл в processed или error. Если имя занято, добавляет уникальный префикс.</w:t>
            </w:r>
          </w:p>
        </w:tc>
      </w:tr>
      <w:tr w:rsidR="00C35A9D" w:rsidRPr="00C35A9D" w14:paraId="62E870F6" w14:textId="77777777" w:rsidTr="00BF02FE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2BD27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Отправка документов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F5E14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ВыгрузитьДокументы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90819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 филиале выгружает расходные накладные с комментарием, начинающимся с ОБМЕН:. Для каждой накладной создаёт отдельный JSON с шапкой и товарами.</w:t>
            </w:r>
          </w:p>
        </w:tc>
      </w:tr>
      <w:tr w:rsidR="00C35A9D" w:rsidRPr="00C35A9D" w14:paraId="1BB151C7" w14:textId="77777777" w:rsidTr="00BF02FE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26AF5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Отправка номенклатуры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DE776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ВыгрузитьНоменклатуру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56504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 головном офисе выгружает товары с наименованием ОБМЕН_…: UUID, наименование, артикул, единицу измерения и тип номенклатуры.</w:t>
            </w:r>
          </w:p>
        </w:tc>
      </w:tr>
      <w:tr w:rsidR="00C35A9D" w:rsidRPr="00C35A9D" w14:paraId="766A260D" w14:textId="77777777" w:rsidTr="00BF02FE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F490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Приём файлов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53E22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ПринятьФайлы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D8813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Перебирает входящие JSON, запускает загрузку, подсчитывает созданные и пропущенные объекты, обрабатывает ошибки и архивирует файлы.</w:t>
            </w:r>
          </w:p>
        </w:tc>
      </w:tr>
      <w:tr w:rsidR="00C35A9D" w:rsidRPr="00C35A9D" w14:paraId="5B9C086C" w14:textId="77777777" w:rsidTr="00BF02FE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2C92A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Защита от дублей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C479E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ЗагрузитьОбъектОбмена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45FCC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Проверяет источник, тип и UUID, ищет соответствие в регистре. Если объект новый — создаёт его и записывает соответствие в одной транзакции.</w:t>
            </w:r>
          </w:p>
        </w:tc>
      </w:tr>
      <w:tr w:rsidR="00C35A9D" w:rsidRPr="00C35A9D" w14:paraId="189081C0" w14:textId="77777777" w:rsidTr="00BF02FE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C060F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Создание документов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1135D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СоздатьНакладную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0AD2E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Создаёт расходную накладную, заполняет шапку и табличную часть Запасы, записывает без проведения. Номер назначает платформа.</w:t>
            </w:r>
          </w:p>
        </w:tc>
      </w:tr>
      <w:tr w:rsidR="00C35A9D" w:rsidRPr="00C35A9D" w14:paraId="42AAB32D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E5386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Создание номенклатуры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74566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СоздатьНоменклатуру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E2E81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Создаёт товар, заполняет наименование, артикул, единицу измерения и тип номенклатуры.</w:t>
            </w:r>
          </w:p>
        </w:tc>
      </w:tr>
      <w:tr w:rsidR="00C35A9D" w:rsidRPr="00C35A9D" w14:paraId="03115AC0" w14:textId="77777777" w:rsidTr="00BF02FE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8948C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Поиск справочников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79879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НайтиЕдиницуИзмерения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3D17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Ищет единицу в классификаторе по точному наименованию. Выдаёт ошибку при отсутствии или нескольких совпадениях.</w:t>
            </w:r>
          </w:p>
        </w:tc>
      </w:tr>
      <w:tr w:rsidR="00C35A9D" w:rsidRPr="00C35A9D" w14:paraId="76A599B5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31E7D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Проверка данных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577BA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ПроверитьПоля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F1500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Проверяет, что передана структура и в ней присутствуют все перечисленные обязательные поля.</w:t>
            </w:r>
          </w:p>
        </w:tc>
      </w:tr>
      <w:tr w:rsidR="00C35A9D" w:rsidRPr="00C35A9D" w14:paraId="1CA76F7F" w14:textId="77777777" w:rsidTr="00BF02FE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6A692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Представление ссылок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10594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ИмяСсылки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FF719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Возвращает наименование элемента справочника. Для пустой ссылки возвращает пустую строку.</w:t>
            </w:r>
          </w:p>
        </w:tc>
      </w:tr>
      <w:tr w:rsidR="00C35A9D" w:rsidRPr="00C35A9D" w14:paraId="75B5AE5C" w14:textId="77777777" w:rsidTr="00BF02FE">
        <w:trPr>
          <w:cantSplit/>
          <w:trHeight w:val="1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D26E3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Поиск справочников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9C4CF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НайтиПоИмени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FF3B9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Ищет элемент справочника по точному наименованию, исключая помеченные на удаление элементы и группы. Выдаёт ошибку при отсутствии или неоднозначном результате.</w:t>
            </w:r>
          </w:p>
        </w:tc>
      </w:tr>
      <w:tr w:rsidR="00C35A9D" w:rsidRPr="00C35A9D" w14:paraId="22021843" w14:textId="77777777" w:rsidTr="00BF02FE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EFB6D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Служебная переменная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0761D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ЦиклВыполняется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0177D" w14:textId="77777777" w:rsidR="00C35A9D" w:rsidRPr="00C35A9D" w:rsidRDefault="00C35A9D" w:rsidP="00C35A9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35A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Хранит признак выполнения цикла и предотвращает повторный вход в него в рамках текущей формы обработки.</w:t>
            </w:r>
          </w:p>
        </w:tc>
      </w:tr>
    </w:tbl>
    <w:p w14:paraId="7BFDBCC0" w14:textId="77777777" w:rsidR="000A59BB" w:rsidRDefault="000A59BB" w:rsidP="000A59BB"/>
    <w:p w14:paraId="4346C85C" w14:textId="3DC4D7AE" w:rsidR="00243C40" w:rsidRDefault="00243C40" w:rsidP="000A59BB">
      <w:r>
        <w:t xml:space="preserve">Листинг модуля формы в </w:t>
      </w:r>
      <w:r w:rsidRPr="00243C40">
        <w:rPr>
          <w:i/>
          <w:iCs/>
        </w:rPr>
        <w:fldChar w:fldCharType="begin"/>
      </w:r>
      <w:r w:rsidRPr="00243C40">
        <w:rPr>
          <w:i/>
          <w:iCs/>
        </w:rPr>
        <w:instrText xml:space="preserve"> REF _Ref244278389 \n \h </w:instrText>
      </w:r>
      <w:r w:rsidRPr="00243C40">
        <w:rPr>
          <w:i/>
          <w:iCs/>
        </w:rPr>
      </w:r>
      <w:r w:rsidRPr="00243C40">
        <w:rPr>
          <w:i/>
          <w:iCs/>
        </w:rPr>
        <w:instrText xml:space="preserve"> \* MERGEFORMAT </w:instrText>
      </w:r>
      <w:r w:rsidRPr="00243C40">
        <w:rPr>
          <w:i/>
          <w:iCs/>
        </w:rPr>
        <w:fldChar w:fldCharType="separate"/>
      </w:r>
      <w:r w:rsidRPr="00243C40">
        <w:rPr>
          <w:i/>
          <w:iCs/>
        </w:rPr>
        <w:t>Приложение В</w:t>
      </w:r>
      <w:r w:rsidRPr="00243C40">
        <w:rPr>
          <w:i/>
          <w:iCs/>
        </w:rPr>
        <w:fldChar w:fldCharType="end"/>
      </w:r>
      <w:r>
        <w:t>.</w:t>
      </w:r>
    </w:p>
    <w:p w14:paraId="127916C2" w14:textId="7BE42B72" w:rsidR="001B3D2F" w:rsidRDefault="0039259B" w:rsidP="000A59BB">
      <w:r>
        <w:t>Открываю УНФ Филиал в режиме предприятия. Запускаю обработку, выбираю папку Обмен и пробую ручной обмен.</w:t>
      </w:r>
    </w:p>
    <w:p w14:paraId="3815659A" w14:textId="4AFFADB5" w:rsidR="0039259B" w:rsidRDefault="0039259B" w:rsidP="0039259B">
      <w:pPr>
        <w:pStyle w:val="afd"/>
      </w:pPr>
      <w:r w:rsidRPr="0039259B">
        <w:drawing>
          <wp:inline distT="0" distB="0" distL="0" distR="0" wp14:anchorId="4DB7C51B" wp14:editId="229A8091">
            <wp:extent cx="5940425" cy="2406650"/>
            <wp:effectExtent l="0" t="0" r="3175" b="0"/>
            <wp:docPr id="586406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06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6105" w14:textId="7BFC6E24" w:rsidR="0039259B" w:rsidRDefault="0039259B" w:rsidP="0039259B">
      <w:pPr>
        <w:pStyle w:val="a3"/>
      </w:pPr>
      <w:r>
        <w:t xml:space="preserve"> – Попытка синхронизации</w:t>
      </w:r>
    </w:p>
    <w:p w14:paraId="73F60D48" w14:textId="1423507C" w:rsidR="0039259B" w:rsidRDefault="0039259B" w:rsidP="0039259B">
      <w:r>
        <w:t>Создаю расходную накладную. В комментарии указываю «ОБМЕН: любой текст», чтобы по первым 6 символам проверка захватила документ. Сделал это, чтобы абсолютно все документы не летали между конфигурациями, нужно отработать механизм синхронизации.</w:t>
      </w:r>
    </w:p>
    <w:p w14:paraId="2CBB558F" w14:textId="59F2D63C" w:rsidR="0039259B" w:rsidRDefault="0039259B" w:rsidP="0039259B">
      <w:pPr>
        <w:pStyle w:val="afd"/>
      </w:pPr>
      <w:r w:rsidRPr="0039259B">
        <w:lastRenderedPageBreak/>
        <w:drawing>
          <wp:inline distT="0" distB="0" distL="0" distR="0" wp14:anchorId="5411B1F5" wp14:editId="1A55BB49">
            <wp:extent cx="5940425" cy="3173730"/>
            <wp:effectExtent l="0" t="0" r="3175" b="7620"/>
            <wp:docPr id="1041098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8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9DE7" w14:textId="29A912C9" w:rsidR="0039259B" w:rsidRDefault="0039259B" w:rsidP="0039259B">
      <w:pPr>
        <w:pStyle w:val="a3"/>
      </w:pPr>
      <w:r>
        <w:t xml:space="preserve"> – Расходная накладная для синхронизации</w:t>
      </w:r>
    </w:p>
    <w:p w14:paraId="50020AD6" w14:textId="1BEACED3" w:rsidR="0039259B" w:rsidRDefault="0029275A" w:rsidP="0039259B">
      <w:r>
        <w:t>Проверяю синхронизацию. Успешно экспортирован документ для последующего импорта в головной офис.</w:t>
      </w:r>
    </w:p>
    <w:p w14:paraId="06FFBDB2" w14:textId="7D61A008" w:rsidR="0029275A" w:rsidRDefault="0029275A" w:rsidP="0029275A">
      <w:pPr>
        <w:pStyle w:val="afd"/>
      </w:pPr>
      <w:r w:rsidRPr="0029275A">
        <w:drawing>
          <wp:inline distT="0" distB="0" distL="0" distR="0" wp14:anchorId="25455164" wp14:editId="357D4462">
            <wp:extent cx="5940425" cy="2753360"/>
            <wp:effectExtent l="0" t="0" r="3175" b="8890"/>
            <wp:docPr id="1769635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35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5435" w14:textId="3F0A5A03" w:rsidR="0029275A" w:rsidRDefault="0029275A" w:rsidP="0029275A">
      <w:pPr>
        <w:pStyle w:val="a3"/>
      </w:pPr>
      <w:r>
        <w:t xml:space="preserve"> – Попытка синхронизации</w:t>
      </w:r>
    </w:p>
    <w:p w14:paraId="3169E770" w14:textId="6B4EB994" w:rsidR="0029275A" w:rsidRDefault="006A4D07" w:rsidP="0029275A">
      <w:r>
        <w:t>Автообмен также работает корректно.</w:t>
      </w:r>
    </w:p>
    <w:p w14:paraId="117C8A5A" w14:textId="1AF19ED4" w:rsidR="006A4D07" w:rsidRDefault="006A4D07" w:rsidP="006A4D07">
      <w:pPr>
        <w:pStyle w:val="afd"/>
      </w:pPr>
      <w:r w:rsidRPr="006A4D07">
        <w:lastRenderedPageBreak/>
        <w:drawing>
          <wp:inline distT="0" distB="0" distL="0" distR="0" wp14:anchorId="4266F199" wp14:editId="024F5879">
            <wp:extent cx="3658111" cy="1419423"/>
            <wp:effectExtent l="0" t="0" r="0" b="9525"/>
            <wp:docPr id="141700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02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3E98" w14:textId="3A7089E6" w:rsidR="006A4D07" w:rsidRDefault="006A4D07" w:rsidP="006A4D07">
      <w:pPr>
        <w:pStyle w:val="a3"/>
      </w:pPr>
      <w:r>
        <w:t xml:space="preserve"> – Запуск автообмена</w:t>
      </w:r>
    </w:p>
    <w:p w14:paraId="2C0FFDB0" w14:textId="49573F44" w:rsidR="006A4D07" w:rsidRDefault="006A4D07" w:rsidP="006A4D07">
      <w:r>
        <w:t>Запускаю головной офис в режиме предприятия. Открываю обработку, выбираю путь и роль «Головной офис», запускаю обмен.</w:t>
      </w:r>
    </w:p>
    <w:p w14:paraId="5C0B95AB" w14:textId="7F9750B0" w:rsidR="006A4D07" w:rsidRDefault="00680640" w:rsidP="00680640">
      <w:pPr>
        <w:pStyle w:val="afd"/>
      </w:pPr>
      <w:r w:rsidRPr="00680640">
        <w:drawing>
          <wp:inline distT="0" distB="0" distL="0" distR="0" wp14:anchorId="6AFF78AE" wp14:editId="1E24C543">
            <wp:extent cx="5467350" cy="2241292"/>
            <wp:effectExtent l="0" t="0" r="0" b="6985"/>
            <wp:docPr id="81990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080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0768" cy="224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FB85" w14:textId="570B62B8" w:rsidR="00680640" w:rsidRDefault="00680640" w:rsidP="00680640">
      <w:pPr>
        <w:pStyle w:val="a3"/>
      </w:pPr>
      <w:r>
        <w:t xml:space="preserve"> – Успешный импорт при обмене</w:t>
      </w:r>
    </w:p>
    <w:p w14:paraId="596F937B" w14:textId="1443E106" w:rsidR="00680640" w:rsidRDefault="00393C32" w:rsidP="00393C32">
      <w:pPr>
        <w:pStyle w:val="afd"/>
      </w:pPr>
      <w:r w:rsidRPr="00393C32">
        <w:drawing>
          <wp:inline distT="0" distB="0" distL="0" distR="0" wp14:anchorId="0B1C63B2" wp14:editId="1AAFE618">
            <wp:extent cx="5303759" cy="3105150"/>
            <wp:effectExtent l="0" t="0" r="0" b="0"/>
            <wp:docPr id="347662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62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4716" cy="311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E833" w14:textId="50DDF78A" w:rsidR="00393C32" w:rsidRPr="00393C32" w:rsidRDefault="00393C32" w:rsidP="00393C32">
      <w:pPr>
        <w:pStyle w:val="a3"/>
      </w:pPr>
      <w:r>
        <w:t xml:space="preserve"> – Импортированный документ</w:t>
      </w:r>
    </w:p>
    <w:p w14:paraId="5986E14C" w14:textId="58A73B4A" w:rsidR="003870F9" w:rsidRDefault="003870F9" w:rsidP="003870F9">
      <w:pPr>
        <w:pStyle w:val="1"/>
      </w:pPr>
      <w:r w:rsidRPr="003870F9">
        <w:lastRenderedPageBreak/>
        <w:t>Задание 4. Загрузка контрагентов из Excel</w:t>
      </w:r>
    </w:p>
    <w:p w14:paraId="2AE348F9" w14:textId="1A6C5DD1" w:rsidR="003870F9" w:rsidRDefault="0015558B" w:rsidP="0015558B">
      <w:pPr>
        <w:pStyle w:val="-"/>
      </w:pPr>
      <w:r>
        <w:lastRenderedPageBreak/>
        <w:t>Вывод</w:t>
      </w:r>
    </w:p>
    <w:p w14:paraId="2CCBC89D" w14:textId="3A1E3CE0" w:rsidR="008F3F2A" w:rsidRDefault="008F3F2A" w:rsidP="008F3F2A">
      <w:pPr>
        <w:pStyle w:val="a7"/>
      </w:pPr>
      <w:r>
        <w:lastRenderedPageBreak/>
        <w:t xml:space="preserve"> </w:t>
      </w:r>
      <w:bookmarkStart w:id="2" w:name="_Ref244277619"/>
      <w:r>
        <w:t>– Листинг ЭкспортПриходныхНакладных</w:t>
      </w:r>
      <w:bookmarkEnd w:id="2"/>
    </w:p>
    <w:p w14:paraId="54D8CCEE" w14:textId="77777777" w:rsidR="008F3F2A" w:rsidRDefault="008F3F2A" w:rsidP="008F3F2A">
      <w:pPr>
        <w:pStyle w:val="a1"/>
      </w:pPr>
      <w:r>
        <w:t>&amp;НаКлиенте</w:t>
      </w:r>
    </w:p>
    <w:p w14:paraId="1C3AA373" w14:textId="77777777" w:rsidR="008F3F2A" w:rsidRDefault="008F3F2A" w:rsidP="008F3F2A">
      <w:pPr>
        <w:pStyle w:val="a1"/>
      </w:pPr>
      <w:r>
        <w:t>Процедура Выгрузить(Команда)</w:t>
      </w:r>
    </w:p>
    <w:p w14:paraId="109D3637" w14:textId="77777777" w:rsidR="008F3F2A" w:rsidRDefault="008F3F2A" w:rsidP="008F3F2A">
      <w:pPr>
        <w:pStyle w:val="a1"/>
      </w:pPr>
    </w:p>
    <w:p w14:paraId="7A35A1BC" w14:textId="77777777" w:rsidR="008F3F2A" w:rsidRDefault="008F3F2A" w:rsidP="008F3F2A">
      <w:pPr>
        <w:pStyle w:val="a1"/>
      </w:pPr>
      <w:r>
        <w:t xml:space="preserve">    Если Не ЗначениеЗаполнено(НачалоПериода)</w:t>
      </w:r>
    </w:p>
    <w:p w14:paraId="768AAD9E" w14:textId="77777777" w:rsidR="008F3F2A" w:rsidRDefault="008F3F2A" w:rsidP="008F3F2A">
      <w:pPr>
        <w:pStyle w:val="a1"/>
      </w:pPr>
      <w:r>
        <w:t xml:space="preserve">        Или Не ЗначениеЗаполнено(КонецПериода)</w:t>
      </w:r>
    </w:p>
    <w:p w14:paraId="41337E36" w14:textId="77777777" w:rsidR="008F3F2A" w:rsidRDefault="008F3F2A" w:rsidP="008F3F2A">
      <w:pPr>
        <w:pStyle w:val="a1"/>
      </w:pPr>
      <w:r>
        <w:t xml:space="preserve">        Или ПустаяСтрока(ПутьФайла) Тогда</w:t>
      </w:r>
    </w:p>
    <w:p w14:paraId="6F7DA22D" w14:textId="77777777" w:rsidR="008F3F2A" w:rsidRDefault="008F3F2A" w:rsidP="008F3F2A">
      <w:pPr>
        <w:pStyle w:val="a1"/>
      </w:pPr>
    </w:p>
    <w:p w14:paraId="41C379E8" w14:textId="77777777" w:rsidR="008F3F2A" w:rsidRPr="008F3F2A" w:rsidRDefault="008F3F2A" w:rsidP="008F3F2A">
      <w:pPr>
        <w:pStyle w:val="a1"/>
      </w:pPr>
      <w:r w:rsidRPr="008F3F2A">
        <w:t xml:space="preserve">        Сообщить("Заполните период и путь к </w:t>
      </w:r>
      <w:r>
        <w:t>JSON</w:t>
      </w:r>
      <w:r w:rsidRPr="008F3F2A">
        <w:t>-файлу.");</w:t>
      </w:r>
    </w:p>
    <w:p w14:paraId="03287FF1" w14:textId="77777777" w:rsidR="008F3F2A" w:rsidRDefault="008F3F2A" w:rsidP="008F3F2A">
      <w:pPr>
        <w:pStyle w:val="a1"/>
      </w:pPr>
      <w:r w:rsidRPr="008F3F2A">
        <w:rPr>
          <w:lang w:val="ru-RU"/>
        </w:rPr>
        <w:t xml:space="preserve">        </w:t>
      </w:r>
      <w:r>
        <w:t>Возврат;</w:t>
      </w:r>
    </w:p>
    <w:p w14:paraId="43C0FF0B" w14:textId="77777777" w:rsidR="008F3F2A" w:rsidRDefault="008F3F2A" w:rsidP="008F3F2A">
      <w:pPr>
        <w:pStyle w:val="a1"/>
      </w:pPr>
    </w:p>
    <w:p w14:paraId="5E050F34" w14:textId="77777777" w:rsidR="008F3F2A" w:rsidRDefault="008F3F2A" w:rsidP="008F3F2A">
      <w:pPr>
        <w:pStyle w:val="a1"/>
      </w:pPr>
      <w:r>
        <w:t xml:space="preserve">    КонецЕсли;</w:t>
      </w:r>
    </w:p>
    <w:p w14:paraId="0325364E" w14:textId="77777777" w:rsidR="008F3F2A" w:rsidRDefault="008F3F2A" w:rsidP="008F3F2A">
      <w:pPr>
        <w:pStyle w:val="a1"/>
      </w:pPr>
    </w:p>
    <w:p w14:paraId="45A0FDD7" w14:textId="77777777" w:rsidR="008F3F2A" w:rsidRDefault="008F3F2A" w:rsidP="008F3F2A">
      <w:pPr>
        <w:pStyle w:val="a1"/>
      </w:pPr>
      <w:r>
        <w:t xml:space="preserve">    Если НачалоПериода &gt; КонецПериода Тогда</w:t>
      </w:r>
    </w:p>
    <w:p w14:paraId="4C370117" w14:textId="77777777" w:rsidR="008F3F2A" w:rsidRPr="008F3F2A" w:rsidRDefault="008F3F2A" w:rsidP="008F3F2A">
      <w:pPr>
        <w:pStyle w:val="a1"/>
      </w:pPr>
      <w:r w:rsidRPr="008F3F2A">
        <w:t xml:space="preserve">        Сообщить("Начало периода больше конца.");</w:t>
      </w:r>
    </w:p>
    <w:p w14:paraId="7531B3FB" w14:textId="77777777" w:rsidR="008F3F2A" w:rsidRDefault="008F3F2A" w:rsidP="008F3F2A">
      <w:pPr>
        <w:pStyle w:val="a1"/>
      </w:pPr>
      <w:r w:rsidRPr="008F3F2A">
        <w:rPr>
          <w:lang w:val="ru-RU"/>
        </w:rPr>
        <w:t xml:space="preserve">        </w:t>
      </w:r>
      <w:r>
        <w:t>Возврат;</w:t>
      </w:r>
    </w:p>
    <w:p w14:paraId="0ED2A237" w14:textId="77777777" w:rsidR="008F3F2A" w:rsidRDefault="008F3F2A" w:rsidP="008F3F2A">
      <w:pPr>
        <w:pStyle w:val="a1"/>
      </w:pPr>
      <w:r>
        <w:t xml:space="preserve">    КонецЕсли;</w:t>
      </w:r>
    </w:p>
    <w:p w14:paraId="41A5DF8A" w14:textId="77777777" w:rsidR="008F3F2A" w:rsidRDefault="008F3F2A" w:rsidP="008F3F2A">
      <w:pPr>
        <w:pStyle w:val="a1"/>
      </w:pPr>
    </w:p>
    <w:p w14:paraId="137D7685" w14:textId="77777777" w:rsidR="008F3F2A" w:rsidRPr="008F3F2A" w:rsidRDefault="008F3F2A" w:rsidP="008F3F2A">
      <w:pPr>
        <w:pStyle w:val="a1"/>
      </w:pPr>
      <w:r w:rsidRPr="008F3F2A">
        <w:t xml:space="preserve">    Если НРег(Прав(СокрЛП(ПутьФайла), 5)) &lt;&gt; ".</w:t>
      </w:r>
      <w:r>
        <w:t>json</w:t>
      </w:r>
      <w:r w:rsidRPr="008F3F2A">
        <w:t>" Тогда</w:t>
      </w:r>
    </w:p>
    <w:p w14:paraId="4F38876F" w14:textId="77777777" w:rsidR="008F3F2A" w:rsidRPr="008F3F2A" w:rsidRDefault="008F3F2A" w:rsidP="008F3F2A">
      <w:pPr>
        <w:pStyle w:val="a1"/>
      </w:pPr>
      <w:r w:rsidRPr="008F3F2A">
        <w:t xml:space="preserve">        Сообщить("Укажите полный путь к файлу с расширением .</w:t>
      </w:r>
      <w:r>
        <w:t>json</w:t>
      </w:r>
      <w:r w:rsidRPr="008F3F2A">
        <w:t>.");</w:t>
      </w:r>
    </w:p>
    <w:p w14:paraId="46B0933A" w14:textId="77777777" w:rsidR="008F3F2A" w:rsidRDefault="008F3F2A" w:rsidP="008F3F2A">
      <w:pPr>
        <w:pStyle w:val="a1"/>
      </w:pPr>
      <w:r w:rsidRPr="008F3F2A">
        <w:rPr>
          <w:lang w:val="ru-RU"/>
        </w:rPr>
        <w:t xml:space="preserve">        </w:t>
      </w:r>
      <w:r>
        <w:t>Возврат;</w:t>
      </w:r>
    </w:p>
    <w:p w14:paraId="7F0CF31B" w14:textId="77777777" w:rsidR="008F3F2A" w:rsidRDefault="008F3F2A" w:rsidP="008F3F2A">
      <w:pPr>
        <w:pStyle w:val="a1"/>
      </w:pPr>
      <w:r>
        <w:t xml:space="preserve">    КонецЕсли;</w:t>
      </w:r>
    </w:p>
    <w:p w14:paraId="2ED74740" w14:textId="77777777" w:rsidR="008F3F2A" w:rsidRDefault="008F3F2A" w:rsidP="008F3F2A">
      <w:pPr>
        <w:pStyle w:val="a1"/>
      </w:pPr>
    </w:p>
    <w:p w14:paraId="13D52038" w14:textId="77777777" w:rsidR="008F3F2A" w:rsidRDefault="008F3F2A" w:rsidP="008F3F2A">
      <w:pPr>
        <w:pStyle w:val="a1"/>
      </w:pPr>
      <w:r>
        <w:t xml:space="preserve">    Количество = ВыгрузитьНаСервере();</w:t>
      </w:r>
    </w:p>
    <w:p w14:paraId="7241C022" w14:textId="77777777" w:rsidR="008F3F2A" w:rsidRDefault="008F3F2A" w:rsidP="008F3F2A">
      <w:pPr>
        <w:pStyle w:val="a1"/>
      </w:pPr>
    </w:p>
    <w:p w14:paraId="5F74D69B" w14:textId="77777777" w:rsidR="008F3F2A" w:rsidRPr="008F3F2A" w:rsidRDefault="008F3F2A" w:rsidP="008F3F2A">
      <w:pPr>
        <w:pStyle w:val="a1"/>
      </w:pPr>
      <w:r w:rsidRPr="008F3F2A">
        <w:t xml:space="preserve">    Сообщить("Выгружено накладных: " + Строка(Количество));</w:t>
      </w:r>
    </w:p>
    <w:p w14:paraId="2059D4B3" w14:textId="77777777" w:rsidR="008F3F2A" w:rsidRPr="008F3F2A" w:rsidRDefault="008F3F2A" w:rsidP="008F3F2A">
      <w:pPr>
        <w:pStyle w:val="a1"/>
      </w:pPr>
    </w:p>
    <w:p w14:paraId="31418915" w14:textId="77777777" w:rsidR="008F3F2A" w:rsidRDefault="008F3F2A" w:rsidP="008F3F2A">
      <w:pPr>
        <w:pStyle w:val="a1"/>
      </w:pPr>
      <w:r>
        <w:t>КонецПроцедуры</w:t>
      </w:r>
    </w:p>
    <w:p w14:paraId="3A34AAFE" w14:textId="77777777" w:rsidR="008F3F2A" w:rsidRDefault="008F3F2A" w:rsidP="008F3F2A">
      <w:pPr>
        <w:pStyle w:val="a1"/>
      </w:pPr>
    </w:p>
    <w:p w14:paraId="1190AD3D" w14:textId="77777777" w:rsidR="008F3F2A" w:rsidRDefault="008F3F2A" w:rsidP="008F3F2A">
      <w:pPr>
        <w:pStyle w:val="a1"/>
      </w:pPr>
      <w:r>
        <w:t>&amp;НаСервере</w:t>
      </w:r>
    </w:p>
    <w:p w14:paraId="7652C444" w14:textId="77777777" w:rsidR="008F3F2A" w:rsidRDefault="008F3F2A" w:rsidP="008F3F2A">
      <w:pPr>
        <w:pStyle w:val="a1"/>
      </w:pPr>
      <w:r>
        <w:t>Функция ДокСтрокаИмя(Значение)</w:t>
      </w:r>
    </w:p>
    <w:p w14:paraId="60404D00" w14:textId="77777777" w:rsidR="008F3F2A" w:rsidRDefault="008F3F2A" w:rsidP="008F3F2A">
      <w:pPr>
        <w:pStyle w:val="a1"/>
      </w:pPr>
    </w:p>
    <w:p w14:paraId="1DD6F336" w14:textId="77777777" w:rsidR="008F3F2A" w:rsidRDefault="008F3F2A" w:rsidP="008F3F2A">
      <w:pPr>
        <w:pStyle w:val="a1"/>
      </w:pPr>
      <w:r>
        <w:t xml:space="preserve">    Если Не ЗначениеЗаполнено(Значение) Тогда</w:t>
      </w:r>
    </w:p>
    <w:p w14:paraId="5A3D1BE8" w14:textId="77777777" w:rsidR="008F3F2A" w:rsidRDefault="008F3F2A" w:rsidP="008F3F2A">
      <w:pPr>
        <w:pStyle w:val="a1"/>
      </w:pPr>
      <w:r>
        <w:t xml:space="preserve">        Возврат "";</w:t>
      </w:r>
    </w:p>
    <w:p w14:paraId="75648372" w14:textId="77777777" w:rsidR="008F3F2A" w:rsidRDefault="008F3F2A" w:rsidP="008F3F2A">
      <w:pPr>
        <w:pStyle w:val="a1"/>
      </w:pPr>
      <w:r>
        <w:t xml:space="preserve">    КонецЕсли;</w:t>
      </w:r>
    </w:p>
    <w:p w14:paraId="2C13A965" w14:textId="77777777" w:rsidR="008F3F2A" w:rsidRDefault="008F3F2A" w:rsidP="008F3F2A">
      <w:pPr>
        <w:pStyle w:val="a1"/>
      </w:pPr>
    </w:p>
    <w:p w14:paraId="095660A3" w14:textId="77777777" w:rsidR="008F3F2A" w:rsidRDefault="008F3F2A" w:rsidP="008F3F2A">
      <w:pPr>
        <w:pStyle w:val="a1"/>
      </w:pPr>
      <w:r>
        <w:t xml:space="preserve">    Возврат Значение.Наименование;</w:t>
      </w:r>
    </w:p>
    <w:p w14:paraId="51C5F1A1" w14:textId="77777777" w:rsidR="008F3F2A" w:rsidRDefault="008F3F2A" w:rsidP="008F3F2A">
      <w:pPr>
        <w:pStyle w:val="a1"/>
      </w:pPr>
    </w:p>
    <w:p w14:paraId="31D391F8" w14:textId="77777777" w:rsidR="008F3F2A" w:rsidRDefault="008F3F2A" w:rsidP="008F3F2A">
      <w:pPr>
        <w:pStyle w:val="a1"/>
      </w:pPr>
      <w:r>
        <w:t>КонецФункции</w:t>
      </w:r>
    </w:p>
    <w:p w14:paraId="1C93A0D3" w14:textId="77777777" w:rsidR="008F3F2A" w:rsidRDefault="008F3F2A" w:rsidP="008F3F2A">
      <w:pPr>
        <w:pStyle w:val="a1"/>
      </w:pPr>
    </w:p>
    <w:p w14:paraId="668D8E4D" w14:textId="77777777" w:rsidR="008F3F2A" w:rsidRDefault="008F3F2A" w:rsidP="008F3F2A">
      <w:pPr>
        <w:pStyle w:val="a1"/>
      </w:pPr>
      <w:r>
        <w:t>&amp;НаКлиенте</w:t>
      </w:r>
    </w:p>
    <w:p w14:paraId="5F98FD08" w14:textId="77777777" w:rsidR="008F3F2A" w:rsidRDefault="008F3F2A" w:rsidP="008F3F2A">
      <w:pPr>
        <w:pStyle w:val="a1"/>
      </w:pPr>
      <w:r>
        <w:t>Процедура ВыбратьПутьФайла(Команда)</w:t>
      </w:r>
    </w:p>
    <w:p w14:paraId="0B300CAD" w14:textId="77777777" w:rsidR="008F3F2A" w:rsidRDefault="008F3F2A" w:rsidP="008F3F2A">
      <w:pPr>
        <w:pStyle w:val="a1"/>
      </w:pPr>
    </w:p>
    <w:p w14:paraId="4D630A7C" w14:textId="77777777" w:rsidR="008F3F2A" w:rsidRPr="008F3F2A" w:rsidRDefault="008F3F2A" w:rsidP="008F3F2A">
      <w:pPr>
        <w:pStyle w:val="a1"/>
      </w:pPr>
      <w:r w:rsidRPr="008F3F2A">
        <w:t xml:space="preserve">    Диалог = Новый ДиалогВыбораФайла(РежимДиалогаВыбораФайла.Сохранение);</w:t>
      </w:r>
    </w:p>
    <w:p w14:paraId="6B961561" w14:textId="77777777" w:rsidR="008F3F2A" w:rsidRPr="008F3F2A" w:rsidRDefault="008F3F2A" w:rsidP="008F3F2A">
      <w:pPr>
        <w:pStyle w:val="a1"/>
      </w:pPr>
    </w:p>
    <w:p w14:paraId="77BF1E60" w14:textId="77777777" w:rsidR="008F3F2A" w:rsidRPr="008F3F2A" w:rsidRDefault="008F3F2A" w:rsidP="008F3F2A">
      <w:pPr>
        <w:pStyle w:val="a1"/>
      </w:pPr>
      <w:r w:rsidRPr="008F3F2A">
        <w:t xml:space="preserve">    Диалог.Заголовок = "Выберите файл для выгрузки </w:t>
      </w:r>
      <w:r>
        <w:t>JSON</w:t>
      </w:r>
      <w:r w:rsidRPr="008F3F2A">
        <w:t>";</w:t>
      </w:r>
    </w:p>
    <w:p w14:paraId="79FD37B1" w14:textId="77777777" w:rsidR="008F3F2A" w:rsidRPr="008F3F2A" w:rsidRDefault="008F3F2A" w:rsidP="008F3F2A">
      <w:pPr>
        <w:pStyle w:val="a1"/>
      </w:pPr>
      <w:r w:rsidRPr="008F3F2A">
        <w:t xml:space="preserve">    Диалог.Фильтр = "Файлы </w:t>
      </w:r>
      <w:r>
        <w:t>JSON</w:t>
      </w:r>
      <w:r w:rsidRPr="008F3F2A">
        <w:t xml:space="preserve"> (*.</w:t>
      </w:r>
      <w:r>
        <w:t>json</w:t>
      </w:r>
      <w:r w:rsidRPr="008F3F2A">
        <w:t>)|*.</w:t>
      </w:r>
      <w:r>
        <w:t>json</w:t>
      </w:r>
      <w:r w:rsidRPr="008F3F2A">
        <w:t>";</w:t>
      </w:r>
    </w:p>
    <w:p w14:paraId="024E7405" w14:textId="77777777" w:rsidR="008F3F2A" w:rsidRDefault="008F3F2A" w:rsidP="008F3F2A">
      <w:pPr>
        <w:pStyle w:val="a1"/>
      </w:pPr>
      <w:r w:rsidRPr="008F3F2A">
        <w:rPr>
          <w:lang w:val="ru-RU"/>
        </w:rPr>
        <w:t xml:space="preserve">    </w:t>
      </w:r>
      <w:r>
        <w:t>Диалог.Расширение = "json";</w:t>
      </w:r>
    </w:p>
    <w:p w14:paraId="16C59AE4" w14:textId="77777777" w:rsidR="008F3F2A" w:rsidRDefault="008F3F2A" w:rsidP="008F3F2A">
      <w:pPr>
        <w:pStyle w:val="a1"/>
      </w:pPr>
      <w:r>
        <w:lastRenderedPageBreak/>
        <w:t xml:space="preserve">    Диалог.ПолноеИмяФайла = "incoming.json";</w:t>
      </w:r>
    </w:p>
    <w:p w14:paraId="35D3E3B7" w14:textId="77777777" w:rsidR="008F3F2A" w:rsidRDefault="008F3F2A" w:rsidP="008F3F2A">
      <w:pPr>
        <w:pStyle w:val="a1"/>
      </w:pPr>
    </w:p>
    <w:p w14:paraId="1CD3A785" w14:textId="77777777" w:rsidR="008F3F2A" w:rsidRDefault="008F3F2A" w:rsidP="008F3F2A">
      <w:pPr>
        <w:pStyle w:val="a1"/>
      </w:pPr>
      <w:r>
        <w:t xml:space="preserve">    Если Диалог.Выбрать() Тогда</w:t>
      </w:r>
    </w:p>
    <w:p w14:paraId="7ECE4A17" w14:textId="77777777" w:rsidR="008F3F2A" w:rsidRDefault="008F3F2A" w:rsidP="008F3F2A">
      <w:pPr>
        <w:pStyle w:val="a1"/>
      </w:pPr>
      <w:r>
        <w:t xml:space="preserve">        ПутьФайла = Диалог.ПолноеИмяФайла;</w:t>
      </w:r>
    </w:p>
    <w:p w14:paraId="4AFD5E13" w14:textId="77777777" w:rsidR="008F3F2A" w:rsidRDefault="008F3F2A" w:rsidP="008F3F2A">
      <w:pPr>
        <w:pStyle w:val="a1"/>
      </w:pPr>
      <w:r>
        <w:t xml:space="preserve">    КонецЕсли;</w:t>
      </w:r>
    </w:p>
    <w:p w14:paraId="750ED358" w14:textId="77777777" w:rsidR="008F3F2A" w:rsidRDefault="008F3F2A" w:rsidP="008F3F2A">
      <w:pPr>
        <w:pStyle w:val="a1"/>
      </w:pPr>
    </w:p>
    <w:p w14:paraId="54CECC01" w14:textId="77777777" w:rsidR="008F3F2A" w:rsidRDefault="008F3F2A" w:rsidP="008F3F2A">
      <w:pPr>
        <w:pStyle w:val="a1"/>
      </w:pPr>
      <w:r>
        <w:t>КонецПроцедуры</w:t>
      </w:r>
    </w:p>
    <w:p w14:paraId="1C753814" w14:textId="77777777" w:rsidR="008F3F2A" w:rsidRDefault="008F3F2A" w:rsidP="008F3F2A">
      <w:pPr>
        <w:pStyle w:val="a1"/>
      </w:pPr>
    </w:p>
    <w:p w14:paraId="57F51874" w14:textId="77777777" w:rsidR="008F3F2A" w:rsidRDefault="008F3F2A" w:rsidP="008F3F2A">
      <w:pPr>
        <w:pStyle w:val="a1"/>
      </w:pPr>
      <w:r>
        <w:t>&amp;НаСервере</w:t>
      </w:r>
    </w:p>
    <w:p w14:paraId="70B7F507" w14:textId="77777777" w:rsidR="008F3F2A" w:rsidRDefault="008F3F2A" w:rsidP="008F3F2A">
      <w:pPr>
        <w:pStyle w:val="a1"/>
      </w:pPr>
      <w:r>
        <w:t>Функция ВыгрузитьНаСервере()</w:t>
      </w:r>
    </w:p>
    <w:p w14:paraId="5C3FF40B" w14:textId="77777777" w:rsidR="008F3F2A" w:rsidRDefault="008F3F2A" w:rsidP="008F3F2A">
      <w:pPr>
        <w:pStyle w:val="a1"/>
      </w:pPr>
    </w:p>
    <w:p w14:paraId="1C82366B" w14:textId="77777777" w:rsidR="008F3F2A" w:rsidRDefault="008F3F2A" w:rsidP="008F3F2A">
      <w:pPr>
        <w:pStyle w:val="a1"/>
      </w:pPr>
      <w:r>
        <w:t xml:space="preserve">    Запрос = Новый Запрос;</w:t>
      </w:r>
    </w:p>
    <w:p w14:paraId="4A6E7A57" w14:textId="77777777" w:rsidR="008F3F2A" w:rsidRDefault="008F3F2A" w:rsidP="008F3F2A">
      <w:pPr>
        <w:pStyle w:val="a1"/>
      </w:pPr>
      <w:r>
        <w:t xml:space="preserve">    Запрос.Текст =</w:t>
      </w:r>
    </w:p>
    <w:p w14:paraId="0B5842C9" w14:textId="77777777" w:rsidR="008F3F2A" w:rsidRDefault="008F3F2A" w:rsidP="008F3F2A">
      <w:pPr>
        <w:pStyle w:val="a1"/>
      </w:pPr>
      <w:r>
        <w:t xml:space="preserve">    "ВЫБРАТЬ</w:t>
      </w:r>
    </w:p>
    <w:p w14:paraId="5406D111" w14:textId="77777777" w:rsidR="008F3F2A" w:rsidRDefault="008F3F2A" w:rsidP="008F3F2A">
      <w:pPr>
        <w:pStyle w:val="a1"/>
      </w:pPr>
      <w:r>
        <w:t xml:space="preserve">    |   Накладная.Ссылка КАК Ссылка</w:t>
      </w:r>
    </w:p>
    <w:p w14:paraId="248F4DEC" w14:textId="77777777" w:rsidR="008F3F2A" w:rsidRDefault="008F3F2A" w:rsidP="008F3F2A">
      <w:pPr>
        <w:pStyle w:val="a1"/>
      </w:pPr>
      <w:r>
        <w:t xml:space="preserve">    |ИЗ</w:t>
      </w:r>
    </w:p>
    <w:p w14:paraId="28AD1AEC" w14:textId="77777777" w:rsidR="008F3F2A" w:rsidRDefault="008F3F2A" w:rsidP="008F3F2A">
      <w:pPr>
        <w:pStyle w:val="a1"/>
      </w:pPr>
      <w:r>
        <w:t xml:space="preserve">    |   Документ.ПриходнаяНакладная КАК Накладная</w:t>
      </w:r>
    </w:p>
    <w:p w14:paraId="13EE8E74" w14:textId="77777777" w:rsidR="008F3F2A" w:rsidRDefault="008F3F2A" w:rsidP="008F3F2A">
      <w:pPr>
        <w:pStyle w:val="a1"/>
      </w:pPr>
      <w:r>
        <w:t xml:space="preserve">    |ГДЕ</w:t>
      </w:r>
    </w:p>
    <w:p w14:paraId="41DBACE4" w14:textId="77777777" w:rsidR="008F3F2A" w:rsidRPr="008F3F2A" w:rsidRDefault="008F3F2A" w:rsidP="008F3F2A">
      <w:pPr>
        <w:pStyle w:val="a1"/>
      </w:pPr>
      <w:r w:rsidRPr="008F3F2A">
        <w:t xml:space="preserve">    |   Накладная.Дата МЕЖДУ &amp;Начало И &amp;Конец</w:t>
      </w:r>
    </w:p>
    <w:p w14:paraId="23847BE0" w14:textId="77777777" w:rsidR="008F3F2A" w:rsidRDefault="008F3F2A" w:rsidP="008F3F2A">
      <w:pPr>
        <w:pStyle w:val="a1"/>
      </w:pPr>
      <w:r w:rsidRPr="008F3F2A">
        <w:rPr>
          <w:lang w:val="ru-RU"/>
        </w:rPr>
        <w:t xml:space="preserve">    </w:t>
      </w:r>
      <w:r>
        <w:t>|   И НЕ Накладная.ПометкаУдаления";</w:t>
      </w:r>
    </w:p>
    <w:p w14:paraId="2C90FA12" w14:textId="77777777" w:rsidR="008F3F2A" w:rsidRDefault="008F3F2A" w:rsidP="008F3F2A">
      <w:pPr>
        <w:pStyle w:val="a1"/>
      </w:pPr>
    </w:p>
    <w:p w14:paraId="50D65922" w14:textId="77777777" w:rsidR="008F3F2A" w:rsidRPr="008F3F2A" w:rsidRDefault="008F3F2A" w:rsidP="008F3F2A">
      <w:pPr>
        <w:pStyle w:val="a1"/>
      </w:pPr>
      <w:r w:rsidRPr="008F3F2A">
        <w:t xml:space="preserve">    Запрос.УстановитьПараметр("Начало", НачалоДня(НачалоПериода));</w:t>
      </w:r>
    </w:p>
    <w:p w14:paraId="4A2649F6" w14:textId="77777777" w:rsidR="008F3F2A" w:rsidRPr="008F3F2A" w:rsidRDefault="008F3F2A" w:rsidP="008F3F2A">
      <w:pPr>
        <w:pStyle w:val="a1"/>
      </w:pPr>
      <w:r w:rsidRPr="008F3F2A">
        <w:t xml:space="preserve">    Запрос.УстановитьПараметр("Конец", КонецДня(КонецПериода));</w:t>
      </w:r>
    </w:p>
    <w:p w14:paraId="39F04FB0" w14:textId="77777777" w:rsidR="008F3F2A" w:rsidRPr="008F3F2A" w:rsidRDefault="008F3F2A" w:rsidP="008F3F2A">
      <w:pPr>
        <w:pStyle w:val="a1"/>
      </w:pPr>
    </w:p>
    <w:p w14:paraId="532DED4D" w14:textId="77777777" w:rsidR="008F3F2A" w:rsidRDefault="008F3F2A" w:rsidP="008F3F2A">
      <w:pPr>
        <w:pStyle w:val="a1"/>
      </w:pPr>
      <w:r w:rsidRPr="008F3F2A">
        <w:rPr>
          <w:lang w:val="ru-RU"/>
        </w:rPr>
        <w:t xml:space="preserve">    </w:t>
      </w:r>
      <w:r>
        <w:t>Выборка = Запрос.Выполнить().Выбрать();</w:t>
      </w:r>
    </w:p>
    <w:p w14:paraId="23F57F10" w14:textId="77777777" w:rsidR="008F3F2A" w:rsidRDefault="008F3F2A" w:rsidP="008F3F2A">
      <w:pPr>
        <w:pStyle w:val="a1"/>
      </w:pPr>
    </w:p>
    <w:p w14:paraId="1C18455B" w14:textId="77777777" w:rsidR="008F3F2A" w:rsidRDefault="008F3F2A" w:rsidP="008F3F2A">
      <w:pPr>
        <w:pStyle w:val="a1"/>
      </w:pPr>
      <w:r>
        <w:t xml:space="preserve">    РезультатJSON = Новый Массив;</w:t>
      </w:r>
    </w:p>
    <w:p w14:paraId="6A2984E7" w14:textId="77777777" w:rsidR="008F3F2A" w:rsidRDefault="008F3F2A" w:rsidP="008F3F2A">
      <w:pPr>
        <w:pStyle w:val="a1"/>
      </w:pPr>
    </w:p>
    <w:p w14:paraId="55DC91BF" w14:textId="77777777" w:rsidR="008F3F2A" w:rsidRDefault="008F3F2A" w:rsidP="008F3F2A">
      <w:pPr>
        <w:pStyle w:val="a1"/>
      </w:pPr>
      <w:r>
        <w:t xml:space="preserve">    Пока Выборка.Следующий() Цикл</w:t>
      </w:r>
    </w:p>
    <w:p w14:paraId="09D02195" w14:textId="77777777" w:rsidR="008F3F2A" w:rsidRDefault="008F3F2A" w:rsidP="008F3F2A">
      <w:pPr>
        <w:pStyle w:val="a1"/>
      </w:pPr>
    </w:p>
    <w:p w14:paraId="10A518C3" w14:textId="77777777" w:rsidR="008F3F2A" w:rsidRDefault="008F3F2A" w:rsidP="008F3F2A">
      <w:pPr>
        <w:pStyle w:val="a1"/>
      </w:pPr>
      <w:r>
        <w:t xml:space="preserve">        Док = Выборка.Ссылка.ПолучитьОбъект();</w:t>
      </w:r>
    </w:p>
    <w:p w14:paraId="28B3BD32" w14:textId="77777777" w:rsidR="008F3F2A" w:rsidRDefault="008F3F2A" w:rsidP="008F3F2A">
      <w:pPr>
        <w:pStyle w:val="a1"/>
      </w:pPr>
    </w:p>
    <w:p w14:paraId="126DDE2A" w14:textId="77777777" w:rsidR="008F3F2A" w:rsidRDefault="008F3F2A" w:rsidP="008F3F2A">
      <w:pPr>
        <w:pStyle w:val="a1"/>
      </w:pPr>
      <w:r>
        <w:t xml:space="preserve">        СтрокиJSON = Новый Массив;</w:t>
      </w:r>
    </w:p>
    <w:p w14:paraId="1BF0B12D" w14:textId="77777777" w:rsidR="008F3F2A" w:rsidRPr="008F3F2A" w:rsidRDefault="008F3F2A" w:rsidP="008F3F2A">
      <w:pPr>
        <w:pStyle w:val="a1"/>
      </w:pPr>
      <w:r w:rsidRPr="008F3F2A">
        <w:t xml:space="preserve">        Для Каждого СтрокаЗапасов Из Док.Запасы Цикл</w:t>
      </w:r>
    </w:p>
    <w:p w14:paraId="7BC9BC7F" w14:textId="77777777" w:rsidR="008F3F2A" w:rsidRDefault="008F3F2A" w:rsidP="008F3F2A">
      <w:pPr>
        <w:pStyle w:val="a1"/>
      </w:pPr>
      <w:r w:rsidRPr="008F3F2A">
        <w:rPr>
          <w:lang w:val="ru-RU"/>
        </w:rPr>
        <w:t xml:space="preserve">            </w:t>
      </w:r>
      <w:r>
        <w:t>Позиция = Новый Структура;</w:t>
      </w:r>
    </w:p>
    <w:p w14:paraId="05515A56" w14:textId="77777777" w:rsidR="008F3F2A" w:rsidRPr="008F3F2A" w:rsidRDefault="008F3F2A" w:rsidP="008F3F2A">
      <w:pPr>
        <w:pStyle w:val="a1"/>
      </w:pPr>
      <w:r w:rsidRPr="008F3F2A">
        <w:t xml:space="preserve">            Позиция.Вставить("Номенклатура", ДокСтрокаИмя(СтрокаЗапасов.Номенклатура));</w:t>
      </w:r>
    </w:p>
    <w:p w14:paraId="1D035502" w14:textId="77777777" w:rsidR="008F3F2A" w:rsidRPr="008F3F2A" w:rsidRDefault="008F3F2A" w:rsidP="008F3F2A">
      <w:pPr>
        <w:pStyle w:val="a1"/>
      </w:pPr>
      <w:r w:rsidRPr="008F3F2A">
        <w:t xml:space="preserve">            Позиция.Вставить("Количество", СтрокаЗапасов.Количество);</w:t>
      </w:r>
    </w:p>
    <w:p w14:paraId="23E0F74F" w14:textId="77777777" w:rsidR="008F3F2A" w:rsidRPr="008F3F2A" w:rsidRDefault="008F3F2A" w:rsidP="008F3F2A">
      <w:pPr>
        <w:pStyle w:val="a1"/>
      </w:pPr>
      <w:r w:rsidRPr="008F3F2A">
        <w:t xml:space="preserve">            Позиция.Вставить("Сумма", СтрокаЗапасов.Сумма);</w:t>
      </w:r>
    </w:p>
    <w:p w14:paraId="087C536A" w14:textId="77777777" w:rsidR="008F3F2A" w:rsidRDefault="008F3F2A" w:rsidP="008F3F2A">
      <w:pPr>
        <w:pStyle w:val="a1"/>
      </w:pPr>
      <w:r w:rsidRPr="008F3F2A">
        <w:rPr>
          <w:lang w:val="ru-RU"/>
        </w:rPr>
        <w:t xml:space="preserve">            </w:t>
      </w:r>
      <w:r>
        <w:t>СтрокиJSON.Добавить(Позиция);</w:t>
      </w:r>
    </w:p>
    <w:p w14:paraId="2498C873" w14:textId="77777777" w:rsidR="008F3F2A" w:rsidRDefault="008F3F2A" w:rsidP="008F3F2A">
      <w:pPr>
        <w:pStyle w:val="a1"/>
      </w:pPr>
      <w:r>
        <w:t xml:space="preserve">        КонецЦикла;</w:t>
      </w:r>
    </w:p>
    <w:p w14:paraId="144EAD6F" w14:textId="77777777" w:rsidR="008F3F2A" w:rsidRDefault="008F3F2A" w:rsidP="008F3F2A">
      <w:pPr>
        <w:pStyle w:val="a1"/>
      </w:pPr>
    </w:p>
    <w:p w14:paraId="29604402" w14:textId="77777777" w:rsidR="008F3F2A" w:rsidRDefault="008F3F2A" w:rsidP="008F3F2A">
      <w:pPr>
        <w:pStyle w:val="a1"/>
      </w:pPr>
      <w:r>
        <w:t xml:space="preserve">        Данные = Новый Структура;</w:t>
      </w:r>
    </w:p>
    <w:p w14:paraId="6D1DBB8B" w14:textId="77777777" w:rsidR="008F3F2A" w:rsidRPr="008F3F2A" w:rsidRDefault="008F3F2A" w:rsidP="008F3F2A">
      <w:pPr>
        <w:pStyle w:val="a1"/>
      </w:pPr>
      <w:r w:rsidRPr="008F3F2A">
        <w:t xml:space="preserve">        Данные.Вставить("ДатаДокумента", </w:t>
      </w:r>
      <w:r>
        <w:t>XML</w:t>
      </w:r>
      <w:r w:rsidRPr="008F3F2A">
        <w:t>Строка(Док.Дата)); // для формата 0001-01-01</w:t>
      </w:r>
      <w:r>
        <w:t>T</w:t>
      </w:r>
      <w:r w:rsidRPr="008F3F2A">
        <w:t>00:00:00</w:t>
      </w:r>
    </w:p>
    <w:p w14:paraId="28B0B3E4" w14:textId="77777777" w:rsidR="008F3F2A" w:rsidRPr="008F3F2A" w:rsidRDefault="008F3F2A" w:rsidP="008F3F2A">
      <w:pPr>
        <w:pStyle w:val="a1"/>
      </w:pPr>
      <w:r w:rsidRPr="008F3F2A">
        <w:t xml:space="preserve">        Данные.Вставить("Организация", ДокСтрокаИмя(Док.Организация));</w:t>
      </w:r>
    </w:p>
    <w:p w14:paraId="1DF1F6FD" w14:textId="77777777" w:rsidR="008F3F2A" w:rsidRPr="008F3F2A" w:rsidRDefault="008F3F2A" w:rsidP="008F3F2A">
      <w:pPr>
        <w:pStyle w:val="a1"/>
      </w:pPr>
      <w:r w:rsidRPr="008F3F2A">
        <w:t xml:space="preserve">        Данные.Вставить("Контрагент", ДокСтрокаИмя(Док.Контрагент));</w:t>
      </w:r>
    </w:p>
    <w:p w14:paraId="669D147C" w14:textId="77777777" w:rsidR="008F3F2A" w:rsidRPr="008F3F2A" w:rsidRDefault="008F3F2A" w:rsidP="008F3F2A">
      <w:pPr>
        <w:pStyle w:val="a1"/>
      </w:pPr>
      <w:r w:rsidRPr="008F3F2A">
        <w:t xml:space="preserve">        Данные.Вставить("Склад", ДокСтрокаИмя(Док.СтруктурнаяЕдиница));</w:t>
      </w:r>
    </w:p>
    <w:p w14:paraId="3327CB50" w14:textId="77777777" w:rsidR="008F3F2A" w:rsidRDefault="008F3F2A" w:rsidP="008F3F2A">
      <w:pPr>
        <w:pStyle w:val="a1"/>
      </w:pPr>
      <w:r w:rsidRPr="008F3F2A">
        <w:rPr>
          <w:lang w:val="ru-RU"/>
        </w:rPr>
        <w:t xml:space="preserve">        </w:t>
      </w:r>
      <w:r>
        <w:t>Данные.Вставить("Товары", СтрокиJSON);</w:t>
      </w:r>
    </w:p>
    <w:p w14:paraId="18AF95FB" w14:textId="77777777" w:rsidR="008F3F2A" w:rsidRDefault="008F3F2A" w:rsidP="008F3F2A">
      <w:pPr>
        <w:pStyle w:val="a1"/>
      </w:pPr>
    </w:p>
    <w:p w14:paraId="23197076" w14:textId="77777777" w:rsidR="008F3F2A" w:rsidRDefault="008F3F2A" w:rsidP="008F3F2A">
      <w:pPr>
        <w:pStyle w:val="a1"/>
      </w:pPr>
      <w:r>
        <w:lastRenderedPageBreak/>
        <w:t xml:space="preserve">        РезультатJSON.Добавить(Данные);</w:t>
      </w:r>
    </w:p>
    <w:p w14:paraId="21FC3423" w14:textId="77777777" w:rsidR="008F3F2A" w:rsidRDefault="008F3F2A" w:rsidP="008F3F2A">
      <w:pPr>
        <w:pStyle w:val="a1"/>
      </w:pPr>
    </w:p>
    <w:p w14:paraId="6368F150" w14:textId="77777777" w:rsidR="008F3F2A" w:rsidRDefault="008F3F2A" w:rsidP="008F3F2A">
      <w:pPr>
        <w:pStyle w:val="a1"/>
      </w:pPr>
      <w:r>
        <w:t xml:space="preserve">    КонецЦикла;</w:t>
      </w:r>
    </w:p>
    <w:p w14:paraId="4BFE78A8" w14:textId="77777777" w:rsidR="008F3F2A" w:rsidRDefault="008F3F2A" w:rsidP="008F3F2A">
      <w:pPr>
        <w:pStyle w:val="a1"/>
      </w:pPr>
    </w:p>
    <w:p w14:paraId="7C67A2C3" w14:textId="77777777" w:rsidR="008F3F2A" w:rsidRPr="008F3F2A" w:rsidRDefault="008F3F2A" w:rsidP="008F3F2A">
      <w:pPr>
        <w:pStyle w:val="a1"/>
      </w:pPr>
      <w:r w:rsidRPr="008F3F2A">
        <w:tab/>
        <w:t>Параметры</w:t>
      </w:r>
      <w:r>
        <w:t>JSON</w:t>
      </w:r>
      <w:r w:rsidRPr="008F3F2A">
        <w:t xml:space="preserve"> = Новый ПараметрыЗаписи</w:t>
      </w:r>
      <w:r>
        <w:t>JSON</w:t>
      </w:r>
      <w:r w:rsidRPr="008F3F2A">
        <w:t>(ПереносСтрок</w:t>
      </w:r>
      <w:r>
        <w:t>JSON</w:t>
      </w:r>
      <w:r w:rsidRPr="008F3F2A">
        <w:t>.Авто, "    ");</w:t>
      </w:r>
    </w:p>
    <w:p w14:paraId="2EDC1BF6" w14:textId="77777777" w:rsidR="008F3F2A" w:rsidRPr="008F3F2A" w:rsidRDefault="008F3F2A" w:rsidP="008F3F2A">
      <w:pPr>
        <w:pStyle w:val="a1"/>
      </w:pPr>
      <w:r w:rsidRPr="008F3F2A">
        <w:tab/>
      </w:r>
    </w:p>
    <w:p w14:paraId="4D296F6D" w14:textId="77777777" w:rsidR="008F3F2A" w:rsidRDefault="008F3F2A" w:rsidP="008F3F2A">
      <w:pPr>
        <w:pStyle w:val="a1"/>
      </w:pPr>
      <w:r w:rsidRPr="008F3F2A">
        <w:rPr>
          <w:lang w:val="ru-RU"/>
        </w:rPr>
        <w:tab/>
      </w:r>
      <w:r>
        <w:t>Попытка</w:t>
      </w:r>
    </w:p>
    <w:p w14:paraId="49A4983E" w14:textId="77777777" w:rsidR="008F3F2A" w:rsidRDefault="008F3F2A" w:rsidP="008F3F2A">
      <w:pPr>
        <w:pStyle w:val="a1"/>
      </w:pPr>
      <w:r>
        <w:tab/>
      </w:r>
      <w:r>
        <w:tab/>
      </w:r>
    </w:p>
    <w:p w14:paraId="4A714EBA" w14:textId="77777777" w:rsidR="008F3F2A" w:rsidRDefault="008F3F2A" w:rsidP="008F3F2A">
      <w:pPr>
        <w:pStyle w:val="a1"/>
      </w:pPr>
      <w:r>
        <w:tab/>
        <w:t xml:space="preserve">    Запись = Новый ЗаписьJSON;</w:t>
      </w:r>
    </w:p>
    <w:p w14:paraId="77E604FE" w14:textId="77777777" w:rsidR="008F3F2A" w:rsidRDefault="008F3F2A" w:rsidP="008F3F2A">
      <w:pPr>
        <w:pStyle w:val="a1"/>
      </w:pPr>
      <w:r>
        <w:tab/>
        <w:t xml:space="preserve">    Запись.ОткрытьФайл(</w:t>
      </w:r>
    </w:p>
    <w:p w14:paraId="4E5A72CB" w14:textId="77777777" w:rsidR="008F3F2A" w:rsidRDefault="008F3F2A" w:rsidP="008F3F2A">
      <w:pPr>
        <w:pStyle w:val="a1"/>
      </w:pPr>
      <w:r>
        <w:tab/>
        <w:t xml:space="preserve">        ПутьФайла,</w:t>
      </w:r>
    </w:p>
    <w:p w14:paraId="7EF2AC96" w14:textId="77777777" w:rsidR="008F3F2A" w:rsidRDefault="008F3F2A" w:rsidP="008F3F2A">
      <w:pPr>
        <w:pStyle w:val="a1"/>
      </w:pPr>
      <w:r>
        <w:tab/>
        <w:t xml:space="preserve">        КодировкаТекста.UTF8,</w:t>
      </w:r>
    </w:p>
    <w:p w14:paraId="3ED3E456" w14:textId="77777777" w:rsidR="008F3F2A" w:rsidRDefault="008F3F2A" w:rsidP="008F3F2A">
      <w:pPr>
        <w:pStyle w:val="a1"/>
      </w:pPr>
      <w:r>
        <w:tab/>
        <w:t xml:space="preserve">        ,</w:t>
      </w:r>
    </w:p>
    <w:p w14:paraId="61EB9C2B" w14:textId="77777777" w:rsidR="008F3F2A" w:rsidRDefault="008F3F2A" w:rsidP="008F3F2A">
      <w:pPr>
        <w:pStyle w:val="a1"/>
      </w:pPr>
      <w:r>
        <w:tab/>
        <w:t xml:space="preserve">        ПараметрыJSON</w:t>
      </w:r>
    </w:p>
    <w:p w14:paraId="26D3112A" w14:textId="77777777" w:rsidR="008F3F2A" w:rsidRDefault="008F3F2A" w:rsidP="008F3F2A">
      <w:pPr>
        <w:pStyle w:val="a1"/>
      </w:pPr>
      <w:r>
        <w:tab/>
        <w:t xml:space="preserve">    );</w:t>
      </w:r>
    </w:p>
    <w:p w14:paraId="0A462F2F" w14:textId="77777777" w:rsidR="008F3F2A" w:rsidRDefault="008F3F2A" w:rsidP="008F3F2A">
      <w:pPr>
        <w:pStyle w:val="a1"/>
      </w:pPr>
      <w:r>
        <w:tab/>
        <w:t xml:space="preserve">    ЗаписатьJSON(Запись, РезультатJSON);</w:t>
      </w:r>
    </w:p>
    <w:p w14:paraId="418CD705" w14:textId="77777777" w:rsidR="008F3F2A" w:rsidRDefault="008F3F2A" w:rsidP="008F3F2A">
      <w:pPr>
        <w:pStyle w:val="a1"/>
      </w:pPr>
      <w:r>
        <w:tab/>
        <w:t xml:space="preserve">    Запись.Закрыть();</w:t>
      </w:r>
    </w:p>
    <w:p w14:paraId="5321B674" w14:textId="77777777" w:rsidR="008F3F2A" w:rsidRDefault="008F3F2A" w:rsidP="008F3F2A">
      <w:pPr>
        <w:pStyle w:val="a1"/>
      </w:pPr>
      <w:r>
        <w:tab/>
      </w:r>
      <w:r>
        <w:tab/>
      </w:r>
    </w:p>
    <w:p w14:paraId="4F615F99" w14:textId="77777777" w:rsidR="008F3F2A" w:rsidRDefault="008F3F2A" w:rsidP="008F3F2A">
      <w:pPr>
        <w:pStyle w:val="a1"/>
      </w:pPr>
      <w:r>
        <w:tab/>
        <w:t>Исключение</w:t>
      </w:r>
    </w:p>
    <w:p w14:paraId="659D5A27" w14:textId="77777777" w:rsidR="008F3F2A" w:rsidRDefault="008F3F2A" w:rsidP="008F3F2A">
      <w:pPr>
        <w:pStyle w:val="a1"/>
      </w:pPr>
      <w:r>
        <w:tab/>
      </w:r>
      <w:r>
        <w:tab/>
      </w:r>
    </w:p>
    <w:p w14:paraId="609887BF" w14:textId="77777777" w:rsidR="008F3F2A" w:rsidRPr="008F3F2A" w:rsidRDefault="008F3F2A" w:rsidP="008F3F2A">
      <w:pPr>
        <w:pStyle w:val="a1"/>
      </w:pPr>
      <w:r w:rsidRPr="008F3F2A">
        <w:tab/>
      </w:r>
      <w:r w:rsidRPr="008F3F2A">
        <w:tab/>
        <w:t xml:space="preserve">Сообщить("Не удалось записать </w:t>
      </w:r>
      <w:r>
        <w:t>JSON</w:t>
      </w:r>
      <w:r w:rsidRPr="008F3F2A">
        <w:t>-файл: " + ОписаниеОшибки());</w:t>
      </w:r>
    </w:p>
    <w:p w14:paraId="569C94B5" w14:textId="77777777" w:rsidR="008F3F2A" w:rsidRDefault="008F3F2A" w:rsidP="008F3F2A">
      <w:pPr>
        <w:pStyle w:val="a1"/>
      </w:pPr>
      <w:r w:rsidRPr="008F3F2A">
        <w:rPr>
          <w:lang w:val="ru-RU"/>
        </w:rPr>
        <w:tab/>
        <w:t xml:space="preserve">    </w:t>
      </w:r>
      <w:r>
        <w:t>Возврат 0;</w:t>
      </w:r>
    </w:p>
    <w:p w14:paraId="5001DA4A" w14:textId="77777777" w:rsidR="008F3F2A" w:rsidRDefault="008F3F2A" w:rsidP="008F3F2A">
      <w:pPr>
        <w:pStyle w:val="a1"/>
      </w:pPr>
      <w:r>
        <w:tab/>
      </w:r>
      <w:r>
        <w:tab/>
      </w:r>
    </w:p>
    <w:p w14:paraId="7220305B" w14:textId="77777777" w:rsidR="008F3F2A" w:rsidRDefault="008F3F2A" w:rsidP="008F3F2A">
      <w:pPr>
        <w:pStyle w:val="a1"/>
      </w:pPr>
      <w:r>
        <w:tab/>
        <w:t>КонецПопытки;</w:t>
      </w:r>
    </w:p>
    <w:p w14:paraId="57EC0D57" w14:textId="77777777" w:rsidR="008F3F2A" w:rsidRDefault="008F3F2A" w:rsidP="008F3F2A">
      <w:pPr>
        <w:pStyle w:val="a1"/>
      </w:pPr>
    </w:p>
    <w:p w14:paraId="15C8AD3B" w14:textId="77777777" w:rsidR="008F3F2A" w:rsidRDefault="008F3F2A" w:rsidP="008F3F2A">
      <w:pPr>
        <w:pStyle w:val="a1"/>
      </w:pPr>
      <w:r>
        <w:tab/>
        <w:t>Возврат РезультатJSON.Количество();</w:t>
      </w:r>
    </w:p>
    <w:p w14:paraId="181393B1" w14:textId="4EAA761E" w:rsidR="008F3F2A" w:rsidRPr="008F3F2A" w:rsidRDefault="008F3F2A" w:rsidP="008F3F2A">
      <w:pPr>
        <w:pStyle w:val="a1"/>
      </w:pPr>
      <w:r>
        <w:t>КонецФункции</w:t>
      </w:r>
    </w:p>
    <w:p w14:paraId="25A47672" w14:textId="46E0F7D6" w:rsidR="0015558B" w:rsidRDefault="008F3F2A" w:rsidP="008F3F2A">
      <w:pPr>
        <w:pStyle w:val="a7"/>
      </w:pPr>
      <w:r>
        <w:lastRenderedPageBreak/>
        <w:t xml:space="preserve"> </w:t>
      </w:r>
      <w:bookmarkStart w:id="3" w:name="_Ref244277600"/>
      <w:r>
        <w:t>– Листинг ИмпортРасходныхНакладных</w:t>
      </w:r>
      <w:bookmarkEnd w:id="3"/>
    </w:p>
    <w:p w14:paraId="5FA1D276" w14:textId="77777777" w:rsidR="008F3F2A" w:rsidRDefault="008F3F2A" w:rsidP="008F3F2A">
      <w:pPr>
        <w:pStyle w:val="a1"/>
        <w:numPr>
          <w:ilvl w:val="0"/>
          <w:numId w:val="37"/>
        </w:numPr>
      </w:pPr>
      <w:r>
        <w:t>&amp;НаКлиенте</w:t>
      </w:r>
    </w:p>
    <w:p w14:paraId="5E13D939" w14:textId="77777777" w:rsidR="008F3F2A" w:rsidRDefault="008F3F2A" w:rsidP="008F3F2A">
      <w:pPr>
        <w:pStyle w:val="a1"/>
        <w:numPr>
          <w:ilvl w:val="0"/>
          <w:numId w:val="37"/>
        </w:numPr>
      </w:pPr>
      <w:r>
        <w:t>Процедура ВыбратьПутьJSON(Команда)</w:t>
      </w:r>
    </w:p>
    <w:p w14:paraId="3A81502D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0DED9A7A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Диалог = Новый ДиалогВыбораФайла(РежимДиалогаВыбораФайла.Открытие);</w:t>
      </w:r>
    </w:p>
    <w:p w14:paraId="6F4C02C6" w14:textId="77777777" w:rsidR="008F3F2A" w:rsidRPr="008F3F2A" w:rsidRDefault="008F3F2A" w:rsidP="008F3F2A">
      <w:pPr>
        <w:pStyle w:val="a1"/>
        <w:numPr>
          <w:ilvl w:val="0"/>
          <w:numId w:val="37"/>
        </w:numPr>
      </w:pPr>
    </w:p>
    <w:p w14:paraId="52135892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Диалог.Заголовок = "Выберите </w:t>
      </w:r>
      <w:r>
        <w:t>JSON</w:t>
      </w:r>
      <w:r w:rsidRPr="008F3F2A">
        <w:t>-файл";</w:t>
      </w:r>
    </w:p>
    <w:p w14:paraId="4B39AF95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Диалог.Фильтр = "Файлы </w:t>
      </w:r>
      <w:r>
        <w:t>JSON</w:t>
      </w:r>
      <w:r w:rsidRPr="008F3F2A">
        <w:t xml:space="preserve"> (*.</w:t>
      </w:r>
      <w:r>
        <w:t>json</w:t>
      </w:r>
      <w:r w:rsidRPr="008F3F2A">
        <w:t>)|*.</w:t>
      </w:r>
      <w:r>
        <w:t>json</w:t>
      </w:r>
      <w:r w:rsidRPr="008F3F2A">
        <w:t>";</w:t>
      </w:r>
    </w:p>
    <w:p w14:paraId="7F11B919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</w:t>
      </w:r>
      <w:r>
        <w:t>Диалог.ПолноеИмяФайла = "incoming.json";</w:t>
      </w:r>
    </w:p>
    <w:p w14:paraId="65F6E958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4C62B926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Если Диалог.Выбрать() Тогда</w:t>
      </w:r>
    </w:p>
    <w:p w14:paraId="0265BB07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ПутьJSON = Диалог.ПолноеИмяФайла;</w:t>
      </w:r>
    </w:p>
    <w:p w14:paraId="13C4B551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КонецЕсли;</w:t>
      </w:r>
    </w:p>
    <w:p w14:paraId="7C6C99A0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6D4E7E9E" w14:textId="77777777" w:rsidR="008F3F2A" w:rsidRDefault="008F3F2A" w:rsidP="008F3F2A">
      <w:pPr>
        <w:pStyle w:val="a1"/>
        <w:numPr>
          <w:ilvl w:val="0"/>
          <w:numId w:val="37"/>
        </w:numPr>
      </w:pPr>
      <w:r>
        <w:t>КонецПроцедуры</w:t>
      </w:r>
    </w:p>
    <w:p w14:paraId="775C5806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CA9DC49" w14:textId="77777777" w:rsidR="008F3F2A" w:rsidRDefault="008F3F2A" w:rsidP="008F3F2A">
      <w:pPr>
        <w:pStyle w:val="a1"/>
        <w:numPr>
          <w:ilvl w:val="0"/>
          <w:numId w:val="37"/>
        </w:numPr>
      </w:pPr>
      <w:r>
        <w:t>&amp;НаКлиенте</w:t>
      </w:r>
    </w:p>
    <w:p w14:paraId="0B74AAF9" w14:textId="77777777" w:rsidR="008F3F2A" w:rsidRDefault="008F3F2A" w:rsidP="008F3F2A">
      <w:pPr>
        <w:pStyle w:val="a1"/>
        <w:numPr>
          <w:ilvl w:val="0"/>
          <w:numId w:val="37"/>
        </w:numPr>
      </w:pPr>
      <w:r>
        <w:t>Процедура ЗагрузитьJSON(Команда)</w:t>
      </w:r>
    </w:p>
    <w:p w14:paraId="15CFCCC1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5FEEC7BA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Если ПустаяСтрока(ПутьJSON) Тогда</w:t>
      </w:r>
    </w:p>
    <w:p w14:paraId="66710C93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Сообщить("Выберите JSON-файл.");</w:t>
      </w:r>
    </w:p>
    <w:p w14:paraId="19FC53B9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Возврат;</w:t>
      </w:r>
    </w:p>
    <w:p w14:paraId="00249E67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КонецЕсли;</w:t>
      </w:r>
    </w:p>
    <w:p w14:paraId="17DD7FC1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77ADAA5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Попытка</w:t>
      </w:r>
    </w:p>
    <w:p w14:paraId="2F22B162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ЧислоЗаписей = ПроверитьJSONНаСервере();</w:t>
      </w:r>
    </w:p>
    <w:p w14:paraId="60FBC68E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Сообщить("Документов в файле: " + Строка(ЧислоЗаписей));</w:t>
      </w:r>
    </w:p>
    <w:p w14:paraId="35FD1A24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</w:t>
      </w:r>
      <w:r>
        <w:t>Исключение</w:t>
      </w:r>
    </w:p>
    <w:p w14:paraId="49E0A7C7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Сообщить("Ошибка чтения </w:t>
      </w:r>
      <w:r>
        <w:t>JSON</w:t>
      </w:r>
      <w:r w:rsidRPr="008F3F2A">
        <w:t>: " + ОписаниеОшибки());</w:t>
      </w:r>
    </w:p>
    <w:p w14:paraId="4A9148D2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</w:t>
      </w:r>
      <w:r>
        <w:t>КонецПопытки;</w:t>
      </w:r>
    </w:p>
    <w:p w14:paraId="42A37DBA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151B0F75" w14:textId="77777777" w:rsidR="008F3F2A" w:rsidRDefault="008F3F2A" w:rsidP="008F3F2A">
      <w:pPr>
        <w:pStyle w:val="a1"/>
        <w:numPr>
          <w:ilvl w:val="0"/>
          <w:numId w:val="37"/>
        </w:numPr>
      </w:pPr>
      <w:r>
        <w:t>КонецПроцедуры</w:t>
      </w:r>
    </w:p>
    <w:p w14:paraId="4A2CA889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E4A6FFB" w14:textId="77777777" w:rsidR="008F3F2A" w:rsidRDefault="008F3F2A" w:rsidP="008F3F2A">
      <w:pPr>
        <w:pStyle w:val="a1"/>
        <w:numPr>
          <w:ilvl w:val="0"/>
          <w:numId w:val="37"/>
        </w:numPr>
      </w:pPr>
      <w:r>
        <w:t>&amp;НаСервере</w:t>
      </w:r>
    </w:p>
    <w:p w14:paraId="78B6AC59" w14:textId="77777777" w:rsidR="008F3F2A" w:rsidRDefault="008F3F2A" w:rsidP="008F3F2A">
      <w:pPr>
        <w:pStyle w:val="a1"/>
        <w:numPr>
          <w:ilvl w:val="0"/>
          <w:numId w:val="37"/>
        </w:numPr>
      </w:pPr>
      <w:r>
        <w:t>Функция ПроверитьJSONНаСервере()</w:t>
      </w:r>
    </w:p>
    <w:p w14:paraId="12FECD11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540DCD08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Возврат ПрочитатьНакладныеИзJSON().Количество();</w:t>
      </w:r>
    </w:p>
    <w:p w14:paraId="307F8D2A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8575542" w14:textId="77777777" w:rsidR="008F3F2A" w:rsidRDefault="008F3F2A" w:rsidP="008F3F2A">
      <w:pPr>
        <w:pStyle w:val="a1"/>
        <w:numPr>
          <w:ilvl w:val="0"/>
          <w:numId w:val="37"/>
        </w:numPr>
      </w:pPr>
      <w:r>
        <w:t>КонецФункции</w:t>
      </w:r>
    </w:p>
    <w:p w14:paraId="396E8604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60181467" w14:textId="77777777" w:rsidR="008F3F2A" w:rsidRDefault="008F3F2A" w:rsidP="008F3F2A">
      <w:pPr>
        <w:pStyle w:val="a1"/>
        <w:numPr>
          <w:ilvl w:val="0"/>
          <w:numId w:val="37"/>
        </w:numPr>
      </w:pPr>
      <w:r>
        <w:t>&amp;НаСервере</w:t>
      </w:r>
    </w:p>
    <w:p w14:paraId="16D3A22A" w14:textId="77777777" w:rsidR="008F3F2A" w:rsidRDefault="008F3F2A" w:rsidP="008F3F2A">
      <w:pPr>
        <w:pStyle w:val="a1"/>
        <w:numPr>
          <w:ilvl w:val="0"/>
          <w:numId w:val="37"/>
        </w:numPr>
      </w:pPr>
      <w:r>
        <w:t>Функция ПрочитатьНакладныеИзJSON()</w:t>
      </w:r>
    </w:p>
    <w:p w14:paraId="5000EA91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4E339730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Чтение = Новый ЧтениеJSON;</w:t>
      </w:r>
    </w:p>
    <w:p w14:paraId="2C3BF676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Чтение.ОткрытьФайл(ПутьJSON);</w:t>
      </w:r>
    </w:p>
    <w:p w14:paraId="136AE789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07411E02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Данные = ПрочитатьJSON(Чтение);</w:t>
      </w:r>
    </w:p>
    <w:p w14:paraId="6828DEC8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Чтение.Закрыть();</w:t>
      </w:r>
    </w:p>
    <w:p w14:paraId="02F7975F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6F76BC86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Если ТипЗнч(Данные) &lt;&gt; Тип("Массив") Тогда</w:t>
      </w:r>
    </w:p>
    <w:p w14:paraId="392B568C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ВызватьИсключение "Корень </w:t>
      </w:r>
      <w:r>
        <w:t>JSON</w:t>
      </w:r>
      <w:r w:rsidRPr="008F3F2A">
        <w:t xml:space="preserve"> должен быть массивом.";</w:t>
      </w:r>
    </w:p>
    <w:p w14:paraId="4EA3F89F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</w:t>
      </w:r>
      <w:r>
        <w:t>КонецЕсли;</w:t>
      </w:r>
    </w:p>
    <w:p w14:paraId="0385DBB5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414A7077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Для Каждого Накладная</w:t>
      </w:r>
      <w:r>
        <w:t>JSON</w:t>
      </w:r>
      <w:r w:rsidRPr="008F3F2A">
        <w:t xml:space="preserve"> Из Данные Цикл</w:t>
      </w:r>
    </w:p>
    <w:p w14:paraId="5FC96A88" w14:textId="77777777" w:rsidR="008F3F2A" w:rsidRPr="008F3F2A" w:rsidRDefault="008F3F2A" w:rsidP="008F3F2A">
      <w:pPr>
        <w:pStyle w:val="a1"/>
        <w:numPr>
          <w:ilvl w:val="0"/>
          <w:numId w:val="37"/>
        </w:numPr>
      </w:pPr>
    </w:p>
    <w:p w14:paraId="4D08D36C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Если ТипЗнч(Накладная</w:t>
      </w:r>
      <w:r>
        <w:t>JSON</w:t>
      </w:r>
      <w:r w:rsidRPr="008F3F2A">
        <w:t>) &lt;&gt; Тип("Структура") Тогда</w:t>
      </w:r>
    </w:p>
    <w:p w14:paraId="66A3C547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ВызватьИсключение "Элемент массива </w:t>
      </w:r>
      <w:r>
        <w:t>JSON</w:t>
      </w:r>
      <w:r w:rsidRPr="008F3F2A">
        <w:t xml:space="preserve"> не является объектом.";</w:t>
      </w:r>
    </w:p>
    <w:p w14:paraId="33D415FA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    </w:t>
      </w:r>
      <w:r>
        <w:t>КонецЕсли;</w:t>
      </w:r>
    </w:p>
    <w:p w14:paraId="6A5BE1D9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61F42D5A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ОбязательныеПоля = "ДатаДокумента,Организация,Контрагент,Склад,Товары";</w:t>
      </w:r>
    </w:p>
    <w:p w14:paraId="6F7CC8A2" w14:textId="77777777" w:rsidR="008F3F2A" w:rsidRPr="008F3F2A" w:rsidRDefault="008F3F2A" w:rsidP="008F3F2A">
      <w:pPr>
        <w:pStyle w:val="a1"/>
        <w:numPr>
          <w:ilvl w:val="0"/>
          <w:numId w:val="37"/>
        </w:numPr>
      </w:pPr>
    </w:p>
    <w:p w14:paraId="2129E11F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Для Каждого ИмяПоля Из СтрРазделить(ОбязательныеПоля, ",") Цикл</w:t>
      </w:r>
    </w:p>
    <w:p w14:paraId="5EAE15E3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Если Не Накладная</w:t>
      </w:r>
      <w:r>
        <w:t>JSON</w:t>
      </w:r>
      <w:r w:rsidRPr="008F3F2A">
        <w:t>.Свойство(ИмяПоля) Тогда</w:t>
      </w:r>
    </w:p>
    <w:p w14:paraId="578A8512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    ВызватьИсключение "В </w:t>
      </w:r>
      <w:r>
        <w:t>JSON</w:t>
      </w:r>
      <w:r w:rsidRPr="008F3F2A">
        <w:t xml:space="preserve"> отсутствует поле: " + ИмяПоля;</w:t>
      </w:r>
    </w:p>
    <w:p w14:paraId="781FFB0C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</w:t>
      </w:r>
      <w:r>
        <w:t>КонецЕсли;</w:t>
      </w:r>
    </w:p>
    <w:p w14:paraId="7DEEF0B2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КонецЦикла;</w:t>
      </w:r>
    </w:p>
    <w:p w14:paraId="5294C7E3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30C5269C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Если ТипЗнч(Накладная</w:t>
      </w:r>
      <w:r>
        <w:t>JSON</w:t>
      </w:r>
      <w:r w:rsidRPr="008F3F2A">
        <w:t>.Товары) &lt;&gt; Тип("Массив") Тогда</w:t>
      </w:r>
    </w:p>
    <w:p w14:paraId="1666EBAB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ВызватьИсключение "Поле Товары должно быть массивом.";</w:t>
      </w:r>
    </w:p>
    <w:p w14:paraId="056BAD0E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    </w:t>
      </w:r>
      <w:r>
        <w:t>КонецЕсли;</w:t>
      </w:r>
    </w:p>
    <w:p w14:paraId="0EDAB2D4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770B2017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Для Каждого Строка</w:t>
      </w:r>
      <w:r>
        <w:t>JSON</w:t>
      </w:r>
      <w:r w:rsidRPr="008F3F2A">
        <w:t xml:space="preserve"> Из Накладная</w:t>
      </w:r>
      <w:r>
        <w:t>JSON</w:t>
      </w:r>
      <w:r w:rsidRPr="008F3F2A">
        <w:t>.Товары Цикл</w:t>
      </w:r>
    </w:p>
    <w:p w14:paraId="00DB1197" w14:textId="77777777" w:rsidR="008F3F2A" w:rsidRPr="008F3F2A" w:rsidRDefault="008F3F2A" w:rsidP="008F3F2A">
      <w:pPr>
        <w:pStyle w:val="a1"/>
        <w:numPr>
          <w:ilvl w:val="0"/>
          <w:numId w:val="37"/>
        </w:numPr>
      </w:pPr>
    </w:p>
    <w:p w14:paraId="6F3E6B73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Если ТипЗнч(Строка</w:t>
      </w:r>
      <w:r>
        <w:t>JSON</w:t>
      </w:r>
      <w:r w:rsidRPr="008F3F2A">
        <w:t>) &lt;&gt; Тип("Структура") Тогда</w:t>
      </w:r>
    </w:p>
    <w:p w14:paraId="48AD1151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    ВызватьИсключение "Строка товара должна быть объектом.";</w:t>
      </w:r>
    </w:p>
    <w:p w14:paraId="327E1D14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</w:t>
      </w:r>
      <w:r>
        <w:t>КонецЕсли;</w:t>
      </w:r>
    </w:p>
    <w:p w14:paraId="2B2E5B23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C6B2382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Если Не Строка</w:t>
      </w:r>
      <w:r>
        <w:t>JSON</w:t>
      </w:r>
      <w:r w:rsidRPr="008F3F2A">
        <w:t>.Свойство("Номенклатура")</w:t>
      </w:r>
    </w:p>
    <w:p w14:paraId="253E0B3E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    Или Не Строка</w:t>
      </w:r>
      <w:r>
        <w:t>JSON</w:t>
      </w:r>
      <w:r w:rsidRPr="008F3F2A">
        <w:t>.Свойство("Количество")</w:t>
      </w:r>
    </w:p>
    <w:p w14:paraId="58421B45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    Или Не Строка</w:t>
      </w:r>
      <w:r>
        <w:t>JSON</w:t>
      </w:r>
      <w:r w:rsidRPr="008F3F2A">
        <w:t>.Свойство("Сумма") Тогда</w:t>
      </w:r>
    </w:p>
    <w:p w14:paraId="7B1D066C" w14:textId="77777777" w:rsidR="008F3F2A" w:rsidRPr="008F3F2A" w:rsidRDefault="008F3F2A" w:rsidP="008F3F2A">
      <w:pPr>
        <w:pStyle w:val="a1"/>
        <w:numPr>
          <w:ilvl w:val="0"/>
          <w:numId w:val="37"/>
        </w:numPr>
      </w:pPr>
    </w:p>
    <w:p w14:paraId="238C4DB4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    ВызватьИсключение "В строке товара отсутствуют обязательные поля.";</w:t>
      </w:r>
    </w:p>
    <w:p w14:paraId="588DBE97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</w:t>
      </w:r>
      <w:r>
        <w:t>КонецЕсли;</w:t>
      </w:r>
    </w:p>
    <w:p w14:paraId="50D59CA4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DE72E19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КонецЦикла;</w:t>
      </w:r>
    </w:p>
    <w:p w14:paraId="18E04BDA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6FCAAAB5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КонецЦикла;</w:t>
      </w:r>
    </w:p>
    <w:p w14:paraId="4D03CAA7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5824DE6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Возврат Данные;</w:t>
      </w:r>
    </w:p>
    <w:p w14:paraId="12F3333E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17019E54" w14:textId="77777777" w:rsidR="008F3F2A" w:rsidRDefault="008F3F2A" w:rsidP="008F3F2A">
      <w:pPr>
        <w:pStyle w:val="a1"/>
        <w:numPr>
          <w:ilvl w:val="0"/>
          <w:numId w:val="37"/>
        </w:numPr>
      </w:pPr>
      <w:r>
        <w:t>КонецФункции</w:t>
      </w:r>
    </w:p>
    <w:p w14:paraId="3423B6F6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592EC8EB" w14:textId="77777777" w:rsidR="008F3F2A" w:rsidRDefault="008F3F2A" w:rsidP="008F3F2A">
      <w:pPr>
        <w:pStyle w:val="a1"/>
        <w:numPr>
          <w:ilvl w:val="0"/>
          <w:numId w:val="37"/>
        </w:numPr>
      </w:pPr>
      <w:r>
        <w:t>&amp;НаСервере</w:t>
      </w:r>
    </w:p>
    <w:p w14:paraId="72DEB922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lastRenderedPageBreak/>
        <w:t>Функция НайтиЭлементСправочникаПоИмени(ИмяСправочника, Знач Имя)</w:t>
      </w:r>
    </w:p>
    <w:p w14:paraId="65713E6B" w14:textId="77777777" w:rsidR="008F3F2A" w:rsidRPr="008F3F2A" w:rsidRDefault="008F3F2A" w:rsidP="008F3F2A">
      <w:pPr>
        <w:pStyle w:val="a1"/>
        <w:numPr>
          <w:ilvl w:val="0"/>
          <w:numId w:val="37"/>
        </w:numPr>
      </w:pPr>
    </w:p>
    <w:p w14:paraId="44746C75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</w:t>
      </w:r>
      <w:r>
        <w:t>Имя = СокрЛП(Имя);</w:t>
      </w:r>
    </w:p>
    <w:p w14:paraId="41719953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3E13D04E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Если ПустаяСтрока(Имя) Тогда</w:t>
      </w:r>
    </w:p>
    <w:p w14:paraId="192B214C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ВызватьИсключение "Пустое наименование для справочника: " + ИмяСправочника;</w:t>
      </w:r>
    </w:p>
    <w:p w14:paraId="26A915BC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</w:t>
      </w:r>
      <w:r>
        <w:t>КонецЕсли;</w:t>
      </w:r>
    </w:p>
    <w:p w14:paraId="3FB39ED2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68E0A9BD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Запрос = Новый Запрос;</w:t>
      </w:r>
    </w:p>
    <w:p w14:paraId="0DDCB47E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Запрос.Текст =</w:t>
      </w:r>
    </w:p>
    <w:p w14:paraId="670510C6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"ВЫБРАТЬ</w:t>
      </w:r>
    </w:p>
    <w:p w14:paraId="48617550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|   Элемент.Ссылка КАК Ссылка</w:t>
      </w:r>
    </w:p>
    <w:p w14:paraId="5DDE61CA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|ИЗ</w:t>
      </w:r>
    </w:p>
    <w:p w14:paraId="375A7985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|   Справочник." + ИмяСправочника + " КАК Элемент</w:t>
      </w:r>
    </w:p>
    <w:p w14:paraId="24F4B5D0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|ГДЕ</w:t>
      </w:r>
    </w:p>
    <w:p w14:paraId="5AEFC5E0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|   Элемент.Наименование = &amp;Имя</w:t>
      </w:r>
    </w:p>
    <w:p w14:paraId="3B870FFF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|   И НЕ Элемент.ПометкаУдаления";</w:t>
      </w:r>
    </w:p>
    <w:p w14:paraId="477D7983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33AB6232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Запрос.УстановитьПараметр("Имя", Имя);</w:t>
      </w:r>
    </w:p>
    <w:p w14:paraId="50E2D634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9407204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Выборка = Запрос.Выполнить().Выбрать();</w:t>
      </w:r>
    </w:p>
    <w:p w14:paraId="2862D73A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72E78264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Если Не Выборка.Следующий() Тогда</w:t>
      </w:r>
    </w:p>
    <w:p w14:paraId="36822A9E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ВызватьИсключение "Не найден элемент справочника " + ИмяСправочника + ": " + Имя;</w:t>
      </w:r>
    </w:p>
    <w:p w14:paraId="3AA9C5A4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</w:t>
      </w:r>
      <w:r>
        <w:t>КонецЕсли;</w:t>
      </w:r>
    </w:p>
    <w:p w14:paraId="1E10010B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6704BC04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Ссылка = Выборка.Ссылка;</w:t>
      </w:r>
    </w:p>
    <w:p w14:paraId="3BADC80F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14E0C2CA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Если Выборка.Следующий() Тогда</w:t>
      </w:r>
    </w:p>
    <w:p w14:paraId="0D9D82F9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ВызватьИсключение "Найдено несколько элементов справочника " + ИмяСправочника + ": " + Имя;</w:t>
      </w:r>
    </w:p>
    <w:p w14:paraId="6EB637C9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</w:t>
      </w:r>
      <w:r>
        <w:t>КонецЕсли;</w:t>
      </w:r>
    </w:p>
    <w:p w14:paraId="5F871619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5C67B57E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Возврат Ссылка;</w:t>
      </w:r>
    </w:p>
    <w:p w14:paraId="11AA78A5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53E30B8F" w14:textId="77777777" w:rsidR="008F3F2A" w:rsidRDefault="008F3F2A" w:rsidP="008F3F2A">
      <w:pPr>
        <w:pStyle w:val="a1"/>
        <w:numPr>
          <w:ilvl w:val="0"/>
          <w:numId w:val="37"/>
        </w:numPr>
      </w:pPr>
      <w:r>
        <w:t>КонецФункции</w:t>
      </w:r>
    </w:p>
    <w:p w14:paraId="483F60F0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4276B7EC" w14:textId="77777777" w:rsidR="008F3F2A" w:rsidRDefault="008F3F2A" w:rsidP="008F3F2A">
      <w:pPr>
        <w:pStyle w:val="a1"/>
        <w:numPr>
          <w:ilvl w:val="0"/>
          <w:numId w:val="37"/>
        </w:numPr>
      </w:pPr>
      <w:r>
        <w:t>&amp;НаСервере</w:t>
      </w:r>
    </w:p>
    <w:p w14:paraId="5F7A9F51" w14:textId="77777777" w:rsidR="008F3F2A" w:rsidRDefault="008F3F2A" w:rsidP="008F3F2A">
      <w:pPr>
        <w:pStyle w:val="a1"/>
        <w:numPr>
          <w:ilvl w:val="0"/>
          <w:numId w:val="37"/>
        </w:numPr>
      </w:pPr>
      <w:r>
        <w:t>Функция НайтиОрганизацию(Имя)</w:t>
      </w:r>
    </w:p>
    <w:p w14:paraId="7E3EC44F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Возврат НайтиЭлементСправочникаПоИмени("Организации", Имя);</w:t>
      </w:r>
    </w:p>
    <w:p w14:paraId="48FDFB64" w14:textId="77777777" w:rsidR="008F3F2A" w:rsidRDefault="008F3F2A" w:rsidP="008F3F2A">
      <w:pPr>
        <w:pStyle w:val="a1"/>
        <w:numPr>
          <w:ilvl w:val="0"/>
          <w:numId w:val="37"/>
        </w:numPr>
      </w:pPr>
      <w:r>
        <w:t>КонецФункции</w:t>
      </w:r>
    </w:p>
    <w:p w14:paraId="52A20C5C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DC107E1" w14:textId="77777777" w:rsidR="008F3F2A" w:rsidRDefault="008F3F2A" w:rsidP="008F3F2A">
      <w:pPr>
        <w:pStyle w:val="a1"/>
        <w:numPr>
          <w:ilvl w:val="0"/>
          <w:numId w:val="37"/>
        </w:numPr>
      </w:pPr>
      <w:r>
        <w:t>&amp;НаСервере</w:t>
      </w:r>
    </w:p>
    <w:p w14:paraId="61581023" w14:textId="77777777" w:rsidR="008F3F2A" w:rsidRDefault="008F3F2A" w:rsidP="008F3F2A">
      <w:pPr>
        <w:pStyle w:val="a1"/>
        <w:numPr>
          <w:ilvl w:val="0"/>
          <w:numId w:val="37"/>
        </w:numPr>
      </w:pPr>
      <w:r>
        <w:t>Функция НайтиКонтрагента(Имя)</w:t>
      </w:r>
    </w:p>
    <w:p w14:paraId="0A7000E9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Возврат НайтиЭлементСправочникаПоИмени("Контрагенты", Имя);</w:t>
      </w:r>
    </w:p>
    <w:p w14:paraId="05DF973B" w14:textId="77777777" w:rsidR="008F3F2A" w:rsidRDefault="008F3F2A" w:rsidP="008F3F2A">
      <w:pPr>
        <w:pStyle w:val="a1"/>
        <w:numPr>
          <w:ilvl w:val="0"/>
          <w:numId w:val="37"/>
        </w:numPr>
      </w:pPr>
      <w:r>
        <w:t>КонецФункции</w:t>
      </w:r>
    </w:p>
    <w:p w14:paraId="6DB968D4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7CF78845" w14:textId="77777777" w:rsidR="008F3F2A" w:rsidRDefault="008F3F2A" w:rsidP="008F3F2A">
      <w:pPr>
        <w:pStyle w:val="a1"/>
        <w:numPr>
          <w:ilvl w:val="0"/>
          <w:numId w:val="37"/>
        </w:numPr>
      </w:pPr>
      <w:r>
        <w:t>&amp;НаСервере</w:t>
      </w:r>
    </w:p>
    <w:p w14:paraId="3F33B7A0" w14:textId="77777777" w:rsidR="008F3F2A" w:rsidRDefault="008F3F2A" w:rsidP="008F3F2A">
      <w:pPr>
        <w:pStyle w:val="a1"/>
        <w:numPr>
          <w:ilvl w:val="0"/>
          <w:numId w:val="37"/>
        </w:numPr>
      </w:pPr>
      <w:r>
        <w:t>Функция НайтиСклад(Имя)</w:t>
      </w:r>
    </w:p>
    <w:p w14:paraId="3E185901" w14:textId="77777777" w:rsidR="008F3F2A" w:rsidRDefault="008F3F2A" w:rsidP="008F3F2A">
      <w:pPr>
        <w:pStyle w:val="a1"/>
        <w:numPr>
          <w:ilvl w:val="0"/>
          <w:numId w:val="37"/>
        </w:numPr>
      </w:pPr>
      <w:r>
        <w:lastRenderedPageBreak/>
        <w:t xml:space="preserve">    Возврат НайтиЭлементСправочникаПоИмени("СтруктурныеЕдиницы", Имя);</w:t>
      </w:r>
    </w:p>
    <w:p w14:paraId="471B5A13" w14:textId="77777777" w:rsidR="008F3F2A" w:rsidRDefault="008F3F2A" w:rsidP="008F3F2A">
      <w:pPr>
        <w:pStyle w:val="a1"/>
        <w:numPr>
          <w:ilvl w:val="0"/>
          <w:numId w:val="37"/>
        </w:numPr>
      </w:pPr>
      <w:r>
        <w:t>КонецФункции</w:t>
      </w:r>
    </w:p>
    <w:p w14:paraId="7F5B5527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6DDEB998" w14:textId="77777777" w:rsidR="008F3F2A" w:rsidRDefault="008F3F2A" w:rsidP="008F3F2A">
      <w:pPr>
        <w:pStyle w:val="a1"/>
        <w:numPr>
          <w:ilvl w:val="0"/>
          <w:numId w:val="37"/>
        </w:numPr>
      </w:pPr>
      <w:r>
        <w:t>&amp;НаСервере</w:t>
      </w:r>
    </w:p>
    <w:p w14:paraId="1482E2F3" w14:textId="77777777" w:rsidR="008F3F2A" w:rsidRDefault="008F3F2A" w:rsidP="008F3F2A">
      <w:pPr>
        <w:pStyle w:val="a1"/>
        <w:numPr>
          <w:ilvl w:val="0"/>
          <w:numId w:val="37"/>
        </w:numPr>
      </w:pPr>
      <w:r>
        <w:t>Функция НайтиНоменклатуру(Имя)</w:t>
      </w:r>
    </w:p>
    <w:p w14:paraId="7C4938F3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Возврат НайтиЭлементСправочникаПоИмени("Номенклатура", Имя);</w:t>
      </w:r>
    </w:p>
    <w:p w14:paraId="201AB6B8" w14:textId="77777777" w:rsidR="008F3F2A" w:rsidRDefault="008F3F2A" w:rsidP="008F3F2A">
      <w:pPr>
        <w:pStyle w:val="a1"/>
        <w:numPr>
          <w:ilvl w:val="0"/>
          <w:numId w:val="37"/>
        </w:numPr>
      </w:pPr>
      <w:r>
        <w:t>КонецФункции</w:t>
      </w:r>
    </w:p>
    <w:p w14:paraId="3BE06ECF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C07DD5B" w14:textId="77777777" w:rsidR="008F3F2A" w:rsidRDefault="008F3F2A" w:rsidP="008F3F2A">
      <w:pPr>
        <w:pStyle w:val="a1"/>
        <w:numPr>
          <w:ilvl w:val="0"/>
          <w:numId w:val="37"/>
        </w:numPr>
      </w:pPr>
      <w:r>
        <w:t>&amp;НаКлиенте</w:t>
      </w:r>
    </w:p>
    <w:p w14:paraId="44C3C3F3" w14:textId="77777777" w:rsidR="008F3F2A" w:rsidRDefault="008F3F2A" w:rsidP="008F3F2A">
      <w:pPr>
        <w:pStyle w:val="a1"/>
        <w:numPr>
          <w:ilvl w:val="0"/>
          <w:numId w:val="37"/>
        </w:numPr>
      </w:pPr>
      <w:r>
        <w:t>Процедура СоздатьНакладные(Команда)</w:t>
      </w:r>
    </w:p>
    <w:p w14:paraId="25411D97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4E18FB4D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Если ПустаяСтрока(ПутьJSON) Тогда</w:t>
      </w:r>
    </w:p>
    <w:p w14:paraId="2F6DA3D2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Сообщить("Выберите JSON-файл.");</w:t>
      </w:r>
    </w:p>
    <w:p w14:paraId="1C3289E1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Возврат;</w:t>
      </w:r>
    </w:p>
    <w:p w14:paraId="59E0475E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КонецЕсли;</w:t>
      </w:r>
    </w:p>
    <w:p w14:paraId="0C1EB7B2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1179D347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Попытка</w:t>
      </w:r>
    </w:p>
    <w:p w14:paraId="09AAF355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СозданоДокументов = СоздатьДокументыНаСервере();</w:t>
      </w:r>
    </w:p>
    <w:p w14:paraId="7E45C19E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Сообщить("Создано расходных накладных: " + Строка(СозданоДокументов));</w:t>
      </w:r>
    </w:p>
    <w:p w14:paraId="5521BE03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</w:t>
      </w:r>
      <w:r>
        <w:t>Исключение</w:t>
      </w:r>
    </w:p>
    <w:p w14:paraId="0A835D6C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Сообщить("Ошибка создания документов: " + ОписаниеОшибки());</w:t>
      </w:r>
    </w:p>
    <w:p w14:paraId="6CA3B406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</w:t>
      </w:r>
      <w:r>
        <w:t>КонецПопытки;</w:t>
      </w:r>
    </w:p>
    <w:p w14:paraId="5F3E486F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736DA6B5" w14:textId="77777777" w:rsidR="008F3F2A" w:rsidRDefault="008F3F2A" w:rsidP="008F3F2A">
      <w:pPr>
        <w:pStyle w:val="a1"/>
        <w:numPr>
          <w:ilvl w:val="0"/>
          <w:numId w:val="37"/>
        </w:numPr>
      </w:pPr>
      <w:r>
        <w:t>КонецПроцедуры</w:t>
      </w:r>
    </w:p>
    <w:p w14:paraId="50A16C88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5BCD8422" w14:textId="77777777" w:rsidR="008F3F2A" w:rsidRDefault="008F3F2A" w:rsidP="008F3F2A">
      <w:pPr>
        <w:pStyle w:val="a1"/>
        <w:numPr>
          <w:ilvl w:val="0"/>
          <w:numId w:val="37"/>
        </w:numPr>
      </w:pPr>
      <w:r>
        <w:t>&amp;НаСервере</w:t>
      </w:r>
    </w:p>
    <w:p w14:paraId="7652E750" w14:textId="77777777" w:rsidR="008F3F2A" w:rsidRDefault="008F3F2A" w:rsidP="008F3F2A">
      <w:pPr>
        <w:pStyle w:val="a1"/>
        <w:numPr>
          <w:ilvl w:val="0"/>
          <w:numId w:val="37"/>
        </w:numPr>
      </w:pPr>
      <w:r>
        <w:t>Функция СоздатьДокументыНаСервере()</w:t>
      </w:r>
    </w:p>
    <w:p w14:paraId="6580D588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1A8CAAC9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НакладныеJSON = ПрочитатьНакладныеИзJSON();</w:t>
      </w:r>
    </w:p>
    <w:p w14:paraId="21809579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5CF2FC20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// Предварительная проверка всех ссылок до создания первого документа.</w:t>
      </w:r>
    </w:p>
    <w:p w14:paraId="70BF482A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Для Каждого Накладная</w:t>
      </w:r>
      <w:r>
        <w:t>JSON</w:t>
      </w:r>
      <w:r w:rsidRPr="008F3F2A">
        <w:t xml:space="preserve"> Из Накладные</w:t>
      </w:r>
      <w:r>
        <w:t>JSON</w:t>
      </w:r>
      <w:r w:rsidRPr="008F3F2A">
        <w:t xml:space="preserve"> Цикл</w:t>
      </w:r>
    </w:p>
    <w:p w14:paraId="75406CB7" w14:textId="77777777" w:rsidR="008F3F2A" w:rsidRPr="008F3F2A" w:rsidRDefault="008F3F2A" w:rsidP="008F3F2A">
      <w:pPr>
        <w:pStyle w:val="a1"/>
        <w:numPr>
          <w:ilvl w:val="0"/>
          <w:numId w:val="37"/>
        </w:numPr>
      </w:pPr>
    </w:p>
    <w:p w14:paraId="43979341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    </w:t>
      </w:r>
      <w:r>
        <w:t>НайтиОрганизацию(НакладнаяJSON.Организация);</w:t>
      </w:r>
    </w:p>
    <w:p w14:paraId="28F8F84F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НайтиКонтрагента(НакладнаяJSON.Контрагент);</w:t>
      </w:r>
    </w:p>
    <w:p w14:paraId="725AC46A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НайтиСклад(НакладнаяJSON.Склад);</w:t>
      </w:r>
    </w:p>
    <w:p w14:paraId="1F2E0EEB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44FF2350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Для Каждого Строка</w:t>
      </w:r>
      <w:r>
        <w:t>JSON</w:t>
      </w:r>
      <w:r w:rsidRPr="008F3F2A">
        <w:t xml:space="preserve"> Из Накладная</w:t>
      </w:r>
      <w:r>
        <w:t>JSON</w:t>
      </w:r>
      <w:r w:rsidRPr="008F3F2A">
        <w:t>.Товары Цикл</w:t>
      </w:r>
    </w:p>
    <w:p w14:paraId="0AFA9B04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        </w:t>
      </w:r>
      <w:r>
        <w:t>НайтиНоменклатуру(СтрокаJSON.Номенклатура);</w:t>
      </w:r>
    </w:p>
    <w:p w14:paraId="4B19B1F5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КонецЦикла;</w:t>
      </w:r>
    </w:p>
    <w:p w14:paraId="33CCE51D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567E4C98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КонецЦикла;</w:t>
      </w:r>
    </w:p>
    <w:p w14:paraId="464D52DD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1F70B47D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Счетчик = 0;</w:t>
      </w:r>
    </w:p>
    <w:p w14:paraId="41C8EED6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547F4FE6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ab/>
        <w:t>Для Каждого Накладная</w:t>
      </w:r>
      <w:r>
        <w:t>JSON</w:t>
      </w:r>
      <w:r w:rsidRPr="008F3F2A">
        <w:t xml:space="preserve"> Из Накладные</w:t>
      </w:r>
      <w:r>
        <w:t>JSON</w:t>
      </w:r>
      <w:r w:rsidRPr="008F3F2A">
        <w:t xml:space="preserve"> Цикл</w:t>
      </w:r>
    </w:p>
    <w:p w14:paraId="33290153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ab/>
      </w:r>
      <w:r w:rsidRPr="008F3F2A">
        <w:rPr>
          <w:lang w:val="ru-RU"/>
        </w:rPr>
        <w:tab/>
      </w:r>
      <w:r>
        <w:t>Если НакладнаяJSON.Товары.Количество() = 0 Тогда</w:t>
      </w:r>
    </w:p>
    <w:p w14:paraId="47248DAA" w14:textId="77777777" w:rsidR="008F3F2A" w:rsidRDefault="008F3F2A" w:rsidP="008F3F2A">
      <w:pPr>
        <w:pStyle w:val="a1"/>
        <w:numPr>
          <w:ilvl w:val="0"/>
          <w:numId w:val="37"/>
        </w:numPr>
      </w:pPr>
      <w:r>
        <w:tab/>
      </w:r>
      <w:r>
        <w:tab/>
        <w:t xml:space="preserve">    Продолжить;</w:t>
      </w:r>
    </w:p>
    <w:p w14:paraId="605B9BA8" w14:textId="77777777" w:rsidR="008F3F2A" w:rsidRDefault="008F3F2A" w:rsidP="008F3F2A">
      <w:pPr>
        <w:pStyle w:val="a1"/>
        <w:numPr>
          <w:ilvl w:val="0"/>
          <w:numId w:val="37"/>
        </w:numPr>
      </w:pPr>
      <w:r>
        <w:tab/>
      </w:r>
      <w:r>
        <w:tab/>
        <w:t>КонецЕсли;</w:t>
      </w:r>
    </w:p>
    <w:p w14:paraId="356F6143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0CF30A08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Док = Документы.РасходнаяНакладная.СоздатьДокумент();</w:t>
      </w:r>
    </w:p>
    <w:p w14:paraId="62D47B58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0C8CBFC8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Склад = НайтиСклад(НакладнаяJSON.Склад);</w:t>
      </w:r>
    </w:p>
    <w:p w14:paraId="0EA602D9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11C7F23C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Док.Дата = </w:t>
      </w:r>
      <w:r>
        <w:t>XML</w:t>
      </w:r>
      <w:r w:rsidRPr="008F3F2A">
        <w:t>Значение(Тип("Дата"), Накладная</w:t>
      </w:r>
      <w:r>
        <w:t>JSON</w:t>
      </w:r>
      <w:r w:rsidRPr="008F3F2A">
        <w:t>.ДатаДокумента);</w:t>
      </w:r>
    </w:p>
    <w:p w14:paraId="3EA4B280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Док.Организация = НайтиОрганизацию(Накладная</w:t>
      </w:r>
      <w:r>
        <w:t>JSON</w:t>
      </w:r>
      <w:r w:rsidRPr="008F3F2A">
        <w:t>.Организация);</w:t>
      </w:r>
    </w:p>
    <w:p w14:paraId="4F60B603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Док.Контрагент = НайтиКонтрагента(Накладная</w:t>
      </w:r>
      <w:r>
        <w:t>JSON</w:t>
      </w:r>
      <w:r w:rsidRPr="008F3F2A">
        <w:t>.Контрагент);</w:t>
      </w:r>
    </w:p>
    <w:p w14:paraId="4C335EF1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    </w:t>
      </w:r>
      <w:r>
        <w:t>Док.СтруктурнаяЕдиница = Склад;</w:t>
      </w:r>
    </w:p>
    <w:p w14:paraId="69CE12D3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1B5093D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Для Каждого Строка</w:t>
      </w:r>
      <w:r>
        <w:t>JSON</w:t>
      </w:r>
      <w:r w:rsidRPr="008F3F2A">
        <w:t xml:space="preserve"> Из Накладная</w:t>
      </w:r>
      <w:r>
        <w:t>JSON</w:t>
      </w:r>
      <w:r w:rsidRPr="008F3F2A">
        <w:t>.Товары Цикл</w:t>
      </w:r>
    </w:p>
    <w:p w14:paraId="393021CF" w14:textId="77777777" w:rsidR="008F3F2A" w:rsidRPr="008F3F2A" w:rsidRDefault="008F3F2A" w:rsidP="008F3F2A">
      <w:pPr>
        <w:pStyle w:val="a1"/>
        <w:numPr>
          <w:ilvl w:val="0"/>
          <w:numId w:val="37"/>
        </w:numPr>
      </w:pPr>
    </w:p>
    <w:p w14:paraId="068DC1F8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        </w:t>
      </w:r>
      <w:r>
        <w:t>СтрокаЗапасов = Док.Запасы.Добавить();</w:t>
      </w:r>
    </w:p>
    <w:p w14:paraId="0756EA50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    СтрокаЗапасов.Номенклатура = НайтиНоменклатуру(Строка</w:t>
      </w:r>
      <w:r>
        <w:t>JSON</w:t>
      </w:r>
      <w:r w:rsidRPr="008F3F2A">
        <w:t>.Номенклатура);</w:t>
      </w:r>
    </w:p>
    <w:p w14:paraId="2C67C0C7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        </w:t>
      </w:r>
      <w:r>
        <w:t>СтрокаЗапасов.Количество = СтрокаJSON.Количество;</w:t>
      </w:r>
    </w:p>
    <w:p w14:paraId="235B513C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    СтрокаЗапасов.Сумма = СтрокаJSON.Сумма;</w:t>
      </w:r>
    </w:p>
    <w:p w14:paraId="01483475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    СтрокаЗапасов.СтруктурнаяЕдиница = Склад;</w:t>
      </w:r>
    </w:p>
    <w:p w14:paraId="4A110ED2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0B726F7A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КонецЦикла;</w:t>
      </w:r>
    </w:p>
    <w:p w14:paraId="402B4A73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57D40148" w14:textId="77777777" w:rsidR="008F3F2A" w:rsidRPr="008F3F2A" w:rsidRDefault="008F3F2A" w:rsidP="008F3F2A">
      <w:pPr>
        <w:pStyle w:val="a1"/>
        <w:numPr>
          <w:ilvl w:val="0"/>
          <w:numId w:val="37"/>
        </w:numPr>
      </w:pPr>
      <w:r w:rsidRPr="008F3F2A">
        <w:t xml:space="preserve">        // Запись без проведения; номер назначает платформа.</w:t>
      </w:r>
    </w:p>
    <w:p w14:paraId="7B420962" w14:textId="77777777" w:rsidR="008F3F2A" w:rsidRDefault="008F3F2A" w:rsidP="008F3F2A">
      <w:pPr>
        <w:pStyle w:val="a1"/>
        <w:numPr>
          <w:ilvl w:val="0"/>
          <w:numId w:val="37"/>
        </w:numPr>
      </w:pPr>
      <w:r w:rsidRPr="008F3F2A">
        <w:rPr>
          <w:lang w:val="ru-RU"/>
        </w:rPr>
        <w:t xml:space="preserve">        </w:t>
      </w:r>
      <w:r>
        <w:t>Док.Записать(РежимЗаписиДокумента.Запись);</w:t>
      </w:r>
    </w:p>
    <w:p w14:paraId="2F6EF9D3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4F72EBFE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    Счетчик = Счетчик + 1;</w:t>
      </w:r>
    </w:p>
    <w:p w14:paraId="06D44F09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19E8C4FE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КонецЦикла;</w:t>
      </w:r>
    </w:p>
    <w:p w14:paraId="11DA0B02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74E5112F" w14:textId="77777777" w:rsidR="008F3F2A" w:rsidRDefault="008F3F2A" w:rsidP="008F3F2A">
      <w:pPr>
        <w:pStyle w:val="a1"/>
        <w:numPr>
          <w:ilvl w:val="0"/>
          <w:numId w:val="37"/>
        </w:numPr>
      </w:pPr>
      <w:r>
        <w:t xml:space="preserve">    Возврат Счетчик;</w:t>
      </w:r>
    </w:p>
    <w:p w14:paraId="12D12087" w14:textId="77777777" w:rsidR="008F3F2A" w:rsidRDefault="008F3F2A" w:rsidP="008F3F2A">
      <w:pPr>
        <w:pStyle w:val="a1"/>
        <w:numPr>
          <w:ilvl w:val="0"/>
          <w:numId w:val="37"/>
        </w:numPr>
      </w:pPr>
    </w:p>
    <w:p w14:paraId="2BB80F47" w14:textId="7BD9969C" w:rsidR="008F3F2A" w:rsidRPr="008F3F2A" w:rsidRDefault="008F3F2A" w:rsidP="008F3F2A">
      <w:pPr>
        <w:pStyle w:val="a1"/>
        <w:numPr>
          <w:ilvl w:val="0"/>
          <w:numId w:val="37"/>
        </w:numPr>
      </w:pPr>
      <w:r>
        <w:t>КонецФункции</w:t>
      </w:r>
    </w:p>
    <w:p w14:paraId="3FA4CC8E" w14:textId="1BE44018" w:rsidR="008F3F2A" w:rsidRDefault="008F3F2A" w:rsidP="008F3F2A">
      <w:pPr>
        <w:pStyle w:val="a7"/>
      </w:pPr>
      <w:r>
        <w:lastRenderedPageBreak/>
        <w:t xml:space="preserve"> </w:t>
      </w:r>
      <w:bookmarkStart w:id="4" w:name="_Ref244278389"/>
      <w:r>
        <w:t>– Листинг ОбменУНФ</w:t>
      </w:r>
      <w:bookmarkEnd w:id="4"/>
    </w:p>
    <w:p w14:paraId="4E35EC88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05BFEABC" w14:textId="77777777" w:rsidR="00625FC9" w:rsidRDefault="00625FC9" w:rsidP="00625FC9">
      <w:pPr>
        <w:pStyle w:val="a1"/>
        <w:numPr>
          <w:ilvl w:val="0"/>
          <w:numId w:val="38"/>
        </w:numPr>
      </w:pPr>
      <w:r>
        <w:t>Перем ЦиклВыполняется;</w:t>
      </w:r>
    </w:p>
    <w:p w14:paraId="2E9CF32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6291C99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023AF5F9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ПриСозданииНаСервере(Отказ, СтандартнаяОбработка)</w:t>
      </w:r>
    </w:p>
    <w:p w14:paraId="2AFB038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AC278F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ИнтервалОбмена = 60;</w:t>
      </w:r>
    </w:p>
    <w:p w14:paraId="11A71A9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АвтоОбменВключен = Ложь;</w:t>
      </w:r>
    </w:p>
    <w:p w14:paraId="52B490C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4235F1C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0C04AB3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A280736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5CA973FD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ВыбратьКаталогОбмена(Команда)</w:t>
      </w:r>
    </w:p>
    <w:p w14:paraId="6BD394C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EFFE81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АвтоОбменВключен Тогда</w:t>
      </w:r>
    </w:p>
    <w:p w14:paraId="2A77AAF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Сообщить("Сначала остановите автообмен.");</w:t>
      </w:r>
    </w:p>
    <w:p w14:paraId="4BE6EC8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Возврат;</w:t>
      </w:r>
    </w:p>
    <w:p w14:paraId="750C90E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7E1F6E3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6D429B2" w14:textId="77777777" w:rsidR="00625FC9" w:rsidRPr="00625FC9" w:rsidRDefault="00625FC9" w:rsidP="00625FC9">
      <w:pPr>
        <w:pStyle w:val="a1"/>
        <w:numPr>
          <w:ilvl w:val="0"/>
          <w:numId w:val="38"/>
        </w:numPr>
        <w:rPr>
          <w:lang w:val="ru-RU"/>
        </w:rPr>
      </w:pPr>
      <w:r w:rsidRPr="00625FC9">
        <w:rPr>
          <w:lang w:val="ru-RU"/>
        </w:rPr>
        <w:t xml:space="preserve">    Диалог = Новый ДиалогВыбораФайла(РежимДиалогаВыбораФайла.ВыборКаталога);</w:t>
      </w:r>
    </w:p>
    <w:p w14:paraId="645052ED" w14:textId="77777777" w:rsidR="00625FC9" w:rsidRPr="00625FC9" w:rsidRDefault="00625FC9" w:rsidP="00625FC9">
      <w:pPr>
        <w:pStyle w:val="a1"/>
        <w:numPr>
          <w:ilvl w:val="0"/>
          <w:numId w:val="38"/>
        </w:numPr>
        <w:rPr>
          <w:lang w:val="ru-RU"/>
        </w:rPr>
      </w:pPr>
      <w:r w:rsidRPr="00625FC9">
        <w:rPr>
          <w:lang w:val="ru-RU"/>
        </w:rPr>
        <w:t xml:space="preserve">    Диалог.Заголовок = "Выберите общую папку Обмен";</w:t>
      </w:r>
    </w:p>
    <w:p w14:paraId="788A2FF3" w14:textId="77777777" w:rsidR="00625FC9" w:rsidRDefault="00625FC9" w:rsidP="00625FC9">
      <w:pPr>
        <w:pStyle w:val="a1"/>
        <w:numPr>
          <w:ilvl w:val="0"/>
          <w:numId w:val="38"/>
        </w:numPr>
      </w:pPr>
      <w:r w:rsidRPr="00625FC9">
        <w:rPr>
          <w:lang w:val="ru-RU"/>
        </w:rPr>
        <w:t xml:space="preserve">    </w:t>
      </w:r>
      <w:r>
        <w:t>Диалог.МножественныйВыбор = Ложь;</w:t>
      </w:r>
    </w:p>
    <w:p w14:paraId="685E860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D485AB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Не ПустаяСтрока(КаталогОбмена) Тогда</w:t>
      </w:r>
    </w:p>
    <w:p w14:paraId="2BCBE8D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Диалог.Каталог = КаталогОбмена;</w:t>
      </w:r>
    </w:p>
    <w:p w14:paraId="48B0E80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45C17562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9C1169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Диалог.Выбрать() Тогда</w:t>
      </w:r>
    </w:p>
    <w:p w14:paraId="6F8C0DC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КаталогОбмена = Диалог.Каталог;</w:t>
      </w:r>
    </w:p>
    <w:p w14:paraId="6AF92EE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748878B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28C75AD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518B3C4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5951044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229DE6AF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ОчиститьЖурнал(Команда)</w:t>
      </w:r>
    </w:p>
    <w:p w14:paraId="1EA7833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B61C54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ЖурналОбмена = "";</w:t>
      </w:r>
    </w:p>
    <w:p w14:paraId="10DAD92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6C9F0F5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7C2DB28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026E8D9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6FBF6D6C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ПроверитьНастройки()</w:t>
      </w:r>
    </w:p>
    <w:p w14:paraId="1DD5C8F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D8B6FD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РольБазы &lt;&gt; "HEAD" И РольБазы &lt;&gt; "BRANCH" Тогда</w:t>
      </w:r>
    </w:p>
    <w:p w14:paraId="594E693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Сообщить("Выберите роль базы: Головной офис или Филиал.");</w:t>
      </w:r>
    </w:p>
    <w:p w14:paraId="3027423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Возврат Ложь;</w:t>
      </w:r>
    </w:p>
    <w:p w14:paraId="6D240CA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1B061FE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5020A6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ПустаяСтрока(СокрЛП(КаталогОбмена)) Тогда</w:t>
      </w:r>
    </w:p>
    <w:p w14:paraId="4A54E69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Сообщить("Выберите общую папку Обмен.");</w:t>
      </w:r>
    </w:p>
    <w:p w14:paraId="361EB69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Возврат Ложь;</w:t>
      </w:r>
    </w:p>
    <w:p w14:paraId="534EF41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16F6727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79218D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Истина;</w:t>
      </w:r>
    </w:p>
    <w:p w14:paraId="0ACFF99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7A74855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178ED85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E0E7E49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6D0F99F2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ДобавитьВЖурнал(Текст)</w:t>
      </w:r>
    </w:p>
    <w:p w14:paraId="0A91DA8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879C34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ЖурналОбмена = ЖурналОбмена + Формат(ТекущаяДата(), "ДФ=dd.MM.yyyy HH:mm:ss")</w:t>
      </w:r>
    </w:p>
    <w:p w14:paraId="1244C71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+ " | " + Текст + Символы.ПС;</w:t>
      </w:r>
    </w:p>
    <w:p w14:paraId="7396B0D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70A3E9A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5F10A3B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C666500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1F3D7496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ВыполнитьОбмен(Команда)</w:t>
      </w:r>
    </w:p>
    <w:p w14:paraId="13AE723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65F712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ВыполнитьЦиклОбмена();</w:t>
      </w:r>
    </w:p>
    <w:p w14:paraId="3684DD9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2354CA3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71C9C2D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444595E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2D254BE2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ВыполнитьЦиклОбмена()</w:t>
      </w:r>
    </w:p>
    <w:p w14:paraId="0ADCE3B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7178E7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ЦиклВыполняется = Истина Тогда</w:t>
      </w:r>
    </w:p>
    <w:p w14:paraId="3DC10F3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Возврат;</w:t>
      </w:r>
    </w:p>
    <w:p w14:paraId="3270D23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2D3CAA9F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B6A632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Не ПроверитьНастройки() Тогда</w:t>
      </w:r>
    </w:p>
    <w:p w14:paraId="0B6B0E1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Возврат;</w:t>
      </w:r>
    </w:p>
    <w:p w14:paraId="250834F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46E3B7F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914BA2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ЦиклВыполняется = Истина;</w:t>
      </w:r>
    </w:p>
    <w:p w14:paraId="1B36FC1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77274A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Попытка</w:t>
      </w:r>
    </w:p>
    <w:p w14:paraId="6CF1B9C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071E1D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ТекстРезультата = ВыполнитьОбменНаСервере();</w:t>
      </w:r>
    </w:p>
    <w:p w14:paraId="7BF1AC0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ДобавитьВЖурнал(ТекстРезультата);</w:t>
      </w:r>
    </w:p>
    <w:p w14:paraId="016167D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0D9F1D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Исключение</w:t>
      </w:r>
    </w:p>
    <w:p w14:paraId="141F57D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179A1D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ДобавитьВЖурнал("ОШИБКА: " + ОписаниеОшибки());</w:t>
      </w:r>
    </w:p>
    <w:p w14:paraId="0241B4C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DC1941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КонецПопытки;</w:t>
      </w:r>
    </w:p>
    <w:p w14:paraId="765C263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83306F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ЦиклВыполняется = Ложь;</w:t>
      </w:r>
    </w:p>
    <w:p w14:paraId="689F71C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7DC814F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71599F5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643DA07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44100234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ЗапуститьАвтоОбмен(Команда)</w:t>
      </w:r>
    </w:p>
    <w:p w14:paraId="35315F8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22B9C2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АвтоОбменВключен Тогда</w:t>
      </w:r>
    </w:p>
    <w:p w14:paraId="1E13897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Возврат;</w:t>
      </w:r>
    </w:p>
    <w:p w14:paraId="6E8E9F7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7089236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820DC3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Не ПроверитьНастройки() Тогда</w:t>
      </w:r>
    </w:p>
    <w:p w14:paraId="7FAE3A0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Возврат;</w:t>
      </w:r>
    </w:p>
    <w:p w14:paraId="59F4C98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1EE50A4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3C725E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ИнтервалОбмена &lt; 10 Тогда</w:t>
      </w:r>
    </w:p>
    <w:p w14:paraId="1A05AA9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Сообщить("Установите интервал не менее 10 секунд.");</w:t>
      </w:r>
    </w:p>
    <w:p w14:paraId="666D577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Возврат;</w:t>
      </w:r>
    </w:p>
    <w:p w14:paraId="0BC235F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349C4F1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B931ED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ПодключитьОбработчикОжидания("ОбработчикАвтоОбмена", ИнтервалОбмена);</w:t>
      </w:r>
    </w:p>
    <w:p w14:paraId="0611FC4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B0762F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АвтоОбменВключен = Истина;</w:t>
      </w:r>
    </w:p>
    <w:p w14:paraId="656D7D2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466CA6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Элементы.РольБазы.ТолькоПросмотр = Истина;</w:t>
      </w:r>
    </w:p>
    <w:p w14:paraId="666EF88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Элементы.КаталогОбмена.ТолькоПросмотр = Истина;</w:t>
      </w:r>
    </w:p>
    <w:p w14:paraId="4A42291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Элементы.ИнтервалОбмена.ТолькоПросмотр = Истина;</w:t>
      </w:r>
    </w:p>
    <w:p w14:paraId="672F387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995F04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ДобавитьВЖурнал("Автообмен включен. Роль: " + РольБазы</w:t>
      </w:r>
    </w:p>
    <w:p w14:paraId="2830368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+ ". Интервал: " + Строка(ИнтервалОбмена) + " сек.");</w:t>
      </w:r>
    </w:p>
    <w:p w14:paraId="5CA8A53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CD8314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ВыполнитьЦиклОбмена();</w:t>
      </w:r>
    </w:p>
    <w:p w14:paraId="1CE8923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13E451D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6CEE2A0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7CFF743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504D8434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ОбработчикАвтоОбмена()</w:t>
      </w:r>
    </w:p>
    <w:p w14:paraId="48D5A7F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798955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АвтоОбменВключен Тогда</w:t>
      </w:r>
    </w:p>
    <w:p w14:paraId="43A67E8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ВыполнитьЦиклОбмена();</w:t>
      </w:r>
    </w:p>
    <w:p w14:paraId="654FE86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4594044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A74BC22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4B6241D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3858924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04EAD2FE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ОстановитьАвтоОбмен(Команда)</w:t>
      </w:r>
    </w:p>
    <w:p w14:paraId="3FAD147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DF804C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ОтключитьАвтоОбмен();</w:t>
      </w:r>
    </w:p>
    <w:p w14:paraId="5EDC52C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ДобавитьВЖурнал("Автообмен остановлен.");</w:t>
      </w:r>
    </w:p>
    <w:p w14:paraId="4560B2A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9B35F88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61649F3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C3D3E19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0484309C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ОтключитьАвтоОбмен()</w:t>
      </w:r>
    </w:p>
    <w:p w14:paraId="5E4976F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3658E3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АвтоОбменВключен Тогда</w:t>
      </w:r>
    </w:p>
    <w:p w14:paraId="2A0E8FF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ОтключитьОбработчикОжидания("ОбработчикАвтоОбмена");</w:t>
      </w:r>
    </w:p>
    <w:p w14:paraId="0BB55CA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47B06AC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5FD34A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АвтоОбменВключен = Ложь;</w:t>
      </w:r>
    </w:p>
    <w:p w14:paraId="6DD9B4C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3F8DC0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Элементы.РольБазы.ТолькоПросмотр = Ложь;</w:t>
      </w:r>
    </w:p>
    <w:p w14:paraId="0D1EF3E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Элементы.КаталогОбмена.ТолькоПросмотр = Ложь;</w:t>
      </w:r>
    </w:p>
    <w:p w14:paraId="777FD78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Элементы.ИнтервалОбмена.ТолькоПросмотр = Ложь;</w:t>
      </w:r>
    </w:p>
    <w:p w14:paraId="7E7D5F5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ABF7715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0E48187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EDED9FA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&amp;НаКлиенте</w:t>
      </w:r>
    </w:p>
    <w:p w14:paraId="465D42BB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ПриЗакрытии()</w:t>
      </w:r>
    </w:p>
    <w:p w14:paraId="02D5E3F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297410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АвтоОбменВключен Тогда</w:t>
      </w:r>
    </w:p>
    <w:p w14:paraId="5FA5F87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ОтключитьОбработчикОжидания("ОбработчикАвтоОбмена");</w:t>
      </w:r>
    </w:p>
    <w:p w14:paraId="7D39DF0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302EA5D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89C812C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77142F9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C721C40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20B2BB36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ВыполнитьОбменНаСервере()</w:t>
      </w:r>
    </w:p>
    <w:p w14:paraId="03C4D90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1C726F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РольБазы &lt;&gt; "HEAD" И РольБазы &lt;&gt; "BRANCH" Тогда</w:t>
      </w:r>
    </w:p>
    <w:p w14:paraId="402F369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"Недопустимая роль базы.";</w:t>
      </w:r>
    </w:p>
    <w:p w14:paraId="6E4D01C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1B4B57B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46FCD9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Корень = СокрЛП(КаталогОбмена);</w:t>
      </w:r>
    </w:p>
    <w:p w14:paraId="402EB46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ФайлКаталога = Новый Файл(Корень);</w:t>
      </w:r>
    </w:p>
    <w:p w14:paraId="5ACAD29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1FEC80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Не ФайлКаталога.Существует() Тогда</w:t>
      </w:r>
    </w:p>
    <w:p w14:paraId="164C52B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"Папка обмена не существует: " + Корень;</w:t>
      </w:r>
    </w:p>
    <w:p w14:paraId="090EFE3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1F3B70D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665321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Не ФайлКаталога.ЭтоКаталог() Тогда</w:t>
      </w:r>
    </w:p>
    <w:p w14:paraId="334050F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"Вместо папки указан файл: " + Корень;</w:t>
      </w:r>
    </w:p>
    <w:p w14:paraId="456FB43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696114D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C6A6AA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ПодготовитьКаталоги();</w:t>
      </w:r>
    </w:p>
    <w:p w14:paraId="298A78F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050401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РольБазы = "HEAD" Тогда</w:t>
      </w:r>
    </w:p>
    <w:p w14:paraId="61B7F62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КаналПриема = "branch_to_head";</w:t>
      </w:r>
    </w:p>
    <w:p w14:paraId="696AB4F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Иначе</w:t>
      </w:r>
    </w:p>
    <w:p w14:paraId="3DAD6B8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КаналПриема = "head_to_branch";</w:t>
      </w:r>
    </w:p>
    <w:p w14:paraId="4103074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2C3B754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00F0501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 xml:space="preserve">    Итог = ПринятьФайлы(КаналПриема);</w:t>
      </w:r>
    </w:p>
    <w:p w14:paraId="5B3FB38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5D73CC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РольБазы = "HEAD" Тогда</w:t>
      </w:r>
    </w:p>
    <w:p w14:paraId="1D4373A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Отправлено = ВыгрузитьНоменклатуру();</w:t>
      </w:r>
    </w:p>
    <w:p w14:paraId="3FB809C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Иначе</w:t>
      </w:r>
    </w:p>
    <w:p w14:paraId="125C282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Отправлено = ВыгрузитьДокументы();</w:t>
      </w:r>
    </w:p>
    <w:p w14:paraId="747C581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614C965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22F762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Итог + Символы.ПС + "Подготовлено исходящих файлов: " + Строка(Отправлено);</w:t>
      </w:r>
    </w:p>
    <w:p w14:paraId="01D53A2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C2568B2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722E762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B772F32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265A9590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ПутьКанала(Канал, Подкаталог)</w:t>
      </w:r>
    </w:p>
    <w:p w14:paraId="7C288DA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ACF1F6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ОбъединитьПути(СокрЛП(КаталогОбмена), Канал, Подкаталог);</w:t>
      </w:r>
    </w:p>
    <w:p w14:paraId="36F577D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202FB0D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4765DEF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A268664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22FE75B5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ПодготовитьКаталоги()</w:t>
      </w:r>
    </w:p>
    <w:p w14:paraId="16F6704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73D3CB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Каналы = СтрРазделить("branch_to_head,head_to_branch", ",");</w:t>
      </w:r>
    </w:p>
    <w:p w14:paraId="534FF14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Подкаталоги = СтрРазделить("incoming,processed,error", ",");</w:t>
      </w:r>
    </w:p>
    <w:p w14:paraId="3CE9249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72D73D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Для Каждого Канал Из Каналы Цикл</w:t>
      </w:r>
    </w:p>
    <w:p w14:paraId="05C302A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548EBC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Для Каждого Подкаталог Из Подкаталоги Цикл</w:t>
      </w:r>
    </w:p>
    <w:p w14:paraId="7989EC7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СоздатьКаталог(ПутьКанала(Канал, Подкаталог));</w:t>
      </w:r>
    </w:p>
    <w:p w14:paraId="3B423DE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КонецЦикла;</w:t>
      </w:r>
    </w:p>
    <w:p w14:paraId="774E375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EAEC03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КонецЦикла;</w:t>
      </w:r>
    </w:p>
    <w:p w14:paraId="6110676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D5CA6F3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767D96C2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B0D928D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62BC11A6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ПрочитатьФайлJSON(ИмяФайла)</w:t>
      </w:r>
    </w:p>
    <w:p w14:paraId="63FDF2C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056D41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Чтение = Новый ЧтениеJSON;</w:t>
      </w:r>
    </w:p>
    <w:p w14:paraId="3E1276F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Чтение.ОткрытьФайл(ИмяФайла);</w:t>
      </w:r>
    </w:p>
    <w:p w14:paraId="656B36C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D204D1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Попытка</w:t>
      </w:r>
    </w:p>
    <w:p w14:paraId="3B3AA0C2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33602C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 = ПрочитатьJSON(Чтение);</w:t>
      </w:r>
    </w:p>
    <w:p w14:paraId="5A16418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2DC7D5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Исключение</w:t>
      </w:r>
    </w:p>
    <w:p w14:paraId="7FC1F76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F3E1BF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Чтение.Закрыть();</w:t>
      </w:r>
    </w:p>
    <w:p w14:paraId="1CC3A6E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ВызватьИсключение;</w:t>
      </w:r>
    </w:p>
    <w:p w14:paraId="18E5B88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FE565D1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 xml:space="preserve">    КонецПопытки;</w:t>
      </w:r>
    </w:p>
    <w:p w14:paraId="5E7FDB0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A02FFD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Чтение.Закрыть();</w:t>
      </w:r>
    </w:p>
    <w:p w14:paraId="101E134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CD676C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Данные;</w:t>
      </w:r>
    </w:p>
    <w:p w14:paraId="7A970D3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FE3439D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1CA593E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7281C20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78CBC03A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ЗаписатьФайлJSON(ИмяФайла, Данные)</w:t>
      </w:r>
    </w:p>
    <w:p w14:paraId="3B9A71A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F06BB7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// Приемник читает только .json, поэтому незавершенный .tmp не попадет в загрузку.</w:t>
      </w:r>
    </w:p>
    <w:p w14:paraId="30523C4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ВременныйФайл = ИмяФайла + ".tmp";</w:t>
      </w:r>
    </w:p>
    <w:p w14:paraId="5DDFB2F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9E227B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ПараметрыJSON = Новый ПараметрыЗаписиJSON(ПереносСтрокJSON.Авто, "    ");</w:t>
      </w:r>
    </w:p>
    <w:p w14:paraId="2419895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2B6B8D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Запись = Новый ЗаписьJSON;</w:t>
      </w:r>
    </w:p>
    <w:p w14:paraId="36DE72C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Запись.ОткрытьФайл(ВременныйФайл, КодировкаТекста.UTF8, , ПараметрыJSON);</w:t>
      </w:r>
    </w:p>
    <w:p w14:paraId="0EE58E7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796493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Попытка</w:t>
      </w:r>
    </w:p>
    <w:p w14:paraId="7B8467DF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191D77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ЗаписатьJSON(Запись, Данные);</w:t>
      </w:r>
    </w:p>
    <w:p w14:paraId="7304AB7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532613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Исключение</w:t>
      </w:r>
    </w:p>
    <w:p w14:paraId="48C7B64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0A85F9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Запись.Закрыть();</w:t>
      </w:r>
    </w:p>
    <w:p w14:paraId="4668EF1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ВызватьИсключение;</w:t>
      </w:r>
    </w:p>
    <w:p w14:paraId="42AA06A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FCDE35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КонецПопытки;</w:t>
      </w:r>
    </w:p>
    <w:p w14:paraId="6897AD6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DE3A9E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Запись.Закрыть();</w:t>
      </w:r>
    </w:p>
    <w:p w14:paraId="41FA9F5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6BFE04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ПереместитьФайл(ВременныйФайл, ИмяФайла);</w:t>
      </w:r>
    </w:p>
    <w:p w14:paraId="4A0C513F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595B9F9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6C0C685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30C88A2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02E28865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СообщениеУжеЕсть(Канал, ИмяФайла)</w:t>
      </w:r>
    </w:p>
    <w:p w14:paraId="4797407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091E54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// Архивные файлы служат отметками отправки: повторно тот же объект не выгружаем.</w:t>
      </w:r>
    </w:p>
    <w:p w14:paraId="4816054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Подкаталоги = СтрРазделить("incoming,processed,error", ",");</w:t>
      </w:r>
    </w:p>
    <w:p w14:paraId="0FD4390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B9C6DA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Для Каждого Подкаталог Из Подкаталоги Цикл</w:t>
      </w:r>
    </w:p>
    <w:p w14:paraId="1B285F2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6D7958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ПолныйПуть = ОбъединитьПути(ПутьКанала(Канал, Подкаталог), ИмяФайла);</w:t>
      </w:r>
    </w:p>
    <w:p w14:paraId="478FB8D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ФайлСообщения = Новый Файл(ПолныйПуть);</w:t>
      </w:r>
    </w:p>
    <w:p w14:paraId="6FB268C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A6A198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ФайлСообщения.Существует() Тогда</w:t>
      </w:r>
    </w:p>
    <w:p w14:paraId="4362CA8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Возврат Истина;</w:t>
      </w:r>
    </w:p>
    <w:p w14:paraId="40007F8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6E281EE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4364FC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КонецЦикла;</w:t>
      </w:r>
    </w:p>
    <w:p w14:paraId="029E255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80B0AA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Ложь;</w:t>
      </w:r>
    </w:p>
    <w:p w14:paraId="2AA40A7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232AD12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1D26766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799FE99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19C92CF8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ПеренестиВАрхив(ФайлИсточник, Канал, Подкаталог)</w:t>
      </w:r>
    </w:p>
    <w:p w14:paraId="55CEE37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CF8F6A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Назначение = ОбъединитьПути(ПутьКанала(Канал, Подкаталог), ФайлИсточник.Имя);</w:t>
      </w:r>
    </w:p>
    <w:p w14:paraId="761AC41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ФайлНазначения = Новый Файл(Назначение);</w:t>
      </w:r>
    </w:p>
    <w:p w14:paraId="7BE0E64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DEF998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ФайлНазначения.Существует() Тогда</w:t>
      </w:r>
    </w:p>
    <w:p w14:paraId="6BE262A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6EF95E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Назначение = ОбъединитьПути(ПутьКанала(Канал, Подкаталог),</w:t>
      </w:r>
    </w:p>
    <w:p w14:paraId="1057AFA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Строка(Новый УникальныйИдентификатор) + "_" + ФайлИсточник.Имя);</w:t>
      </w:r>
    </w:p>
    <w:p w14:paraId="0EF9FAC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717443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42A1DA1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638567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ПереместитьФайл(ФайлИсточник.ПолноеИмя, Назначение);</w:t>
      </w:r>
    </w:p>
    <w:p w14:paraId="4A5A9A6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0E15215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2F16B71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57B91F4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409AFCE1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ВыгрузитьДокументы()</w:t>
      </w:r>
    </w:p>
    <w:p w14:paraId="14E4294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00FF44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Запрос = Новый Запрос;</w:t>
      </w:r>
    </w:p>
    <w:p w14:paraId="4F1A910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Запрос.Текст =</w:t>
      </w:r>
    </w:p>
    <w:p w14:paraId="493A4F1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"ВЫБРАТЬ</w:t>
      </w:r>
    </w:p>
    <w:p w14:paraId="5CFA3E1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Накладная.Ссылка КАК Ссылка</w:t>
      </w:r>
    </w:p>
    <w:p w14:paraId="072CCC6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|ИЗ</w:t>
      </w:r>
    </w:p>
    <w:p w14:paraId="5CAB43C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Документ.РасходнаяНакладная КАК Накладная</w:t>
      </w:r>
    </w:p>
    <w:p w14:paraId="3154A68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|ГДЕ</w:t>
      </w:r>
    </w:p>
    <w:p w14:paraId="178646F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НЕ Накладная.ПометкаУдаления";</w:t>
      </w:r>
    </w:p>
    <w:p w14:paraId="155D401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571258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Выборка = Запрос.Выполнить().Выбрать();</w:t>
      </w:r>
    </w:p>
    <w:p w14:paraId="50B8633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Счетчик = 0;</w:t>
      </w:r>
    </w:p>
    <w:p w14:paraId="4CC3D66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006077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Пока Выборка.Следующий() Цикл</w:t>
      </w:r>
    </w:p>
    <w:p w14:paraId="5258267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AC931E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Док = Выборка.Ссылка.ПолучитьОбъект();</w:t>
      </w:r>
    </w:p>
    <w:p w14:paraId="338B152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9B7242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Лев(Док.Комментарий, 6) &lt;&gt; "ОБМЕН:" Тогда</w:t>
      </w:r>
    </w:p>
    <w:p w14:paraId="01F3B63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Продолжить;</w:t>
      </w:r>
    </w:p>
    <w:p w14:paraId="7DA2ADDA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 xml:space="preserve">        КонецЕсли;</w:t>
      </w:r>
    </w:p>
    <w:p w14:paraId="64F47BC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23D94A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Идентификатор = Строка(Док.Ссылка.УникальныйИдентификатор());</w:t>
      </w:r>
    </w:p>
    <w:p w14:paraId="5F7D95B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ИмяФайла = "document_" + Идентификатор + ".json";</w:t>
      </w:r>
    </w:p>
    <w:p w14:paraId="6FE4E09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A892EF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СообщениеУжеЕсть("branch_to_head", ИмяФайла) Тогда</w:t>
      </w:r>
    </w:p>
    <w:p w14:paraId="3BDC7ED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Продолжить;</w:t>
      </w:r>
    </w:p>
    <w:p w14:paraId="14FB03A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7CC7052F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A1EEA2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Не ЗначениеЗаполнено(Док.ВидОперации) Тогда</w:t>
      </w:r>
    </w:p>
    <w:p w14:paraId="0F09298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ВызватьИсключение "Не заполнена операция документа: " + Строка(Док.Ссылка);</w:t>
      </w:r>
    </w:p>
    <w:p w14:paraId="6D8B717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198CD65F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B08C2F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ТоварыJSON = Новый Массив;</w:t>
      </w:r>
    </w:p>
    <w:p w14:paraId="2A2C705F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5DFC2E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Для Каждого СтрокаЗапасов Из Док.Запасы Цикл</w:t>
      </w:r>
    </w:p>
    <w:p w14:paraId="7445025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676B49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Позиция = Новый Структура;</w:t>
      </w:r>
    </w:p>
    <w:p w14:paraId="62FA021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Позиция.Вставить("Номенклатура", ИмяСсылки(СтрокаЗапасов.Номенклатура));</w:t>
      </w:r>
    </w:p>
    <w:p w14:paraId="2C2FA11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Позиция.Вставить("Количество", СтрокаЗапасов.Количество);</w:t>
      </w:r>
    </w:p>
    <w:p w14:paraId="3A43128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Позиция.Вставить("Цена", СтрокаЗапасов.Цена);</w:t>
      </w:r>
    </w:p>
    <w:p w14:paraId="3A2A502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Позиция.Вставить("Сумма", СтрокаЗапасов.Сумма);</w:t>
      </w:r>
    </w:p>
    <w:p w14:paraId="0450FDB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Позиция.Вставить("Всего", СтрокаЗапасов.Всего);</w:t>
      </w:r>
    </w:p>
    <w:p w14:paraId="32216B3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Позиция.Вставить("СуммаНДС", СтрокаЗапасов.СуммаНДС);</w:t>
      </w:r>
    </w:p>
    <w:p w14:paraId="471BA0E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Позиция.Вставить("ЕдиницаИзмерения", ИмяСсылки(СтрокаЗапасов.ЕдиницаИзмерения));</w:t>
      </w:r>
    </w:p>
    <w:p w14:paraId="09F8C26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Позиция.Вставить("ТипНоменклатурыЗапас", СтрокаЗапасов.ТипНоменклатурыЗапас);</w:t>
      </w:r>
    </w:p>
    <w:p w14:paraId="2746559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04D49F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ТоварыJSON.Добавить(Позиция);</w:t>
      </w:r>
    </w:p>
    <w:p w14:paraId="401C05C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E15F30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КонецЦикла;</w:t>
      </w:r>
    </w:p>
    <w:p w14:paraId="7B19A15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150921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 = Новый Структура;</w:t>
      </w:r>
    </w:p>
    <w:p w14:paraId="2B00D7B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Данные.Вставить("БазаИсточник", "BRANCH");</w:t>
      </w:r>
    </w:p>
    <w:p w14:paraId="5A60682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Данные.Вставить("ТипОбъекта", "РасходнаяНакладная");</w:t>
      </w:r>
    </w:p>
    <w:p w14:paraId="3F87ECB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Данные.Вставить("ИдентификаторИсточника", Идентификатор);</w:t>
      </w:r>
    </w:p>
    <w:p w14:paraId="5C90244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Данные.Вставить("ДатаДокумента", XMLСтрока(Док.Дата));</w:t>
      </w:r>
    </w:p>
    <w:p w14:paraId="20CDB4A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Данные.Вставить("Организация", ИмяСсылки(Док.Организация));</w:t>
      </w:r>
    </w:p>
    <w:p w14:paraId="0E984F3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Данные.Вставить("Контрагент", ИмяСсылки(Док.Контрагент));</w:t>
      </w:r>
    </w:p>
    <w:p w14:paraId="04240E6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Данные.Вставить("Склад", ИмяСсылки(Док.СтруктурнаяЕдиница));</w:t>
      </w:r>
    </w:p>
    <w:p w14:paraId="7649774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Данные.Вставить("ВидОперации", XMLСтрока(Док.ВидОперации));</w:t>
      </w:r>
    </w:p>
    <w:p w14:paraId="7B72EF2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Данные.Вставить("ХозяйственнаяОперация", XMLСтрока(Док.ХозяйственнаяОперация));</w:t>
      </w:r>
    </w:p>
    <w:p w14:paraId="034CD8A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Данные.Вставить("СуммаДокумента", Док.СуммаДокумента);</w:t>
      </w:r>
    </w:p>
    <w:p w14:paraId="362118E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Данные.Вставить("СуммаВключаетНДС", Док.СуммаВключаетНДС);</w:t>
      </w:r>
    </w:p>
    <w:p w14:paraId="2EC5F8C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Данные.Вставить("Комментарий", Док.Комментарий);</w:t>
      </w:r>
    </w:p>
    <w:p w14:paraId="7BE6532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Данные.Вставить("Товары", ТоварыJSON);</w:t>
      </w:r>
    </w:p>
    <w:p w14:paraId="4E11872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17A46EC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 xml:space="preserve">        Если ЗначениеЗаполнено(Док.Договор) Тогда</w:t>
      </w:r>
    </w:p>
    <w:p w14:paraId="1AFF933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Данные.Вставить("ДоговорUUID", XMLСтрока(Док.Договор));</w:t>
      </w:r>
    </w:p>
    <w:p w14:paraId="59BF89C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Иначе</w:t>
      </w:r>
    </w:p>
    <w:p w14:paraId="2414BD1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Данные.Вставить("ДоговорUUID", "");</w:t>
      </w:r>
    </w:p>
    <w:p w14:paraId="4AA68DC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729A834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CAC2A0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ЗаписатьФайлJSON(</w:t>
      </w:r>
    </w:p>
    <w:p w14:paraId="63D4BDD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ОбъединитьПути(ПутьКанала("branch_to_head", "incoming"), ИмяФайла), Данные);</w:t>
      </w:r>
    </w:p>
    <w:p w14:paraId="7383812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6FF6B4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Счетчик = Счетчик + 1;</w:t>
      </w:r>
    </w:p>
    <w:p w14:paraId="5FC4154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07045D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КонецЦикла;</w:t>
      </w:r>
    </w:p>
    <w:p w14:paraId="6E3514A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5668E6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Счетчик;</w:t>
      </w:r>
    </w:p>
    <w:p w14:paraId="4A7115B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F5A5488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7769E3CF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4556686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4B4AF2ED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ВыгрузитьНоменклатуру()</w:t>
      </w:r>
    </w:p>
    <w:p w14:paraId="15565C8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D29104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Запрос = Новый Запрос;</w:t>
      </w:r>
    </w:p>
    <w:p w14:paraId="1B62F83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Запрос.Текст =</w:t>
      </w:r>
    </w:p>
    <w:p w14:paraId="3EDA4B0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"ВЫБРАТЬ</w:t>
      </w:r>
    </w:p>
    <w:p w14:paraId="577DF41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Товар.Ссылка КАК Ссылка</w:t>
      </w:r>
    </w:p>
    <w:p w14:paraId="160AAD7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|ИЗ</w:t>
      </w:r>
    </w:p>
    <w:p w14:paraId="32AD792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Справочник.Номенклатура КАК Товар</w:t>
      </w:r>
    </w:p>
    <w:p w14:paraId="440DE5F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|ГДЕ</w:t>
      </w:r>
    </w:p>
    <w:p w14:paraId="643B5CC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НЕ Товар.ПометкаУдаления</w:t>
      </w:r>
    </w:p>
    <w:p w14:paraId="54629B9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И НЕ Товар.ЭтоГруппа";</w:t>
      </w:r>
    </w:p>
    <w:p w14:paraId="65F838F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EAE234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Выборка = Запрос.Выполнить().Выбрать();</w:t>
      </w:r>
    </w:p>
    <w:p w14:paraId="798C934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Счетчик = 0;</w:t>
      </w:r>
    </w:p>
    <w:p w14:paraId="20FA795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40DA5C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Пока Выборка.Следующий() Цикл</w:t>
      </w:r>
    </w:p>
    <w:p w14:paraId="5A9E3682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29E0A4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Товар = Выборка.Ссылка.ПолучитьОбъект();</w:t>
      </w:r>
    </w:p>
    <w:p w14:paraId="03FDBCC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83F2C5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Лев(Товар.Наименование, 6) &lt;&gt; "ОБМЕН_" Тогда</w:t>
      </w:r>
    </w:p>
    <w:p w14:paraId="6A9478C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Продолжить;</w:t>
      </w:r>
    </w:p>
    <w:p w14:paraId="5CEA7F4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2B2097F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C73814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Идентификатор = Строка(Товар.Ссылка.УникальныйИдентификатор());</w:t>
      </w:r>
    </w:p>
    <w:p w14:paraId="1634504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ИмяФайла = "item_" + Идентификатор + ".json";</w:t>
      </w:r>
    </w:p>
    <w:p w14:paraId="6FF7629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08E35A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СообщениеУжеЕсть("head_to_branch", ИмяФайла) Тогда</w:t>
      </w:r>
    </w:p>
    <w:p w14:paraId="6AAD898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Продолжить;</w:t>
      </w:r>
    </w:p>
    <w:p w14:paraId="1E81166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594501A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75D18C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 = Новый Структура;</w:t>
      </w:r>
    </w:p>
    <w:p w14:paraId="598CF544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 xml:space="preserve">        Данные.Вставить("БазаИсточник", "HEAD");</w:t>
      </w:r>
    </w:p>
    <w:p w14:paraId="0FAA238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Данные.Вставить("ТипОбъекта", "Номенклатура");</w:t>
      </w:r>
    </w:p>
    <w:p w14:paraId="0D217BC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Данные.Вставить("ИдентификаторИсточника", Идентификатор);</w:t>
      </w:r>
    </w:p>
    <w:p w14:paraId="5896990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Данные.Вставить("Наименование", Товар.Наименование);</w:t>
      </w:r>
    </w:p>
    <w:p w14:paraId="24794E3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Данные.Вставить("Артикул", Товар.Артикул);</w:t>
      </w:r>
    </w:p>
    <w:p w14:paraId="5CB9DE4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Данные.Вставить("ЕдиницаИзмерения", ИмяСсылки(Товар.ЕдиницаИзмерения));</w:t>
      </w:r>
    </w:p>
    <w:p w14:paraId="61905AB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Данные.Вставить("ТипНоменклатуры", XMLСтрока(Товар.ТипНоменклатуры)); // Техническое имя перечисления.</w:t>
      </w:r>
    </w:p>
    <w:p w14:paraId="79F64A3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88B2C3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ЗаписатьФайлJSON(</w:t>
      </w:r>
    </w:p>
    <w:p w14:paraId="0E2B8E2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ОбъединитьПути(ПутьКанала("head_to_branch", "incoming"), ИмяФайла), Данные);</w:t>
      </w:r>
    </w:p>
    <w:p w14:paraId="37F917C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A1119A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Счетчик = Счетчик + 1;</w:t>
      </w:r>
    </w:p>
    <w:p w14:paraId="2D132ED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3F9710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КонецЦикла;</w:t>
      </w:r>
    </w:p>
    <w:p w14:paraId="23731CB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220C71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Счетчик;</w:t>
      </w:r>
    </w:p>
    <w:p w14:paraId="0E834CF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E2CB117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7392A7E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C3F4B7D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033FD1DB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ПринятьФайлы(Канал)</w:t>
      </w:r>
    </w:p>
    <w:p w14:paraId="4262710F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59836A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Файлы = НайтиФайлы(ПутьКанала(Канал, "incoming"), "*.json", Ложь);</w:t>
      </w:r>
    </w:p>
    <w:p w14:paraId="4B74715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D2DE37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Создано = 0;</w:t>
      </w:r>
    </w:p>
    <w:p w14:paraId="747B13A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Пропущено = 0;</w:t>
      </w:r>
    </w:p>
    <w:p w14:paraId="30AEEBC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Ошибок = 0;</w:t>
      </w:r>
    </w:p>
    <w:p w14:paraId="4198FF6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Подробности = "";</w:t>
      </w:r>
    </w:p>
    <w:p w14:paraId="258AC36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777D82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Для Каждого ФайлСообщения Из Файлы Цикл</w:t>
      </w:r>
    </w:p>
    <w:p w14:paraId="2BAB584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766AA6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Попытка</w:t>
      </w:r>
    </w:p>
    <w:p w14:paraId="68A33E7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9A0B61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Данные = ПрочитатьФайлJSON(ФайлСообщения.ПолноеИмя);</w:t>
      </w:r>
    </w:p>
    <w:p w14:paraId="0576A68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ОбъектСоздан = ЗагрузитьОбъектОбмена(Данные);</w:t>
      </w:r>
    </w:p>
    <w:p w14:paraId="33DEC9B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4EDD21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Исключение</w:t>
      </w:r>
    </w:p>
    <w:p w14:paraId="32A291C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1C05B9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Ошибок = Ошибок + 1;</w:t>
      </w:r>
    </w:p>
    <w:p w14:paraId="6B8560F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6E6437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Подробности = Подробности + Символы.ПС</w:t>
      </w:r>
    </w:p>
    <w:p w14:paraId="7AB714C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    + ФайлСообщения.Имя + ": " + ОписаниеОшибки();</w:t>
      </w:r>
    </w:p>
    <w:p w14:paraId="5CA418F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E5D8D8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Попытка</w:t>
      </w:r>
    </w:p>
    <w:p w14:paraId="060B1B7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3291FC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    ПеренестиВАрхив(ФайлСообщения, Канал, "error");</w:t>
      </w:r>
    </w:p>
    <w:p w14:paraId="0BB62CE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6E5788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Исключение</w:t>
      </w:r>
    </w:p>
    <w:p w14:paraId="0C4EA2E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FCB233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    Подробности = Подробности + Символы.ПС</w:t>
      </w:r>
    </w:p>
    <w:p w14:paraId="6F121B5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        + "Не удалось перенести файл в error: " + ОписаниеОшибки();</w:t>
      </w:r>
    </w:p>
    <w:p w14:paraId="24B0B5B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A3751B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КонецПопытки;</w:t>
      </w:r>
    </w:p>
    <w:p w14:paraId="2745DFF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EAD2F4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Продолжить;</w:t>
      </w:r>
    </w:p>
    <w:p w14:paraId="14FC04B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34D003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КонецПопытки;</w:t>
      </w:r>
    </w:p>
    <w:p w14:paraId="5C0D6EB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A5CE8D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ОбъектСоздан Тогда</w:t>
      </w:r>
    </w:p>
    <w:p w14:paraId="295DB78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Создано = Создано + 1;</w:t>
      </w:r>
    </w:p>
    <w:p w14:paraId="0B56A91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Иначе</w:t>
      </w:r>
    </w:p>
    <w:p w14:paraId="16A0775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Пропущено = Пропущено + 1;</w:t>
      </w:r>
    </w:p>
    <w:p w14:paraId="250E5A9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32B5DF2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63E603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Попытка</w:t>
      </w:r>
    </w:p>
    <w:p w14:paraId="21FCF1C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FD4E93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ПеренестиВАрхив(ФайлСообщения, Канал, "processed");</w:t>
      </w:r>
    </w:p>
    <w:p w14:paraId="2603AF1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6618DA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Исключение</w:t>
      </w:r>
    </w:p>
    <w:p w14:paraId="178325C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D4CA6B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Ошибок = Ошибок + 1;</w:t>
      </w:r>
    </w:p>
    <w:p w14:paraId="20A5BF5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1AAFB5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Подробности = Подробности + Символы.ПС + "Объект обработан, но файл не перенесен: "</w:t>
      </w:r>
    </w:p>
    <w:p w14:paraId="67785CE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    + ФайлСообщения.Имя + ". " + ОписаниеОшибки();</w:t>
      </w:r>
    </w:p>
    <w:p w14:paraId="0F908A72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71BF54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КонецПопытки;</w:t>
      </w:r>
    </w:p>
    <w:p w14:paraId="469E8C8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B81CCB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КонецЦикла;</w:t>
      </w:r>
    </w:p>
    <w:p w14:paraId="4D967E3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175BF2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Итог = "Прием " + Канал + ": создано " + Строка(Создано)</w:t>
      </w:r>
    </w:p>
    <w:p w14:paraId="3D322E1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+ ", уже загружено " + Строка(Пропущено);</w:t>
      </w:r>
    </w:p>
    <w:p w14:paraId="491E8DF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439B26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Итог + ", ошибок " + Строка(Ошибок) + Подробности;</w:t>
      </w:r>
    </w:p>
    <w:p w14:paraId="247EA3B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95B6C16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334E623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11A5967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4AE4AF91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ЗагрузитьОбъектОбмена(Данные)</w:t>
      </w:r>
    </w:p>
    <w:p w14:paraId="42301DC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AF3157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ТипЗнч(Данные) &lt;&gt; Тип("Структура") Тогда</w:t>
      </w:r>
    </w:p>
    <w:p w14:paraId="6A8A41B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"Корень сообщения должен быть объектом JSON.";</w:t>
      </w:r>
    </w:p>
    <w:p w14:paraId="550866D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3E5D4F7F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CBF805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ПроверитьПоля(Данные, "БазаИсточник,ТипОбъекта,ИдентификаторИсточника");</w:t>
      </w:r>
    </w:p>
    <w:p w14:paraId="79AC900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C1F573A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 xml:space="preserve">    Если ТипЗнч(Данные.ИдентификаторИсточника) &lt;&gt; Тип("Строка") Тогда</w:t>
      </w:r>
    </w:p>
    <w:p w14:paraId="09624CE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"Идентификатор источника должен быть строкой.";</w:t>
      </w:r>
    </w:p>
    <w:p w14:paraId="1B2BEA2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7EC24CD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F0A547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ПроверкаUUID = Новый УникальныйИдентификатор(Данные.ИдентификаторИсточника);</w:t>
      </w:r>
    </w:p>
    <w:p w14:paraId="4A57C91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4C9C86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РольБазы = "HEAD" Тогда</w:t>
      </w:r>
    </w:p>
    <w:p w14:paraId="6C18E8F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2AEEAC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Данные.БазаИсточник &lt;&gt; "BRANCH" Или Данные.ТипОбъекта &lt;&gt; "РасходнаяНакладная" Тогда</w:t>
      </w:r>
    </w:p>
    <w:p w14:paraId="5B71CF6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ВызватьИсключение "Головной офис принимает только накладные филиала.";</w:t>
      </w:r>
    </w:p>
    <w:p w14:paraId="382E669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6723070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5D14C4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Иначе</w:t>
      </w:r>
    </w:p>
    <w:p w14:paraId="0968AE4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FF32CF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Данные.БазаИсточник &lt;&gt; "HEAD" Или Данные.ТипОбъекта &lt;&gt; "Номенклатура" Тогда</w:t>
      </w:r>
    </w:p>
    <w:p w14:paraId="7F0FEE2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ВызватьИсключение "Филиал принимает только номенклатуру головного офиса.";</w:t>
      </w:r>
    </w:p>
    <w:p w14:paraId="212FDE0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4466860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C312E5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75CC5B8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BDF6D2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// Объект и соответствие фиксируем вместе, чтобы при ошибке откатить обе записи.</w:t>
      </w:r>
    </w:p>
    <w:p w14:paraId="056A823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НачатьТранзакцию();</w:t>
      </w:r>
    </w:p>
    <w:p w14:paraId="6211B7F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CCC607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Попытка</w:t>
      </w:r>
    </w:p>
    <w:p w14:paraId="279DA33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58BB46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ЗаписьСоответствия = РегистрыСведений.СоответствияОбменаУНФ.СоздатьМенеджерЗаписи();</w:t>
      </w:r>
    </w:p>
    <w:p w14:paraId="3B95709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ЗаписьСоответствия.БазаИсточник = Данные.БазаИсточник;</w:t>
      </w:r>
    </w:p>
    <w:p w14:paraId="6F0D5D7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ЗаписьСоответствия.ТипОбъекта = Данные.ТипОбъекта;</w:t>
      </w:r>
    </w:p>
    <w:p w14:paraId="6EC8A8A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ЗаписьСоответствия.ИдентификаторИсточника = Данные.ИдентификаторИсточника;</w:t>
      </w:r>
    </w:p>
    <w:p w14:paraId="22FAEE8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ЗаписьСоответствия.Прочитать();</w:t>
      </w:r>
    </w:p>
    <w:p w14:paraId="0F9C8AA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37F0C1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ЗаписьСоответствия.Выбран() Тогда</w:t>
      </w:r>
    </w:p>
    <w:p w14:paraId="3BFED04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9880C8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Если Не ЗначениеЗаполнено(ЗаписьСоответствия.ОбъектПриемника) Тогда</w:t>
      </w:r>
    </w:p>
    <w:p w14:paraId="33566D3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    ВызватьИсключение "В регистре найдено соответствие с пустым приемником.";</w:t>
      </w:r>
    </w:p>
    <w:p w14:paraId="15A9AC3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КонецЕсли;</w:t>
      </w:r>
    </w:p>
    <w:p w14:paraId="2940281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D4E2AE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ЗафиксироватьТранзакцию();</w:t>
      </w:r>
    </w:p>
    <w:p w14:paraId="5AD1D7F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Возврат Ложь;</w:t>
      </w:r>
    </w:p>
    <w:p w14:paraId="3F57AB2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14CB688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 xml:space="preserve">        КонецЕсли;</w:t>
      </w:r>
    </w:p>
    <w:p w14:paraId="170332F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0C6B9A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Данные.ТипОбъекта = "РасходнаяНакладная" Тогда</w:t>
      </w:r>
    </w:p>
    <w:p w14:paraId="12CCC43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СсылкаОбъекта = СоздатьНакладную(Данные);</w:t>
      </w:r>
    </w:p>
    <w:p w14:paraId="54901A5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Иначе</w:t>
      </w:r>
    </w:p>
    <w:p w14:paraId="37505E5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СсылкаОбъекта = СоздатьНоменклатуру(Данные);</w:t>
      </w:r>
    </w:p>
    <w:p w14:paraId="213F1EE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0D9200E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538739B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</w:r>
      <w:r>
        <w:tab/>
        <w:t>// После чтения отсутствующей записи повторно устанавливаем все ключевые поля.</w:t>
      </w:r>
    </w:p>
    <w:p w14:paraId="51B7E02B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</w:r>
      <w:r>
        <w:tab/>
        <w:t>ЗаписьСоответствия.БазаИсточник = Данные.БазаИсточник;</w:t>
      </w:r>
    </w:p>
    <w:p w14:paraId="161FA9D1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</w:r>
      <w:r>
        <w:tab/>
        <w:t>ЗаписьСоответствия.ТипОбъекта = Данные.ТипОбъекта;</w:t>
      </w:r>
    </w:p>
    <w:p w14:paraId="57C26262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</w:r>
      <w:r>
        <w:tab/>
        <w:t>ЗаписьСоответствия.ИдентификаторИсточника = Данные.ИдентификаторИсточника;</w:t>
      </w:r>
    </w:p>
    <w:p w14:paraId="574530ED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</w:r>
      <w:r>
        <w:tab/>
        <w:t>ЗаписьСоответствия.ОбъектПриемника = СсылкаОбъекта;</w:t>
      </w:r>
    </w:p>
    <w:p w14:paraId="1472E072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61941EB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</w:r>
      <w:r>
        <w:tab/>
        <w:t>ЗаписьСоответствия.Записать();</w:t>
      </w:r>
    </w:p>
    <w:p w14:paraId="6202994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8C0236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ЗафиксироватьТранзакцию();</w:t>
      </w:r>
    </w:p>
    <w:p w14:paraId="1E19CBC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EAB6A1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Исключение</w:t>
      </w:r>
    </w:p>
    <w:p w14:paraId="71118AD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907FA1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ОтменитьТранзакцию();</w:t>
      </w:r>
    </w:p>
    <w:p w14:paraId="5212808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ВызватьИсключение;</w:t>
      </w:r>
    </w:p>
    <w:p w14:paraId="2AD88C2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085DCA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КонецПопытки;</w:t>
      </w:r>
    </w:p>
    <w:p w14:paraId="3A6FEC9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2D4D7A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Истина;</w:t>
      </w:r>
    </w:p>
    <w:p w14:paraId="6A61868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A7365ED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781A105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AF27C68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639B534F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СоздатьНакладную(Данные)</w:t>
      </w:r>
    </w:p>
    <w:p w14:paraId="58D7DA02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BD3768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ПроверитьПоля(Данные, "ДатаДокумента,Организация,Контрагент,Склад,Товары,ВидОперации");</w:t>
      </w:r>
    </w:p>
    <w:p w14:paraId="2A77509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ПроверитьПоля(Данные, "ХозяйственнаяОперация,ДоговорUUID,СуммаДокумента,СуммаВключаетНДС");</w:t>
      </w:r>
    </w:p>
    <w:p w14:paraId="3E5C982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1454F4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ТипЗнч(Данные.Товары) &lt;&gt; Тип("Массив") Тогда</w:t>
      </w:r>
    </w:p>
    <w:p w14:paraId="5AFF4B7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"Поле Товары должно быть массивом.";</w:t>
      </w:r>
    </w:p>
    <w:p w14:paraId="0EFE9A3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586F766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71DB39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Док = Документы.РасходнаяНакладная.СоздатьДокумент();</w:t>
      </w:r>
    </w:p>
    <w:p w14:paraId="597EA85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B0C728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Док.Дата = XMLЗначение(Тип("Дата"), Данные.ДатаДокумента);</w:t>
      </w:r>
    </w:p>
    <w:p w14:paraId="5791D6D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0EAF7D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// Тип берём у реквизита нового документа, не угадывая имя перечисления.</w:t>
      </w:r>
    </w:p>
    <w:p w14:paraId="21333D9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Док.ВидОперации = XMLЗначение(ТипЗнч(Док.ВидОперации), Данные.ВидОперации);</w:t>
      </w:r>
    </w:p>
    <w:p w14:paraId="45CD8F36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 xml:space="preserve">    Док.ХозяйственнаяОперация = XMLЗначение(</w:t>
      </w:r>
    </w:p>
    <w:p w14:paraId="79FBD28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ТипЗнч(Док.ХозяйственнаяОперация), Данные.ХозяйственнаяОперация);</w:t>
      </w:r>
    </w:p>
    <w:p w14:paraId="4CC92D1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CD371F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Не ЗначениеЗаполнено(Док.ВидОперации) Тогда</w:t>
      </w:r>
    </w:p>
    <w:p w14:paraId="36C7194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"Не удалось восстановить операцию документа.";</w:t>
      </w:r>
    </w:p>
    <w:p w14:paraId="0F223DE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2FAE3AE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A15DA2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Док.Организация = НайтиПоИмени("Организации", Данные.Организация);</w:t>
      </w:r>
    </w:p>
    <w:p w14:paraId="435DD84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Док.Контрагент = НайтиПоИмени("Контрагенты", Данные.Контрагент);</w:t>
      </w:r>
    </w:p>
    <w:p w14:paraId="023F607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Док.СтруктурнаяЕдиница = НайтиПоИмени("СтруктурныеЕдиницы", Данные.Склад);</w:t>
      </w:r>
    </w:p>
    <w:p w14:paraId="5465211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Док.СуммаВключаетНДС = Данные.СуммаВключаетНДС;</w:t>
      </w:r>
    </w:p>
    <w:p w14:paraId="46B3DB2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CEB6FE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Не ПустаяСтрока(Данные.ДоговорUUID) Тогда</w:t>
      </w:r>
    </w:p>
    <w:p w14:paraId="6F312A7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C36010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// Договор уже должен существовать с тем же UUID в обеих копиях исходной базы.</w:t>
      </w:r>
    </w:p>
    <w:p w14:paraId="4ED12FA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СсылкаДоговора = XMLЗначение(ТипЗнч(Док.Договор), Данные.ДоговорUUID);</w:t>
      </w:r>
    </w:p>
    <w:p w14:paraId="4A1DB43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ОбъектДоговора = СсылкаДоговора.ПолучитьОбъект();</w:t>
      </w:r>
    </w:p>
    <w:p w14:paraId="7096A12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DB2325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ОбъектДоговора = Неопределено Тогда</w:t>
      </w:r>
    </w:p>
    <w:p w14:paraId="1841D1C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ВызватьИсключение "В головном офисе отсутствует договор с UUID: " + Данные.ДоговорUUID;</w:t>
      </w:r>
    </w:p>
    <w:p w14:paraId="301A870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04BB046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5A52D6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ОбъектДоговора.ПометкаУдаления Тогда</w:t>
      </w:r>
    </w:p>
    <w:p w14:paraId="7CCC7D0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ВызватьИсключение "Договор в головном офисе помечен на удаление.";</w:t>
      </w:r>
    </w:p>
    <w:p w14:paraId="4BE6160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54E77D9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FC986B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Док.Договор = СсылкаДоговора;</w:t>
      </w:r>
    </w:p>
    <w:p w14:paraId="0141B5D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0E96B5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25C6F272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C4FD38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Док.Комментарий = "Получено из филиала. UUID: " + Данные.ИдентификаторИсточника;</w:t>
      </w:r>
    </w:p>
    <w:p w14:paraId="7D73EE1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382AE3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Для Каждого Позиция Из Данные.Товары Цикл</w:t>
      </w:r>
    </w:p>
    <w:p w14:paraId="2762728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6D0C39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ПроверитьПоля(Позиция, "Номенклатура,Количество,Цена,Сумма,Всего");</w:t>
      </w:r>
    </w:p>
    <w:p w14:paraId="11EC5F2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ПроверитьПоля(Позиция, "СуммаНДС,ЕдиницаИзмерения,ТипНоменклатурыЗапас");</w:t>
      </w:r>
    </w:p>
    <w:p w14:paraId="340C540F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8018FF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ТипЗнч(Позиция.Количество) &lt;&gt; Тип("Число") Или ТипЗнч(Позиция.Сумма) &lt;&gt; Тип("Число") Тогда</w:t>
      </w:r>
    </w:p>
    <w:p w14:paraId="4EFC489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ВызватьИсключение "Количество и сумма должны быть числами.";</w:t>
      </w:r>
    </w:p>
    <w:p w14:paraId="3F790D70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 xml:space="preserve">        КонецЕсли;</w:t>
      </w:r>
    </w:p>
    <w:p w14:paraId="220559F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258BE6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ТипЗнч(Позиция.Цена) &lt;&gt; Тип("Число") Тогда</w:t>
      </w:r>
    </w:p>
    <w:p w14:paraId="618E652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ВызватьИсключение "Цена должна быть числом.";</w:t>
      </w:r>
    </w:p>
    <w:p w14:paraId="2ECBE8F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5FB5AE2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7E757F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СтрокаЗапасов = Док.Запасы.Добавить();</w:t>
      </w:r>
    </w:p>
    <w:p w14:paraId="6125E52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СтрокаЗапасов.Номенклатура = НайтиПоИмени("Номенклатура", Позиция.Номенклатура);</w:t>
      </w:r>
    </w:p>
    <w:p w14:paraId="05D6291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СтрокаЗапасов.Количество = Позиция.Количество;</w:t>
      </w:r>
    </w:p>
    <w:p w14:paraId="03F3629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СтрокаЗапасов.Цена = Позиция.Цена;</w:t>
      </w:r>
    </w:p>
    <w:p w14:paraId="2B19679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СтрокаЗапасов.Сумма = Позиция.Сумма;</w:t>
      </w:r>
    </w:p>
    <w:p w14:paraId="08A8AD1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СтрокаЗапасов.Всего = Позиция.Всего;</w:t>
      </w:r>
    </w:p>
    <w:p w14:paraId="4A04B73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СтрокаЗапасов.СуммаНДС = Позиция.СуммаНДС;</w:t>
      </w:r>
    </w:p>
    <w:p w14:paraId="31F4FEB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СтрокаЗапасов.ТипНоменклатурыЗапас = Позиция.ТипНоменклатурыЗапас;</w:t>
      </w:r>
    </w:p>
    <w:p w14:paraId="1EDB73A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СтрокаЗапасов.СтруктурнаяЕдиница = Док.СтруктурнаяЕдиница;</w:t>
      </w:r>
    </w:p>
    <w:p w14:paraId="63F01BE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D6BC8D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Не ПустаяСтрока(Позиция.ЕдиницаИзмерения) Тогда</w:t>
      </w:r>
    </w:p>
    <w:p w14:paraId="7B0471A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СтрокаЗапасов.ЕдиницаИзмерения = НайтиЕдиницуИзмерения(Позиция.ЕдиницаИзмерения);</w:t>
      </w:r>
    </w:p>
    <w:p w14:paraId="7488676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2FF30D7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A58799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КонецЦикла;</w:t>
      </w:r>
    </w:p>
    <w:p w14:paraId="4F3DEDF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5DE576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Док.СуммаДокумента = Данные.СуммаДокумента;</w:t>
      </w:r>
    </w:p>
    <w:p w14:paraId="0DCCA36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Док.Записать(РежимЗаписиДокумента.Запись);</w:t>
      </w:r>
    </w:p>
    <w:p w14:paraId="7EA55FB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956ADC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Док.Ссылка;</w:t>
      </w:r>
    </w:p>
    <w:p w14:paraId="7D55762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2A254E3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389F749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8487C73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6FDB3F6F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СоздатьНоменклатуру(Данные)</w:t>
      </w:r>
    </w:p>
    <w:p w14:paraId="491D889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D0E386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ПроверитьПоля(Данные, "Наименование,ЕдиницаИзмерения,ТипНоменклатуры");</w:t>
      </w:r>
    </w:p>
    <w:p w14:paraId="75970462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D90278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ТипЗнч(Данные.Наименование) &lt;&gt; Тип("Строка") Тогда</w:t>
      </w:r>
    </w:p>
    <w:p w14:paraId="5E4A211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"Наименование должно быть строкой.";</w:t>
      </w:r>
    </w:p>
    <w:p w14:paraId="5CE54E0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63EEF2A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0DFCC8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ПустаяСтрока(СокрЛП(Данные.Наименование)) Тогда</w:t>
      </w:r>
    </w:p>
    <w:p w14:paraId="04B64B6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"Пустое наименование номенклатуры.";</w:t>
      </w:r>
    </w:p>
    <w:p w14:paraId="6077B1F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6AF4359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5B9A7C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ТипЗнч(Данные.ЕдиницаИзмерения) &lt;&gt; Тип("Строка") Тогда</w:t>
      </w:r>
    </w:p>
    <w:p w14:paraId="2E66F5F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"Единица измерения должна передаваться строкой.";</w:t>
      </w:r>
    </w:p>
    <w:p w14:paraId="3EF772D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35FDF8C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B3DAD20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 xml:space="preserve">    Если ТипЗнч(Данные.ТипНоменклатуры) &lt;&gt; Тип("Строка") Тогда</w:t>
      </w:r>
    </w:p>
    <w:p w14:paraId="3827A5B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"Тип номенклатуры должен передаваться строкой.";</w:t>
      </w:r>
    </w:p>
    <w:p w14:paraId="640DA93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7B2151E2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84F401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ПустаяСтрока(Данные.ТипНоменклатуры) Тогда</w:t>
      </w:r>
    </w:p>
    <w:p w14:paraId="2359947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"В исходной номенклатуре не заполнен тип.";</w:t>
      </w:r>
    </w:p>
    <w:p w14:paraId="3EA2176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6B680F9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22B4A3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Единица = НайтиЕдиницуИзмерения(Данные.ЕдиницаИзмерения);</w:t>
      </w:r>
    </w:p>
    <w:p w14:paraId="21CB97C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A8A2E5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// Восстанавливаем значение перечисления по техническому имени из JSON.</w:t>
      </w:r>
    </w:p>
    <w:p w14:paraId="4220AE4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ТипТовара = XMLЗначение(Тип("ПеречислениеСсылка.ТипыНоменклатуры"), Данные.ТипНоменклатуры);</w:t>
      </w:r>
    </w:p>
    <w:p w14:paraId="7ACA982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93B2EF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Не ЗначениеЗаполнено(ТипТовара) Тогда</w:t>
      </w:r>
    </w:p>
    <w:p w14:paraId="7E86634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"Не удалось восстановить тип номенклатуры.";</w:t>
      </w:r>
    </w:p>
    <w:p w14:paraId="049B333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5108CD9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9C35F4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Товар = Справочники.Номенклатура.СоздатьЭлемент();</w:t>
      </w:r>
    </w:p>
    <w:p w14:paraId="372A658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Товар.Наименование = Данные.Наименование;</w:t>
      </w:r>
    </w:p>
    <w:p w14:paraId="7085E43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Товар.ЕдиницаИзмерения = Единица;</w:t>
      </w:r>
    </w:p>
    <w:p w14:paraId="5B916C6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Товар.ТипНоменклатуры = ТипТовара;</w:t>
      </w:r>
    </w:p>
    <w:p w14:paraId="74F84B1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4666B0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Данные.Свойство("Артикул") Тогда</w:t>
      </w:r>
    </w:p>
    <w:p w14:paraId="1823ECB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Товар.Артикул = Данные.Артикул;</w:t>
      </w:r>
    </w:p>
    <w:p w14:paraId="353C085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5B1984E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D0C060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Товар.Записать();</w:t>
      </w:r>
    </w:p>
    <w:p w14:paraId="514F32C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65BAAA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Товар.Ссылка;</w:t>
      </w:r>
    </w:p>
    <w:p w14:paraId="65AF730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6DCDEFD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326344A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54DDC71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370E94BF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НайтиЕдиницуИзмерения(НаименованиеЕдиницы)</w:t>
      </w:r>
    </w:p>
    <w:p w14:paraId="456D37F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A0974C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ПустаяСтрока(СокрЛП(НаименованиеЕдиницы)) Тогда</w:t>
      </w:r>
    </w:p>
    <w:p w14:paraId="27D27D1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"В исходной номенклатуре не заполнена единица измерения.";</w:t>
      </w:r>
    </w:p>
    <w:p w14:paraId="5114CF8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266ABD3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7E9F03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Запрос = Новый Запрос;</w:t>
      </w:r>
    </w:p>
    <w:p w14:paraId="14B2981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Запрос.Текст =</w:t>
      </w:r>
    </w:p>
    <w:p w14:paraId="2281D08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"ВЫБРАТЬ</w:t>
      </w:r>
    </w:p>
    <w:p w14:paraId="692A600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Единица.Ссылка КАК Ссылка</w:t>
      </w:r>
    </w:p>
    <w:p w14:paraId="19B3C0B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|ИЗ</w:t>
      </w:r>
    </w:p>
    <w:p w14:paraId="1FF51F3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Справочник.КлассификаторЕдиницИзмерения КАК Единица</w:t>
      </w:r>
    </w:p>
    <w:p w14:paraId="19BA9E8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|ГДЕ</w:t>
      </w:r>
    </w:p>
    <w:p w14:paraId="276060F5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 xml:space="preserve">    |   Единица.Наименование = &amp;Наименование</w:t>
      </w:r>
    </w:p>
    <w:p w14:paraId="37746E8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И НЕ Единица.ПометкаУдаления";</w:t>
      </w:r>
    </w:p>
    <w:p w14:paraId="08C0C42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631CBD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Запрос.УстановитьПараметр("Наименование", НаименованиеЕдиницы);</w:t>
      </w:r>
    </w:p>
    <w:p w14:paraId="1F66798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Выборка = Запрос.Выполнить().Выбрать();</w:t>
      </w:r>
    </w:p>
    <w:p w14:paraId="3951429A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D74F2D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Не Выборка.Следующий() Тогда</w:t>
      </w:r>
    </w:p>
    <w:p w14:paraId="0A96488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"Не найдена единица измерения: " + НаименованиеЕдиницы;</w:t>
      </w:r>
    </w:p>
    <w:p w14:paraId="426A26A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7D59E84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D30BF2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Ссылка = Выборка.Ссылка;</w:t>
      </w:r>
    </w:p>
    <w:p w14:paraId="522374B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541A06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Выборка.Следующий() Тогда</w:t>
      </w:r>
    </w:p>
    <w:p w14:paraId="31B4001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"Найдено несколько единиц измерения с наименованием: " + НаименованиеЕдиницы;</w:t>
      </w:r>
    </w:p>
    <w:p w14:paraId="6174365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4254919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162820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Ссылка;</w:t>
      </w:r>
    </w:p>
    <w:p w14:paraId="7B244D5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AB8F9C6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6552E6B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868CBE6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276307DB" w14:textId="77777777" w:rsidR="00625FC9" w:rsidRDefault="00625FC9" w:rsidP="00625FC9">
      <w:pPr>
        <w:pStyle w:val="a1"/>
        <w:numPr>
          <w:ilvl w:val="0"/>
          <w:numId w:val="38"/>
        </w:numPr>
      </w:pPr>
      <w:r>
        <w:t>Процедура ПроверитьПоля(Данные, СписокПолей)</w:t>
      </w:r>
    </w:p>
    <w:p w14:paraId="1D31131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EB6D5A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ТипЗнч(Данные) &lt;&gt; Тип("Структура") Тогда</w:t>
      </w:r>
    </w:p>
    <w:p w14:paraId="472EBE7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"Ожидается объект JSON.";</w:t>
      </w:r>
    </w:p>
    <w:p w14:paraId="674D6C3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203E42E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F99F44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Для Каждого ИмяПоля Из СтрРазделить(СписокПолей, ",") Цикл</w:t>
      </w:r>
    </w:p>
    <w:p w14:paraId="203D4FDD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6B2DA5B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Не Данные.Свойство(ИмяПоля) Тогда</w:t>
      </w:r>
    </w:p>
    <w:p w14:paraId="513BC59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ВызватьИсключение "В сообщении отсутствует поле: " + ИмяПоля;</w:t>
      </w:r>
    </w:p>
    <w:p w14:paraId="7D18C10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39B1C45E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3C7252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КонецЦикла;</w:t>
      </w:r>
    </w:p>
    <w:p w14:paraId="39EA708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1EB35EB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КонецПроцедуры</w:t>
      </w:r>
    </w:p>
    <w:p w14:paraId="67805A8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21DC515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0B1EA0E1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ИмяСсылки(Ссылка)</w:t>
      </w:r>
    </w:p>
    <w:p w14:paraId="310EA0F2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941292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Не ЗначениеЗаполнено(Ссылка) Тогда</w:t>
      </w:r>
    </w:p>
    <w:p w14:paraId="73D46A5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Возврат "";</w:t>
      </w:r>
    </w:p>
    <w:p w14:paraId="3700C67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33CB10C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04EC58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Ссылка.Наименование;</w:t>
      </w:r>
    </w:p>
    <w:p w14:paraId="38FCD13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5F21606" w14:textId="77777777" w:rsidR="00625FC9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p w14:paraId="4343BA1F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8481E37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>&amp;НаСервере</w:t>
      </w:r>
    </w:p>
    <w:p w14:paraId="21BBED7D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НайтиПоИмени(ИмяСправочника, ИмяЭлемента)</w:t>
      </w:r>
    </w:p>
    <w:p w14:paraId="41928F27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E8AB49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ТипЗнч(ИмяЭлемента) &lt;&gt; Тип("Строка") Тогда</w:t>
      </w:r>
    </w:p>
    <w:p w14:paraId="1A3EF48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"Наименование должно быть строкой: " + ИмяСправочника;</w:t>
      </w:r>
    </w:p>
    <w:p w14:paraId="7C369EB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56732ED0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BD7D01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ПустаяСтрока(СокрЛП(ИмяЭлемента)) Тогда</w:t>
      </w:r>
    </w:p>
    <w:p w14:paraId="41568C6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"Пустое наименование: " + ИмяСправочника;</w:t>
      </w:r>
    </w:p>
    <w:p w14:paraId="3054E59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43F7D49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5A2F0A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Запрос = Новый Запрос;</w:t>
      </w:r>
    </w:p>
    <w:p w14:paraId="26F6398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Запрос.Текст =</w:t>
      </w:r>
    </w:p>
    <w:p w14:paraId="4F0A2FE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"ВЫБРАТЬ</w:t>
      </w:r>
    </w:p>
    <w:p w14:paraId="54DDC4A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Элемент.Ссылка КАК Ссылка</w:t>
      </w:r>
    </w:p>
    <w:p w14:paraId="5ACD486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|ИЗ</w:t>
      </w:r>
    </w:p>
    <w:p w14:paraId="105F712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Справочник." + ИмяСправочника + " КАК Элемент</w:t>
      </w:r>
    </w:p>
    <w:p w14:paraId="3885E2C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|ГДЕ</w:t>
      </w:r>
    </w:p>
    <w:p w14:paraId="0359C9C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Элемент.Наименование = &amp;Имя</w:t>
      </w:r>
    </w:p>
    <w:p w14:paraId="269FB1B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|   И НЕ Элемент.ПометкаУдаления";</w:t>
      </w:r>
    </w:p>
    <w:p w14:paraId="57707C3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15A0434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  <w:t>МетаданныеСправочника = Метаданные.Справочники[ИмяСправочника];</w:t>
      </w:r>
    </w:p>
    <w:p w14:paraId="455FF78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0DA828E6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  <w:t>Если МетаданныеСправочника.Иерархический Тогда</w:t>
      </w:r>
    </w:p>
    <w:p w14:paraId="0735C92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572056E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  <w:t xml:space="preserve">    Если МетаданныеСправочника.ВидИерархии = Метаданные.СвойстваОбъектов.ВидИерархии.ИерархияГруппИЭлементов Тогда</w:t>
      </w:r>
    </w:p>
    <w:p w14:paraId="72470BE6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  <w:t xml:space="preserve">        Запрос.Текст = Запрос.Текст + Символы.ПС + "И НЕ Элемент.ЭтоГруппа";</w:t>
      </w:r>
    </w:p>
    <w:p w14:paraId="2AA06693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  <w:t xml:space="preserve">    КонецЕсли;</w:t>
      </w:r>
    </w:p>
    <w:p w14:paraId="668BDE2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ED68CAF" w14:textId="77777777" w:rsidR="00625FC9" w:rsidRDefault="00625FC9" w:rsidP="00625FC9">
      <w:pPr>
        <w:pStyle w:val="a1"/>
        <w:numPr>
          <w:ilvl w:val="0"/>
          <w:numId w:val="38"/>
        </w:numPr>
      </w:pPr>
      <w:r>
        <w:tab/>
        <w:t>КонецЕсли;</w:t>
      </w:r>
    </w:p>
    <w:p w14:paraId="27DFDB7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1F3E99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Запрос.УстановитьПараметр("Имя", ИмяЭлемента);</w:t>
      </w:r>
    </w:p>
    <w:p w14:paraId="1554C23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Выборка = Запрос.Выполнить().Выбрать();</w:t>
      </w:r>
    </w:p>
    <w:p w14:paraId="6FAA62B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69AA21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Не Выборка.Следующий() Тогда</w:t>
      </w:r>
    </w:p>
    <w:p w14:paraId="2548ED1A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"Не найден элемент " + ИмяСправочника + ": " + ИмяЭлемента;</w:t>
      </w:r>
    </w:p>
    <w:p w14:paraId="79BCC07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5930235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6C7B9F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Ссылка = Выборка.Ссылка;</w:t>
      </w:r>
    </w:p>
    <w:p w14:paraId="5735DC8C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485AB9F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Если Выборка.Следующий() Тогда</w:t>
      </w:r>
    </w:p>
    <w:p w14:paraId="5B9CB056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ВызватьИсключение "Неоднозначное наименование в " + ИмяСправочника + ": " + ИмяЭлемента;</w:t>
      </w:r>
    </w:p>
    <w:p w14:paraId="2525C64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КонецЕсли;</w:t>
      </w:r>
    </w:p>
    <w:p w14:paraId="3533A4D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947EEA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Ссылка;</w:t>
      </w:r>
    </w:p>
    <w:p w14:paraId="779A492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4F4BBD2" w14:textId="77777777" w:rsidR="00625FC9" w:rsidRDefault="00625FC9" w:rsidP="00625FC9">
      <w:pPr>
        <w:pStyle w:val="a1"/>
        <w:numPr>
          <w:ilvl w:val="0"/>
          <w:numId w:val="38"/>
        </w:numPr>
      </w:pPr>
      <w:r>
        <w:lastRenderedPageBreak/>
        <w:t>КонецФункции</w:t>
      </w:r>
    </w:p>
    <w:p w14:paraId="6BD66E1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C4A1324" w14:textId="77777777" w:rsidR="00625FC9" w:rsidRDefault="00625FC9" w:rsidP="00625FC9">
      <w:pPr>
        <w:pStyle w:val="a1"/>
        <w:numPr>
          <w:ilvl w:val="0"/>
          <w:numId w:val="38"/>
        </w:numPr>
      </w:pPr>
      <w:r>
        <w:t>&amp;НаСервере</w:t>
      </w:r>
    </w:p>
    <w:p w14:paraId="60CD1B20" w14:textId="77777777" w:rsidR="00625FC9" w:rsidRDefault="00625FC9" w:rsidP="00625FC9">
      <w:pPr>
        <w:pStyle w:val="a1"/>
        <w:numPr>
          <w:ilvl w:val="0"/>
          <w:numId w:val="38"/>
        </w:numPr>
      </w:pPr>
      <w:r>
        <w:t>Функция ОбъединитьПути(Часть1, Часть2, Часть3 = "")</w:t>
      </w:r>
    </w:p>
    <w:p w14:paraId="37968CA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59F412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Результат = СтрЗаменить(Часть1, "/", "\");</w:t>
      </w:r>
    </w:p>
    <w:p w14:paraId="699273FD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Части = Новый Массив;</w:t>
      </w:r>
    </w:p>
    <w:p w14:paraId="3278AB6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Части.Добавить(Часть2);</w:t>
      </w:r>
    </w:p>
    <w:p w14:paraId="5A55010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Части.Добавить(Часть3);</w:t>
      </w:r>
    </w:p>
    <w:p w14:paraId="0A1595F5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92689C1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Для Каждого Часть Из Части Цикл</w:t>
      </w:r>
    </w:p>
    <w:p w14:paraId="567FA25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9835C0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ТекущаяЧасть = СтрЗаменить(Часть, "/", "\");</w:t>
      </w:r>
    </w:p>
    <w:p w14:paraId="3F6EB836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159DBBAC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ПустаяСтрока(ТекущаяЧасть) Тогда</w:t>
      </w:r>
    </w:p>
    <w:p w14:paraId="5F3576F8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Продолжить;</w:t>
      </w:r>
    </w:p>
    <w:p w14:paraId="2121FED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303AED9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FB90E52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// Убираем начальные разделители только у добавляемой части, сохраняя начало основного пути.</w:t>
      </w:r>
    </w:p>
    <w:p w14:paraId="59674B89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Пока Лев(ТекущаяЧасть, 1) = "\" Цикл</w:t>
      </w:r>
    </w:p>
    <w:p w14:paraId="6AC9A840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ТекущаяЧасть = Сред(ТекущаяЧасть, 2);</w:t>
      </w:r>
    </w:p>
    <w:p w14:paraId="5548852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КонецЦикла;</w:t>
      </w:r>
    </w:p>
    <w:p w14:paraId="5A290434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2933354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ПустаяСтрока(ТекущаяЧасть) Тогда</w:t>
      </w:r>
    </w:p>
    <w:p w14:paraId="142501B3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Продолжить;</w:t>
      </w:r>
    </w:p>
    <w:p w14:paraId="6ABEDDF5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3755E71B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58FCE3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Если Не ПустаяСтрока(Результат) И Прав(Результат, 1) &lt;&gt; "\" Тогда</w:t>
      </w:r>
    </w:p>
    <w:p w14:paraId="28E8461E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    Результат = Результат + "\";</w:t>
      </w:r>
    </w:p>
    <w:p w14:paraId="71D6B0DB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КонецЕсли;</w:t>
      </w:r>
    </w:p>
    <w:p w14:paraId="544BB818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77E25857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    Результат = Результат + ТекущаяЧасть;</w:t>
      </w:r>
    </w:p>
    <w:p w14:paraId="416409D3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35D9C62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КонецЦикла;</w:t>
      </w:r>
    </w:p>
    <w:p w14:paraId="7E94CD71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2D9A561F" w14:textId="77777777" w:rsidR="00625FC9" w:rsidRDefault="00625FC9" w:rsidP="00625FC9">
      <w:pPr>
        <w:pStyle w:val="a1"/>
        <w:numPr>
          <w:ilvl w:val="0"/>
          <w:numId w:val="38"/>
        </w:numPr>
      </w:pPr>
      <w:r>
        <w:t xml:space="preserve">    Возврат Результат;</w:t>
      </w:r>
    </w:p>
    <w:p w14:paraId="14E6B6A9" w14:textId="77777777" w:rsidR="00625FC9" w:rsidRDefault="00625FC9" w:rsidP="00625FC9">
      <w:pPr>
        <w:pStyle w:val="a1"/>
        <w:numPr>
          <w:ilvl w:val="0"/>
          <w:numId w:val="38"/>
        </w:numPr>
      </w:pPr>
    </w:p>
    <w:p w14:paraId="54797246" w14:textId="71FA2B3D" w:rsidR="00B1406E" w:rsidRPr="008F3F2A" w:rsidRDefault="00625FC9" w:rsidP="00625FC9">
      <w:pPr>
        <w:pStyle w:val="a1"/>
        <w:numPr>
          <w:ilvl w:val="0"/>
          <w:numId w:val="38"/>
        </w:numPr>
      </w:pPr>
      <w:r>
        <w:t>КонецФункции</w:t>
      </w:r>
    </w:p>
    <w:sectPr w:rsidR="00B1406E" w:rsidRPr="008F3F2A" w:rsidSect="00094ACA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A6D02" w14:textId="77777777" w:rsidR="0089069C" w:rsidRDefault="0089069C" w:rsidP="00DC028D">
      <w:pPr>
        <w:spacing w:line="240" w:lineRule="auto"/>
      </w:pPr>
      <w:r>
        <w:separator/>
      </w:r>
    </w:p>
  </w:endnote>
  <w:endnote w:type="continuationSeparator" w:id="0">
    <w:p w14:paraId="42592C64" w14:textId="77777777" w:rsidR="0089069C" w:rsidRDefault="0089069C" w:rsidP="00DC0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135320"/>
      <w:docPartObj>
        <w:docPartGallery w:val="Page Numbers (Bottom of Page)"/>
        <w:docPartUnique/>
      </w:docPartObj>
    </w:sdtPr>
    <w:sdtContent>
      <w:p w14:paraId="132E7BAB" w14:textId="77777777" w:rsidR="00F40B56" w:rsidRDefault="00F40B56" w:rsidP="0068656C">
        <w:pPr>
          <w:pStyle w:val="afa"/>
          <w:ind w:firstLine="0"/>
          <w:jc w:val="center"/>
        </w:pPr>
        <w:r w:rsidRPr="0068656C">
          <w:rPr>
            <w:szCs w:val="24"/>
          </w:rPr>
          <w:fldChar w:fldCharType="begin"/>
        </w:r>
        <w:r w:rsidRPr="0068656C">
          <w:rPr>
            <w:szCs w:val="24"/>
          </w:rPr>
          <w:instrText>PAGE   \* MERGEFORMAT</w:instrText>
        </w:r>
        <w:r w:rsidRPr="0068656C">
          <w:rPr>
            <w:szCs w:val="24"/>
          </w:rPr>
          <w:fldChar w:fldCharType="separate"/>
        </w:r>
        <w:r w:rsidR="00920CEA">
          <w:rPr>
            <w:noProof/>
            <w:szCs w:val="24"/>
          </w:rPr>
          <w:t>5</w:t>
        </w:r>
        <w:r w:rsidRPr="0068656C">
          <w:rPr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E701C" w14:textId="77777777" w:rsidR="0089069C" w:rsidRDefault="0089069C" w:rsidP="00DC028D">
      <w:pPr>
        <w:spacing w:line="240" w:lineRule="auto"/>
      </w:pPr>
      <w:r>
        <w:separator/>
      </w:r>
    </w:p>
  </w:footnote>
  <w:footnote w:type="continuationSeparator" w:id="0">
    <w:p w14:paraId="48B41CA9" w14:textId="77777777" w:rsidR="0089069C" w:rsidRDefault="0089069C" w:rsidP="00DC02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026"/>
    <w:multiLevelType w:val="hybridMultilevel"/>
    <w:tmpl w:val="48566464"/>
    <w:lvl w:ilvl="0" w:tplc="B078930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D73AD9"/>
    <w:multiLevelType w:val="hybridMultilevel"/>
    <w:tmpl w:val="4DF2B80E"/>
    <w:lvl w:ilvl="0" w:tplc="717AD3FE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4F3F1D"/>
    <w:multiLevelType w:val="multilevel"/>
    <w:tmpl w:val="3F9ED9FC"/>
    <w:name w:val="Eq2"/>
    <w:numStyleLink w:val="a0"/>
  </w:abstractNum>
  <w:abstractNum w:abstractNumId="3" w15:restartNumberingAfterBreak="0">
    <w:nsid w:val="22B958D4"/>
    <w:multiLevelType w:val="multilevel"/>
    <w:tmpl w:val="3F9ED9FC"/>
    <w:name w:val="Eq"/>
    <w:styleLink w:val="a0"/>
    <w:lvl w:ilvl="0">
      <w:start w:val="1"/>
      <w:numFmt w:val="decimal"/>
      <w:suff w:val="nothing"/>
      <w:lvlText w:val="(%1)"/>
      <w:lvlJc w:val="righ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4"/>
        </w:tabs>
        <w:ind w:left="0" w:firstLine="0"/>
      </w:pPr>
      <w:rPr>
        <w:rFonts w:hint="default"/>
      </w:rPr>
    </w:lvl>
  </w:abstractNum>
  <w:abstractNum w:abstractNumId="4" w15:restartNumberingAfterBreak="0">
    <w:nsid w:val="26DF6124"/>
    <w:multiLevelType w:val="hybridMultilevel"/>
    <w:tmpl w:val="32FA2F54"/>
    <w:lvl w:ilvl="0" w:tplc="289AF718">
      <w:start w:val="1"/>
      <w:numFmt w:val="decimal"/>
      <w:pStyle w:val="a1"/>
      <w:suff w:val="space"/>
      <w:lvlText w:val="%1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724D7"/>
    <w:multiLevelType w:val="multilevel"/>
    <w:tmpl w:val="D6565E1A"/>
    <w:styleLink w:val="a2"/>
    <w:lvl w:ilvl="0">
      <w:start w:val="1"/>
      <w:numFmt w:val="decimal"/>
      <w:pStyle w:val="a3"/>
      <w:suff w:val="nothing"/>
      <w:lvlText w:val="Рисунок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D8467D6"/>
    <w:multiLevelType w:val="multilevel"/>
    <w:tmpl w:val="8AAA3ACA"/>
    <w:styleLink w:val="a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96355EF"/>
    <w:multiLevelType w:val="hybridMultilevel"/>
    <w:tmpl w:val="37DAFF0E"/>
    <w:lvl w:ilvl="0" w:tplc="4EBE449C">
      <w:start w:val="1"/>
      <w:numFmt w:val="russianLower"/>
      <w:pStyle w:val="a5"/>
      <w:suff w:val="space"/>
      <w:lvlText w:val="%1)"/>
      <w:lvlJc w:val="left"/>
      <w:pPr>
        <w:ind w:left="708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4E9622BD"/>
    <w:multiLevelType w:val="multilevel"/>
    <w:tmpl w:val="8AAA3ACA"/>
    <w:numStyleLink w:val="a4"/>
  </w:abstractNum>
  <w:abstractNum w:abstractNumId="9" w15:restartNumberingAfterBreak="0">
    <w:nsid w:val="538844F2"/>
    <w:multiLevelType w:val="hybridMultilevel"/>
    <w:tmpl w:val="CD086450"/>
    <w:lvl w:ilvl="0" w:tplc="B70CB9AA">
      <w:start w:val="1"/>
      <w:numFmt w:val="decimal"/>
      <w:pStyle w:val="a6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C714D"/>
    <w:multiLevelType w:val="hybridMultilevel"/>
    <w:tmpl w:val="F932AF00"/>
    <w:lvl w:ilvl="0" w:tplc="420C3A2E">
      <w:start w:val="1"/>
      <w:numFmt w:val="russianUpper"/>
      <w:pStyle w:val="a7"/>
      <w:suff w:val="nothing"/>
      <w:lvlText w:val="Приложение %1"/>
      <w:lvlJc w:val="center"/>
      <w:pPr>
        <w:ind w:left="1069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CE2336"/>
    <w:multiLevelType w:val="multilevel"/>
    <w:tmpl w:val="0DC6AF26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6EF34179"/>
    <w:multiLevelType w:val="hybridMultilevel"/>
    <w:tmpl w:val="E9C0201C"/>
    <w:lvl w:ilvl="0" w:tplc="EB1423E2">
      <w:start w:val="1"/>
      <w:numFmt w:val="decimal"/>
      <w:pStyle w:val="12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C897A60"/>
    <w:multiLevelType w:val="hybridMultilevel"/>
    <w:tmpl w:val="96547B9A"/>
    <w:lvl w:ilvl="0" w:tplc="26AAA1FE">
      <w:start w:val="1"/>
      <w:numFmt w:val="decimal"/>
      <w:pStyle w:val="a8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13361005">
    <w:abstractNumId w:val="1"/>
  </w:num>
  <w:num w:numId="2" w16cid:durableId="1531607923">
    <w:abstractNumId w:val="7"/>
  </w:num>
  <w:num w:numId="3" w16cid:durableId="684987660">
    <w:abstractNumId w:val="12"/>
  </w:num>
  <w:num w:numId="4" w16cid:durableId="973681922">
    <w:abstractNumId w:val="6"/>
  </w:num>
  <w:num w:numId="5" w16cid:durableId="205072022">
    <w:abstractNumId w:val="5"/>
  </w:num>
  <w:num w:numId="6" w16cid:durableId="1731490925">
    <w:abstractNumId w:val="3"/>
  </w:num>
  <w:num w:numId="7" w16cid:durableId="524254246">
    <w:abstractNumId w:val="8"/>
  </w:num>
  <w:num w:numId="8" w16cid:durableId="163591257">
    <w:abstractNumId w:val="8"/>
  </w:num>
  <w:num w:numId="9" w16cid:durableId="1476990928">
    <w:abstractNumId w:val="4"/>
  </w:num>
  <w:num w:numId="10" w16cid:durableId="1613365453">
    <w:abstractNumId w:val="10"/>
  </w:num>
  <w:num w:numId="11" w16cid:durableId="1677731013">
    <w:abstractNumId w:val="9"/>
  </w:num>
  <w:num w:numId="12" w16cid:durableId="937442395">
    <w:abstractNumId w:val="11"/>
  </w:num>
  <w:num w:numId="13" w16cid:durableId="1162501447">
    <w:abstractNumId w:val="0"/>
  </w:num>
  <w:num w:numId="14" w16cid:durableId="20449380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338239">
    <w:abstractNumId w:val="4"/>
    <w:lvlOverride w:ilvl="0">
      <w:startOverride w:val="1"/>
    </w:lvlOverride>
  </w:num>
  <w:num w:numId="16" w16cid:durableId="618490765">
    <w:abstractNumId w:val="4"/>
    <w:lvlOverride w:ilvl="0">
      <w:startOverride w:val="1"/>
    </w:lvlOverride>
  </w:num>
  <w:num w:numId="17" w16cid:durableId="488637142">
    <w:abstractNumId w:val="4"/>
    <w:lvlOverride w:ilvl="0">
      <w:startOverride w:val="1"/>
    </w:lvlOverride>
  </w:num>
  <w:num w:numId="18" w16cid:durableId="1047414158">
    <w:abstractNumId w:val="4"/>
    <w:lvlOverride w:ilvl="0">
      <w:startOverride w:val="1"/>
    </w:lvlOverride>
  </w:num>
  <w:num w:numId="19" w16cid:durableId="1623878686">
    <w:abstractNumId w:val="4"/>
    <w:lvlOverride w:ilvl="0">
      <w:startOverride w:val="1"/>
    </w:lvlOverride>
  </w:num>
  <w:num w:numId="20" w16cid:durableId="677973333">
    <w:abstractNumId w:val="4"/>
    <w:lvlOverride w:ilvl="0">
      <w:startOverride w:val="1"/>
    </w:lvlOverride>
  </w:num>
  <w:num w:numId="21" w16cid:durableId="114954218">
    <w:abstractNumId w:val="4"/>
    <w:lvlOverride w:ilvl="0">
      <w:startOverride w:val="1"/>
    </w:lvlOverride>
  </w:num>
  <w:num w:numId="22" w16cid:durableId="1173956877">
    <w:abstractNumId w:val="2"/>
  </w:num>
  <w:num w:numId="23" w16cid:durableId="508837189">
    <w:abstractNumId w:val="13"/>
  </w:num>
  <w:num w:numId="24" w16cid:durableId="1704282060">
    <w:abstractNumId w:val="9"/>
  </w:num>
  <w:num w:numId="25" w16cid:durableId="1496608584">
    <w:abstractNumId w:val="1"/>
  </w:num>
  <w:num w:numId="26" w16cid:durableId="1419673129">
    <w:abstractNumId w:val="11"/>
  </w:num>
  <w:num w:numId="27" w16cid:durableId="2109767598">
    <w:abstractNumId w:val="11"/>
  </w:num>
  <w:num w:numId="28" w16cid:durableId="1966496310">
    <w:abstractNumId w:val="11"/>
  </w:num>
  <w:num w:numId="29" w16cid:durableId="1191145184">
    <w:abstractNumId w:val="4"/>
  </w:num>
  <w:num w:numId="30" w16cid:durableId="1864127974">
    <w:abstractNumId w:val="4"/>
    <w:lvlOverride w:ilvl="0">
      <w:startOverride w:val="1"/>
    </w:lvlOverride>
  </w:num>
  <w:num w:numId="31" w16cid:durableId="816990233">
    <w:abstractNumId w:val="4"/>
    <w:lvlOverride w:ilvl="0">
      <w:startOverride w:val="1"/>
    </w:lvlOverride>
  </w:num>
  <w:num w:numId="32" w16cid:durableId="2036492764">
    <w:abstractNumId w:val="4"/>
    <w:lvlOverride w:ilvl="0">
      <w:startOverride w:val="1"/>
    </w:lvlOverride>
  </w:num>
  <w:num w:numId="33" w16cid:durableId="2028556425">
    <w:abstractNumId w:val="4"/>
    <w:lvlOverride w:ilvl="0">
      <w:startOverride w:val="1"/>
    </w:lvlOverride>
  </w:num>
  <w:num w:numId="34" w16cid:durableId="1754427754">
    <w:abstractNumId w:val="4"/>
    <w:lvlOverride w:ilvl="0">
      <w:startOverride w:val="1"/>
    </w:lvlOverride>
  </w:num>
  <w:num w:numId="35" w16cid:durableId="958799729">
    <w:abstractNumId w:val="4"/>
    <w:lvlOverride w:ilvl="0">
      <w:startOverride w:val="1"/>
    </w:lvlOverride>
  </w:num>
  <w:num w:numId="36" w16cid:durableId="1508594755">
    <w:abstractNumId w:val="4"/>
    <w:lvlOverride w:ilvl="0">
      <w:startOverride w:val="1"/>
    </w:lvlOverride>
  </w:num>
  <w:num w:numId="37" w16cid:durableId="404835671">
    <w:abstractNumId w:val="4"/>
    <w:lvlOverride w:ilvl="0">
      <w:startOverride w:val="1"/>
    </w:lvlOverride>
  </w:num>
  <w:num w:numId="38" w16cid:durableId="247470586">
    <w:abstractNumId w:val="4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ctiveWritingStyle w:appName="MSWord" w:lang="ru-RU" w:vendorID="1" w:dllVersion="512" w:checkStyle="1"/>
  <w:attachedTemplate r:id="rId1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46"/>
    <w:rsid w:val="00001867"/>
    <w:rsid w:val="00003D75"/>
    <w:rsid w:val="00013A81"/>
    <w:rsid w:val="00014D43"/>
    <w:rsid w:val="00016C62"/>
    <w:rsid w:val="00023196"/>
    <w:rsid w:val="00041B80"/>
    <w:rsid w:val="000442ED"/>
    <w:rsid w:val="00050CDC"/>
    <w:rsid w:val="00071CA9"/>
    <w:rsid w:val="00072768"/>
    <w:rsid w:val="00077068"/>
    <w:rsid w:val="000807EF"/>
    <w:rsid w:val="00082A13"/>
    <w:rsid w:val="0008656F"/>
    <w:rsid w:val="000875BA"/>
    <w:rsid w:val="0009043B"/>
    <w:rsid w:val="00094ACA"/>
    <w:rsid w:val="000A5744"/>
    <w:rsid w:val="000A59BB"/>
    <w:rsid w:val="000B20B2"/>
    <w:rsid w:val="000B3AEC"/>
    <w:rsid w:val="000B3E91"/>
    <w:rsid w:val="000C3107"/>
    <w:rsid w:val="000D62AD"/>
    <w:rsid w:val="000E689B"/>
    <w:rsid w:val="000F6B9D"/>
    <w:rsid w:val="000F7502"/>
    <w:rsid w:val="001031CD"/>
    <w:rsid w:val="00107236"/>
    <w:rsid w:val="0010790B"/>
    <w:rsid w:val="0011295B"/>
    <w:rsid w:val="00124716"/>
    <w:rsid w:val="0013070E"/>
    <w:rsid w:val="00137C78"/>
    <w:rsid w:val="0015558B"/>
    <w:rsid w:val="00162C3A"/>
    <w:rsid w:val="00171881"/>
    <w:rsid w:val="00172B29"/>
    <w:rsid w:val="00190844"/>
    <w:rsid w:val="001958B8"/>
    <w:rsid w:val="001B1AD2"/>
    <w:rsid w:val="001B25E0"/>
    <w:rsid w:val="001B3D2F"/>
    <w:rsid w:val="001B768D"/>
    <w:rsid w:val="001E061C"/>
    <w:rsid w:val="001E48D2"/>
    <w:rsid w:val="00203416"/>
    <w:rsid w:val="00205263"/>
    <w:rsid w:val="00220B48"/>
    <w:rsid w:val="00221BDA"/>
    <w:rsid w:val="00231580"/>
    <w:rsid w:val="002318CE"/>
    <w:rsid w:val="00234CB2"/>
    <w:rsid w:val="0024141B"/>
    <w:rsid w:val="00243C40"/>
    <w:rsid w:val="00243F43"/>
    <w:rsid w:val="00253BC9"/>
    <w:rsid w:val="002658BA"/>
    <w:rsid w:val="00274501"/>
    <w:rsid w:val="00287B2B"/>
    <w:rsid w:val="00291D2B"/>
    <w:rsid w:val="0029275A"/>
    <w:rsid w:val="002A2C33"/>
    <w:rsid w:val="002D1960"/>
    <w:rsid w:val="002F0E64"/>
    <w:rsid w:val="00300340"/>
    <w:rsid w:val="00304414"/>
    <w:rsid w:val="00305EDF"/>
    <w:rsid w:val="00310416"/>
    <w:rsid w:val="00315F77"/>
    <w:rsid w:val="00333763"/>
    <w:rsid w:val="00334501"/>
    <w:rsid w:val="00343456"/>
    <w:rsid w:val="00350BC8"/>
    <w:rsid w:val="003648AF"/>
    <w:rsid w:val="00383A64"/>
    <w:rsid w:val="003870F9"/>
    <w:rsid w:val="0039259B"/>
    <w:rsid w:val="00393C32"/>
    <w:rsid w:val="003949B8"/>
    <w:rsid w:val="003A5F9C"/>
    <w:rsid w:val="003B693D"/>
    <w:rsid w:val="003C03EA"/>
    <w:rsid w:val="003C4677"/>
    <w:rsid w:val="003C7CD1"/>
    <w:rsid w:val="003D314B"/>
    <w:rsid w:val="003D374C"/>
    <w:rsid w:val="003D4DA1"/>
    <w:rsid w:val="003D5402"/>
    <w:rsid w:val="003F1311"/>
    <w:rsid w:val="003F39B9"/>
    <w:rsid w:val="004035BD"/>
    <w:rsid w:val="00404F5F"/>
    <w:rsid w:val="00411E4B"/>
    <w:rsid w:val="0041373E"/>
    <w:rsid w:val="0041634A"/>
    <w:rsid w:val="004167C8"/>
    <w:rsid w:val="0042629E"/>
    <w:rsid w:val="00442382"/>
    <w:rsid w:val="0045704B"/>
    <w:rsid w:val="0046039B"/>
    <w:rsid w:val="00464DF4"/>
    <w:rsid w:val="004701A8"/>
    <w:rsid w:val="00470881"/>
    <w:rsid w:val="00485A30"/>
    <w:rsid w:val="0048651E"/>
    <w:rsid w:val="00486820"/>
    <w:rsid w:val="00491402"/>
    <w:rsid w:val="004954C7"/>
    <w:rsid w:val="004A76A3"/>
    <w:rsid w:val="004B45C5"/>
    <w:rsid w:val="004B51B3"/>
    <w:rsid w:val="004C3A84"/>
    <w:rsid w:val="004E6AA0"/>
    <w:rsid w:val="004F140D"/>
    <w:rsid w:val="00504799"/>
    <w:rsid w:val="005048C3"/>
    <w:rsid w:val="005051D2"/>
    <w:rsid w:val="005158AF"/>
    <w:rsid w:val="0052135C"/>
    <w:rsid w:val="00531050"/>
    <w:rsid w:val="00532526"/>
    <w:rsid w:val="00534998"/>
    <w:rsid w:val="00535731"/>
    <w:rsid w:val="00553E29"/>
    <w:rsid w:val="00554A60"/>
    <w:rsid w:val="00556376"/>
    <w:rsid w:val="005631BE"/>
    <w:rsid w:val="00566C55"/>
    <w:rsid w:val="005677A9"/>
    <w:rsid w:val="005770DC"/>
    <w:rsid w:val="0058376F"/>
    <w:rsid w:val="00584627"/>
    <w:rsid w:val="00585A73"/>
    <w:rsid w:val="00591F37"/>
    <w:rsid w:val="005937CB"/>
    <w:rsid w:val="00597AD8"/>
    <w:rsid w:val="005A6ACC"/>
    <w:rsid w:val="005B366D"/>
    <w:rsid w:val="005B7DE4"/>
    <w:rsid w:val="005C0F35"/>
    <w:rsid w:val="005C377D"/>
    <w:rsid w:val="005D4F3D"/>
    <w:rsid w:val="005E388E"/>
    <w:rsid w:val="005F43B2"/>
    <w:rsid w:val="006023A9"/>
    <w:rsid w:val="00604AA4"/>
    <w:rsid w:val="00615FEE"/>
    <w:rsid w:val="006205AE"/>
    <w:rsid w:val="0062298A"/>
    <w:rsid w:val="00624EC3"/>
    <w:rsid w:val="00625FC9"/>
    <w:rsid w:val="00627F90"/>
    <w:rsid w:val="00635875"/>
    <w:rsid w:val="00636C85"/>
    <w:rsid w:val="00646BF8"/>
    <w:rsid w:val="00653A77"/>
    <w:rsid w:val="006578B2"/>
    <w:rsid w:val="0066120C"/>
    <w:rsid w:val="00662527"/>
    <w:rsid w:val="0066484D"/>
    <w:rsid w:val="00667ACE"/>
    <w:rsid w:val="006801F2"/>
    <w:rsid w:val="00680640"/>
    <w:rsid w:val="0068656C"/>
    <w:rsid w:val="00687957"/>
    <w:rsid w:val="00695F5C"/>
    <w:rsid w:val="0069602E"/>
    <w:rsid w:val="006A0BCE"/>
    <w:rsid w:val="006A1FD7"/>
    <w:rsid w:val="006A4D07"/>
    <w:rsid w:val="006A4E07"/>
    <w:rsid w:val="006A614D"/>
    <w:rsid w:val="006B0EF0"/>
    <w:rsid w:val="006B1E1B"/>
    <w:rsid w:val="006C2046"/>
    <w:rsid w:val="006C5041"/>
    <w:rsid w:val="006C5CE4"/>
    <w:rsid w:val="006D287F"/>
    <w:rsid w:val="006D45B2"/>
    <w:rsid w:val="006D632C"/>
    <w:rsid w:val="006D6716"/>
    <w:rsid w:val="006D7318"/>
    <w:rsid w:val="006E1DE6"/>
    <w:rsid w:val="006E6CDE"/>
    <w:rsid w:val="006E77EB"/>
    <w:rsid w:val="007054A8"/>
    <w:rsid w:val="00707E3B"/>
    <w:rsid w:val="00710930"/>
    <w:rsid w:val="007260CC"/>
    <w:rsid w:val="00730326"/>
    <w:rsid w:val="0073060F"/>
    <w:rsid w:val="00731AA4"/>
    <w:rsid w:val="00732A3C"/>
    <w:rsid w:val="007445B5"/>
    <w:rsid w:val="00745858"/>
    <w:rsid w:val="00745ADE"/>
    <w:rsid w:val="007509FC"/>
    <w:rsid w:val="00772EB2"/>
    <w:rsid w:val="00774CF9"/>
    <w:rsid w:val="00776CF2"/>
    <w:rsid w:val="00781EF1"/>
    <w:rsid w:val="00782CA6"/>
    <w:rsid w:val="007A6E51"/>
    <w:rsid w:val="007B292E"/>
    <w:rsid w:val="007B5BE2"/>
    <w:rsid w:val="007C316F"/>
    <w:rsid w:val="007C65B8"/>
    <w:rsid w:val="007D28E6"/>
    <w:rsid w:val="007D666F"/>
    <w:rsid w:val="007E1A02"/>
    <w:rsid w:val="007F2FB7"/>
    <w:rsid w:val="00800358"/>
    <w:rsid w:val="00804537"/>
    <w:rsid w:val="00805218"/>
    <w:rsid w:val="00820A6B"/>
    <w:rsid w:val="008379A1"/>
    <w:rsid w:val="00850BC5"/>
    <w:rsid w:val="00862E24"/>
    <w:rsid w:val="008639F8"/>
    <w:rsid w:val="00865BF8"/>
    <w:rsid w:val="00866327"/>
    <w:rsid w:val="00883FE6"/>
    <w:rsid w:val="00884BAC"/>
    <w:rsid w:val="00886642"/>
    <w:rsid w:val="0089069C"/>
    <w:rsid w:val="00890D2A"/>
    <w:rsid w:val="00892F92"/>
    <w:rsid w:val="008A0ECB"/>
    <w:rsid w:val="008A4ACD"/>
    <w:rsid w:val="008A52ED"/>
    <w:rsid w:val="008B277F"/>
    <w:rsid w:val="008B68FF"/>
    <w:rsid w:val="008B7091"/>
    <w:rsid w:val="008B7C11"/>
    <w:rsid w:val="008C1602"/>
    <w:rsid w:val="008D3416"/>
    <w:rsid w:val="008D46A7"/>
    <w:rsid w:val="008E1B77"/>
    <w:rsid w:val="008E4754"/>
    <w:rsid w:val="008E4B3D"/>
    <w:rsid w:val="008E4E66"/>
    <w:rsid w:val="008E688F"/>
    <w:rsid w:val="008F2542"/>
    <w:rsid w:val="008F27F5"/>
    <w:rsid w:val="008F3F2A"/>
    <w:rsid w:val="008F5F9D"/>
    <w:rsid w:val="008F6B70"/>
    <w:rsid w:val="00903016"/>
    <w:rsid w:val="009100E8"/>
    <w:rsid w:val="0091316D"/>
    <w:rsid w:val="00920CEA"/>
    <w:rsid w:val="00921E30"/>
    <w:rsid w:val="00932A82"/>
    <w:rsid w:val="0093355C"/>
    <w:rsid w:val="00934EE4"/>
    <w:rsid w:val="00936D82"/>
    <w:rsid w:val="00936E2F"/>
    <w:rsid w:val="00943B64"/>
    <w:rsid w:val="009458D0"/>
    <w:rsid w:val="00947EF6"/>
    <w:rsid w:val="00950A79"/>
    <w:rsid w:val="00950B57"/>
    <w:rsid w:val="00953F24"/>
    <w:rsid w:val="00954F04"/>
    <w:rsid w:val="0096074D"/>
    <w:rsid w:val="009671E5"/>
    <w:rsid w:val="00970ACE"/>
    <w:rsid w:val="009737C2"/>
    <w:rsid w:val="00985792"/>
    <w:rsid w:val="0099606C"/>
    <w:rsid w:val="0099748C"/>
    <w:rsid w:val="009A510A"/>
    <w:rsid w:val="009B47C2"/>
    <w:rsid w:val="009C16AF"/>
    <w:rsid w:val="009C3957"/>
    <w:rsid w:val="009D2214"/>
    <w:rsid w:val="009D426D"/>
    <w:rsid w:val="009D5741"/>
    <w:rsid w:val="009D5853"/>
    <w:rsid w:val="009E198E"/>
    <w:rsid w:val="009F60C6"/>
    <w:rsid w:val="00A101E7"/>
    <w:rsid w:val="00A13D24"/>
    <w:rsid w:val="00A17A07"/>
    <w:rsid w:val="00A20082"/>
    <w:rsid w:val="00A27BAE"/>
    <w:rsid w:val="00A31568"/>
    <w:rsid w:val="00A4351C"/>
    <w:rsid w:val="00A45496"/>
    <w:rsid w:val="00A46305"/>
    <w:rsid w:val="00A51423"/>
    <w:rsid w:val="00A70C5E"/>
    <w:rsid w:val="00A7237C"/>
    <w:rsid w:val="00A74BF0"/>
    <w:rsid w:val="00A75AAA"/>
    <w:rsid w:val="00A819A1"/>
    <w:rsid w:val="00A81A00"/>
    <w:rsid w:val="00A824A9"/>
    <w:rsid w:val="00A83D6F"/>
    <w:rsid w:val="00A97737"/>
    <w:rsid w:val="00A97DC2"/>
    <w:rsid w:val="00AB4DA7"/>
    <w:rsid w:val="00AB79FC"/>
    <w:rsid w:val="00AC1F63"/>
    <w:rsid w:val="00AC7D3E"/>
    <w:rsid w:val="00AF04B5"/>
    <w:rsid w:val="00AF2A1C"/>
    <w:rsid w:val="00AF669D"/>
    <w:rsid w:val="00AF76D8"/>
    <w:rsid w:val="00B00D38"/>
    <w:rsid w:val="00B03927"/>
    <w:rsid w:val="00B0557F"/>
    <w:rsid w:val="00B10A90"/>
    <w:rsid w:val="00B1406E"/>
    <w:rsid w:val="00B155F7"/>
    <w:rsid w:val="00B2337A"/>
    <w:rsid w:val="00B24B6C"/>
    <w:rsid w:val="00B26F05"/>
    <w:rsid w:val="00B36EC0"/>
    <w:rsid w:val="00B41A0A"/>
    <w:rsid w:val="00B41BD6"/>
    <w:rsid w:val="00B46328"/>
    <w:rsid w:val="00B5072A"/>
    <w:rsid w:val="00B53CA1"/>
    <w:rsid w:val="00B53DEE"/>
    <w:rsid w:val="00B55EA6"/>
    <w:rsid w:val="00B61412"/>
    <w:rsid w:val="00B66C8D"/>
    <w:rsid w:val="00B71828"/>
    <w:rsid w:val="00B76E46"/>
    <w:rsid w:val="00B77A76"/>
    <w:rsid w:val="00B828F3"/>
    <w:rsid w:val="00B91E64"/>
    <w:rsid w:val="00B97E7A"/>
    <w:rsid w:val="00B97F6C"/>
    <w:rsid w:val="00BA120E"/>
    <w:rsid w:val="00BB3616"/>
    <w:rsid w:val="00BC12DE"/>
    <w:rsid w:val="00BC1BEA"/>
    <w:rsid w:val="00BC1F5B"/>
    <w:rsid w:val="00BC4809"/>
    <w:rsid w:val="00BC616A"/>
    <w:rsid w:val="00BD4502"/>
    <w:rsid w:val="00BE1246"/>
    <w:rsid w:val="00BE7BE6"/>
    <w:rsid w:val="00BF02FE"/>
    <w:rsid w:val="00BF3C3D"/>
    <w:rsid w:val="00BF7D3C"/>
    <w:rsid w:val="00C07D98"/>
    <w:rsid w:val="00C154F2"/>
    <w:rsid w:val="00C21901"/>
    <w:rsid w:val="00C3310F"/>
    <w:rsid w:val="00C35A9D"/>
    <w:rsid w:val="00C43437"/>
    <w:rsid w:val="00C43878"/>
    <w:rsid w:val="00C52F95"/>
    <w:rsid w:val="00C721E4"/>
    <w:rsid w:val="00C76B98"/>
    <w:rsid w:val="00C8079A"/>
    <w:rsid w:val="00C85BB2"/>
    <w:rsid w:val="00C94DB0"/>
    <w:rsid w:val="00CA3173"/>
    <w:rsid w:val="00CA52A5"/>
    <w:rsid w:val="00CA7706"/>
    <w:rsid w:val="00CB7D40"/>
    <w:rsid w:val="00CC2AAF"/>
    <w:rsid w:val="00CC6D57"/>
    <w:rsid w:val="00CD4447"/>
    <w:rsid w:val="00CE2FAA"/>
    <w:rsid w:val="00CE7D75"/>
    <w:rsid w:val="00CF511A"/>
    <w:rsid w:val="00D01621"/>
    <w:rsid w:val="00D0596C"/>
    <w:rsid w:val="00D111BA"/>
    <w:rsid w:val="00D116E6"/>
    <w:rsid w:val="00D179C1"/>
    <w:rsid w:val="00D22995"/>
    <w:rsid w:val="00D561A9"/>
    <w:rsid w:val="00D613BE"/>
    <w:rsid w:val="00D613FE"/>
    <w:rsid w:val="00D67FED"/>
    <w:rsid w:val="00D72C7E"/>
    <w:rsid w:val="00D84555"/>
    <w:rsid w:val="00D95476"/>
    <w:rsid w:val="00DA7465"/>
    <w:rsid w:val="00DA7C8F"/>
    <w:rsid w:val="00DB06C7"/>
    <w:rsid w:val="00DB2BBB"/>
    <w:rsid w:val="00DB43D0"/>
    <w:rsid w:val="00DB4CDB"/>
    <w:rsid w:val="00DB558F"/>
    <w:rsid w:val="00DB5AC4"/>
    <w:rsid w:val="00DB5EBF"/>
    <w:rsid w:val="00DC028D"/>
    <w:rsid w:val="00DC3731"/>
    <w:rsid w:val="00DC3769"/>
    <w:rsid w:val="00DC4E45"/>
    <w:rsid w:val="00DD46E4"/>
    <w:rsid w:val="00DD4BBE"/>
    <w:rsid w:val="00DE7FC8"/>
    <w:rsid w:val="00E0422E"/>
    <w:rsid w:val="00E059B1"/>
    <w:rsid w:val="00E12E1B"/>
    <w:rsid w:val="00E13ABA"/>
    <w:rsid w:val="00E2396F"/>
    <w:rsid w:val="00E26A33"/>
    <w:rsid w:val="00E32D28"/>
    <w:rsid w:val="00E406B2"/>
    <w:rsid w:val="00E505A4"/>
    <w:rsid w:val="00E611D4"/>
    <w:rsid w:val="00E639F7"/>
    <w:rsid w:val="00E71164"/>
    <w:rsid w:val="00E76C54"/>
    <w:rsid w:val="00E8038C"/>
    <w:rsid w:val="00E807AF"/>
    <w:rsid w:val="00E87028"/>
    <w:rsid w:val="00E91900"/>
    <w:rsid w:val="00E92ECE"/>
    <w:rsid w:val="00EA085D"/>
    <w:rsid w:val="00EA0EA9"/>
    <w:rsid w:val="00EA22F9"/>
    <w:rsid w:val="00EB459C"/>
    <w:rsid w:val="00EC719E"/>
    <w:rsid w:val="00EF0CFF"/>
    <w:rsid w:val="00EF2871"/>
    <w:rsid w:val="00EF4968"/>
    <w:rsid w:val="00F130AF"/>
    <w:rsid w:val="00F2102C"/>
    <w:rsid w:val="00F22850"/>
    <w:rsid w:val="00F24229"/>
    <w:rsid w:val="00F368C7"/>
    <w:rsid w:val="00F40B56"/>
    <w:rsid w:val="00F44ADB"/>
    <w:rsid w:val="00F45854"/>
    <w:rsid w:val="00F53C42"/>
    <w:rsid w:val="00F54A3D"/>
    <w:rsid w:val="00F557ED"/>
    <w:rsid w:val="00F64291"/>
    <w:rsid w:val="00F70839"/>
    <w:rsid w:val="00F74140"/>
    <w:rsid w:val="00F86FC6"/>
    <w:rsid w:val="00F95179"/>
    <w:rsid w:val="00FC164C"/>
    <w:rsid w:val="00FC38AA"/>
    <w:rsid w:val="00FE5615"/>
    <w:rsid w:val="00FF0078"/>
    <w:rsid w:val="00FF0A15"/>
    <w:rsid w:val="00FF0D01"/>
    <w:rsid w:val="00FF4D99"/>
    <w:rsid w:val="00FF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A016"/>
  <w15:chartTrackingRefBased/>
  <w15:docId w15:val="{4CF3386E-61B8-4848-B655-66C5F38F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qFormat/>
    <w:rsid w:val="00E2396F"/>
  </w:style>
  <w:style w:type="paragraph" w:styleId="1">
    <w:name w:val="heading 1"/>
    <w:basedOn w:val="a9"/>
    <w:next w:val="a9"/>
    <w:link w:val="11"/>
    <w:autoRedefine/>
    <w:uiPriority w:val="9"/>
    <w:qFormat/>
    <w:rsid w:val="00EF4968"/>
    <w:pPr>
      <w:keepNext/>
      <w:keepLines/>
      <w:pageBreakBefore/>
      <w:numPr>
        <w:numId w:val="8"/>
      </w:numPr>
      <w:suppressLineNumbers/>
      <w:suppressAutoHyphens/>
      <w:spacing w:after="420"/>
      <w:jc w:val="left"/>
      <w:outlineLvl w:val="0"/>
    </w:pPr>
    <w:rPr>
      <w:rFonts w:asciiTheme="majorHAnsi" w:hAnsiTheme="majorHAnsi"/>
      <w:b/>
      <w:szCs w:val="32"/>
    </w:rPr>
  </w:style>
  <w:style w:type="paragraph" w:styleId="2">
    <w:name w:val="heading 2"/>
    <w:basedOn w:val="a9"/>
    <w:next w:val="a9"/>
    <w:link w:val="20"/>
    <w:autoRedefine/>
    <w:uiPriority w:val="9"/>
    <w:qFormat/>
    <w:rsid w:val="00CC6D57"/>
    <w:pPr>
      <w:keepNext/>
      <w:numPr>
        <w:ilvl w:val="1"/>
        <w:numId w:val="8"/>
      </w:numPr>
      <w:suppressLineNumbers/>
      <w:suppressAutoHyphens/>
      <w:spacing w:before="280" w:after="280"/>
      <w:jc w:val="left"/>
      <w:outlineLvl w:val="1"/>
    </w:pPr>
    <w:rPr>
      <w:rFonts w:asciiTheme="majorHAnsi" w:eastAsiaTheme="majorEastAsia" w:hAnsiTheme="majorHAnsi" w:cstheme="majorBidi"/>
      <w:b/>
      <w:szCs w:val="24"/>
    </w:rPr>
  </w:style>
  <w:style w:type="paragraph" w:styleId="3">
    <w:name w:val="heading 3"/>
    <w:basedOn w:val="a9"/>
    <w:next w:val="a9"/>
    <w:link w:val="30"/>
    <w:autoRedefine/>
    <w:uiPriority w:val="9"/>
    <w:unhideWhenUsed/>
    <w:qFormat/>
    <w:rsid w:val="000A5744"/>
    <w:pPr>
      <w:keepNext/>
      <w:numPr>
        <w:ilvl w:val="2"/>
        <w:numId w:val="7"/>
      </w:numPr>
      <w:suppressLineNumbers/>
      <w:suppressAutoHyphens/>
      <w:spacing w:before="280"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4">
    <w:name w:val="heading 4"/>
    <w:basedOn w:val="a9"/>
    <w:next w:val="a9"/>
    <w:link w:val="40"/>
    <w:uiPriority w:val="9"/>
    <w:semiHidden/>
    <w:qFormat/>
    <w:rsid w:val="007C31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9"/>
    <w:next w:val="a9"/>
    <w:link w:val="50"/>
    <w:uiPriority w:val="9"/>
    <w:semiHidden/>
    <w:unhideWhenUsed/>
    <w:qFormat/>
    <w:rsid w:val="008D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9"/>
    <w:next w:val="a9"/>
    <w:link w:val="60"/>
    <w:uiPriority w:val="9"/>
    <w:semiHidden/>
    <w:unhideWhenUsed/>
    <w:qFormat/>
    <w:rsid w:val="008D46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9"/>
    <w:next w:val="a9"/>
    <w:link w:val="70"/>
    <w:uiPriority w:val="9"/>
    <w:semiHidden/>
    <w:unhideWhenUsed/>
    <w:qFormat/>
    <w:rsid w:val="008D46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9"/>
    <w:next w:val="a9"/>
    <w:link w:val="80"/>
    <w:uiPriority w:val="9"/>
    <w:semiHidden/>
    <w:unhideWhenUsed/>
    <w:qFormat/>
    <w:rsid w:val="008D46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9"/>
    <w:next w:val="a9"/>
    <w:link w:val="90"/>
    <w:uiPriority w:val="9"/>
    <w:semiHidden/>
    <w:unhideWhenUsed/>
    <w:qFormat/>
    <w:rsid w:val="008D46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a">
    <w:name w:val="Default Paragraph Font"/>
    <w:uiPriority w:val="1"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character" w:customStyle="1" w:styleId="20">
    <w:name w:val="Заголовок 2 Знак"/>
    <w:basedOn w:val="aa"/>
    <w:link w:val="2"/>
    <w:uiPriority w:val="9"/>
    <w:rsid w:val="00CC6D57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11">
    <w:name w:val="Заголовок 1 Знак"/>
    <w:basedOn w:val="aa"/>
    <w:link w:val="1"/>
    <w:uiPriority w:val="9"/>
    <w:rsid w:val="00EF4968"/>
    <w:rPr>
      <w:rFonts w:asciiTheme="majorHAnsi" w:hAnsiTheme="majorHAnsi"/>
      <w:b/>
      <w:sz w:val="24"/>
      <w:szCs w:val="32"/>
    </w:rPr>
  </w:style>
  <w:style w:type="paragraph" w:styleId="ad">
    <w:name w:val="caption"/>
    <w:basedOn w:val="a9"/>
    <w:next w:val="a9"/>
    <w:autoRedefine/>
    <w:uiPriority w:val="35"/>
    <w:semiHidden/>
    <w:qFormat/>
    <w:rsid w:val="00A74BF0"/>
    <w:pPr>
      <w:keepNext/>
      <w:keepLines/>
      <w:suppressAutoHyphens/>
      <w:ind w:firstLine="0"/>
      <w:jc w:val="center"/>
    </w:pPr>
    <w:rPr>
      <w:rFonts w:eastAsiaTheme="minorHAnsi"/>
      <w:iCs/>
      <w:szCs w:val="18"/>
      <w14:ligatures w14:val="standard"/>
    </w:rPr>
  </w:style>
  <w:style w:type="paragraph" w:styleId="ae">
    <w:name w:val="No Spacing"/>
    <w:uiPriority w:val="1"/>
    <w:semiHidden/>
    <w:qFormat/>
    <w:rsid w:val="003D5402"/>
    <w:pPr>
      <w:spacing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f">
    <w:name w:val="Title"/>
    <w:basedOn w:val="a9"/>
    <w:next w:val="a9"/>
    <w:link w:val="af0"/>
    <w:uiPriority w:val="10"/>
    <w:semiHidden/>
    <w:qFormat/>
    <w:rsid w:val="003D540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a"/>
    <w:link w:val="af"/>
    <w:uiPriority w:val="10"/>
    <w:semiHidden/>
    <w:rsid w:val="00B1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1">
    <w:name w:val="Обычный с отступом"/>
    <w:basedOn w:val="a9"/>
    <w:next w:val="a9"/>
    <w:qFormat/>
    <w:rsid w:val="00886642"/>
    <w:pPr>
      <w:spacing w:before="140"/>
    </w:pPr>
  </w:style>
  <w:style w:type="character" w:customStyle="1" w:styleId="af2">
    <w:name w:val="Скрытый текст"/>
    <w:basedOn w:val="aa"/>
    <w:uiPriority w:val="1"/>
    <w:qFormat/>
    <w:rsid w:val="000B3AEC"/>
    <w:rPr>
      <w:rFonts w:asciiTheme="minorHAnsi" w:hAnsiTheme="minorHAnsi"/>
      <w:vanish/>
    </w:rPr>
  </w:style>
  <w:style w:type="paragraph" w:customStyle="1" w:styleId="a">
    <w:name w:val="Список маркированный (тире)"/>
    <w:basedOn w:val="a9"/>
    <w:autoRedefine/>
    <w:qFormat/>
    <w:rsid w:val="00E2396F"/>
    <w:pPr>
      <w:numPr>
        <w:numId w:val="25"/>
      </w:numPr>
      <w:spacing w:after="140"/>
      <w:contextualSpacing/>
    </w:pPr>
  </w:style>
  <w:style w:type="paragraph" w:customStyle="1" w:styleId="a5">
    <w:name w:val="Список нумерованный (абв)"/>
    <w:basedOn w:val="a9"/>
    <w:qFormat/>
    <w:rsid w:val="00E76C54"/>
    <w:pPr>
      <w:numPr>
        <w:numId w:val="2"/>
      </w:numPr>
      <w:spacing w:after="140"/>
      <w:contextualSpacing/>
    </w:pPr>
  </w:style>
  <w:style w:type="paragraph" w:customStyle="1" w:styleId="123">
    <w:name w:val="Список нумерованный (123)"/>
    <w:basedOn w:val="a9"/>
    <w:qFormat/>
    <w:rsid w:val="00E76C54"/>
    <w:pPr>
      <w:numPr>
        <w:numId w:val="3"/>
      </w:numPr>
      <w:spacing w:after="140"/>
      <w:contextualSpacing/>
    </w:pPr>
  </w:style>
  <w:style w:type="paragraph" w:customStyle="1" w:styleId="a8">
    <w:name w:val="Список использованных источников"/>
    <w:basedOn w:val="a9"/>
    <w:autoRedefine/>
    <w:qFormat/>
    <w:rsid w:val="00585A73"/>
    <w:pPr>
      <w:numPr>
        <w:numId w:val="23"/>
      </w:numPr>
      <w:contextualSpacing/>
    </w:pPr>
  </w:style>
  <w:style w:type="paragraph" w:customStyle="1" w:styleId="af3">
    <w:name w:val="Титул основной текст"/>
    <w:basedOn w:val="a9"/>
    <w:qFormat/>
    <w:rsid w:val="0008656F"/>
    <w:pPr>
      <w:suppressAutoHyphens/>
      <w:spacing w:line="240" w:lineRule="auto"/>
      <w:ind w:firstLine="0"/>
      <w:jc w:val="center"/>
    </w:pPr>
  </w:style>
  <w:style w:type="paragraph" w:customStyle="1" w:styleId="af4">
    <w:name w:val="Титул подписи"/>
    <w:basedOn w:val="af3"/>
    <w:qFormat/>
    <w:rsid w:val="0008656F"/>
    <w:pPr>
      <w:tabs>
        <w:tab w:val="left" w:pos="3686"/>
        <w:tab w:val="left" w:leader="underscore" w:pos="5670"/>
        <w:tab w:val="right" w:pos="9072"/>
      </w:tabs>
      <w:jc w:val="left"/>
    </w:pPr>
  </w:style>
  <w:style w:type="paragraph" w:customStyle="1" w:styleId="af5">
    <w:name w:val="Титул название"/>
    <w:basedOn w:val="af3"/>
    <w:qFormat/>
    <w:rsid w:val="0008656F"/>
    <w:rPr>
      <w:b/>
      <w:caps/>
    </w:rPr>
  </w:style>
  <w:style w:type="character" w:customStyle="1" w:styleId="30">
    <w:name w:val="Заголовок 3 Знак"/>
    <w:basedOn w:val="aa"/>
    <w:link w:val="3"/>
    <w:uiPriority w:val="9"/>
    <w:rsid w:val="000A5744"/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af6">
    <w:name w:val="TOC Heading"/>
    <w:basedOn w:val="1"/>
    <w:next w:val="a9"/>
    <w:uiPriority w:val="39"/>
    <w:semiHidden/>
    <w:qFormat/>
    <w:rsid w:val="00E0422E"/>
    <w:pPr>
      <w:spacing w:before="240" w:line="259" w:lineRule="auto"/>
      <w:outlineLvl w:val="9"/>
    </w:pPr>
    <w:rPr>
      <w:b w:val="0"/>
      <w:caps/>
      <w:color w:val="0F4761" w:themeColor="accent1" w:themeShade="BF"/>
      <w:kern w:val="0"/>
      <w:sz w:val="32"/>
      <w:lang w:eastAsia="ru-RU"/>
      <w14:ligatures w14:val="none"/>
    </w:rPr>
  </w:style>
  <w:style w:type="paragraph" w:styleId="12">
    <w:name w:val="toc 1"/>
    <w:basedOn w:val="a9"/>
    <w:next w:val="a9"/>
    <w:autoRedefine/>
    <w:uiPriority w:val="39"/>
    <w:rsid w:val="00890D2A"/>
    <w:pPr>
      <w:keepLines/>
      <w:suppressLineNumbers/>
      <w:tabs>
        <w:tab w:val="right" w:leader="dot" w:pos="9345"/>
      </w:tabs>
      <w:suppressAutoHyphens/>
      <w:ind w:right="567" w:firstLine="0"/>
      <w:jc w:val="left"/>
    </w:pPr>
  </w:style>
  <w:style w:type="paragraph" w:styleId="21">
    <w:name w:val="toc 2"/>
    <w:basedOn w:val="a9"/>
    <w:next w:val="a9"/>
    <w:autoRedefine/>
    <w:uiPriority w:val="39"/>
    <w:rsid w:val="00EF4968"/>
    <w:pPr>
      <w:keepLines/>
      <w:suppressLineNumbers/>
      <w:tabs>
        <w:tab w:val="right" w:leader="dot" w:pos="9345"/>
      </w:tabs>
      <w:suppressAutoHyphens/>
      <w:ind w:left="227" w:right="567" w:firstLine="0"/>
      <w:jc w:val="left"/>
    </w:pPr>
  </w:style>
  <w:style w:type="paragraph" w:styleId="31">
    <w:name w:val="toc 3"/>
    <w:basedOn w:val="a9"/>
    <w:next w:val="a9"/>
    <w:autoRedefine/>
    <w:uiPriority w:val="39"/>
    <w:rsid w:val="00597AD8"/>
    <w:pPr>
      <w:keepLines/>
      <w:suppressLineNumbers/>
      <w:tabs>
        <w:tab w:val="right" w:leader="dot" w:pos="9345"/>
      </w:tabs>
      <w:suppressAutoHyphens/>
      <w:ind w:left="680" w:right="567" w:firstLine="0"/>
      <w:jc w:val="left"/>
    </w:pPr>
  </w:style>
  <w:style w:type="character" w:styleId="af7">
    <w:name w:val="Hyperlink"/>
    <w:basedOn w:val="aa"/>
    <w:uiPriority w:val="99"/>
    <w:semiHidden/>
    <w:rsid w:val="00E0422E"/>
    <w:rPr>
      <w:color w:val="467886" w:themeColor="hyperlink"/>
      <w:u w:val="single"/>
    </w:rPr>
  </w:style>
  <w:style w:type="numbering" w:customStyle="1" w:styleId="a4">
    <w:name w:val="Список многоуровневый для заголовков"/>
    <w:basedOn w:val="ac"/>
    <w:uiPriority w:val="99"/>
    <w:rsid w:val="00566C55"/>
    <w:pPr>
      <w:numPr>
        <w:numId w:val="4"/>
      </w:numPr>
    </w:pPr>
  </w:style>
  <w:style w:type="paragraph" w:customStyle="1" w:styleId="-">
    <w:name w:val="Заголовок структ. эл-та"/>
    <w:basedOn w:val="1"/>
    <w:next w:val="a9"/>
    <w:autoRedefine/>
    <w:qFormat/>
    <w:rsid w:val="006A1FD7"/>
    <w:pPr>
      <w:numPr>
        <w:numId w:val="0"/>
      </w:numPr>
      <w:jc w:val="center"/>
    </w:pPr>
    <w:rPr>
      <w:caps/>
      <w:szCs w:val="28"/>
    </w:rPr>
  </w:style>
  <w:style w:type="paragraph" w:customStyle="1" w:styleId="-0">
    <w:name w:val="Заголовок структ. эл-та (вне содержания)"/>
    <w:basedOn w:val="-"/>
    <w:next w:val="a9"/>
    <w:autoRedefine/>
    <w:qFormat/>
    <w:rsid w:val="008B7091"/>
    <w:pPr>
      <w:outlineLvl w:val="9"/>
    </w:pPr>
    <w:rPr>
      <w:szCs w:val="24"/>
    </w:rPr>
  </w:style>
  <w:style w:type="paragraph" w:styleId="af8">
    <w:name w:val="header"/>
    <w:basedOn w:val="a9"/>
    <w:link w:val="af9"/>
    <w:uiPriority w:val="99"/>
    <w:semiHidden/>
    <w:rsid w:val="00DC028D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a"/>
    <w:link w:val="af8"/>
    <w:uiPriority w:val="99"/>
    <w:semiHidden/>
    <w:rsid w:val="00B10A90"/>
  </w:style>
  <w:style w:type="paragraph" w:styleId="afa">
    <w:name w:val="footer"/>
    <w:basedOn w:val="a9"/>
    <w:link w:val="afb"/>
    <w:uiPriority w:val="99"/>
    <w:semiHidden/>
    <w:rsid w:val="00DC028D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a"/>
    <w:link w:val="afa"/>
    <w:uiPriority w:val="99"/>
    <w:semiHidden/>
    <w:rsid w:val="00920CEA"/>
  </w:style>
  <w:style w:type="paragraph" w:customStyle="1" w:styleId="afc">
    <w:name w:val="Стиль Название объекта"/>
    <w:basedOn w:val="ad"/>
    <w:next w:val="a9"/>
    <w:autoRedefine/>
    <w:semiHidden/>
    <w:rsid w:val="00DC028D"/>
    <w:rPr>
      <w:rFonts w:eastAsia="Times New Roman" w:cs="Times New Roman"/>
      <w:iCs w:val="0"/>
      <w:szCs w:val="20"/>
    </w:rPr>
  </w:style>
  <w:style w:type="paragraph" w:customStyle="1" w:styleId="afd">
    <w:name w:val="Рисунок"/>
    <w:basedOn w:val="a9"/>
    <w:next w:val="a3"/>
    <w:autoRedefine/>
    <w:qFormat/>
    <w:rsid w:val="00E2396F"/>
    <w:pPr>
      <w:keepNext/>
      <w:keepLines/>
      <w:suppressLineNumbers/>
      <w:suppressAutoHyphens/>
      <w:spacing w:before="280" w:after="280" w:line="240" w:lineRule="auto"/>
      <w:ind w:firstLine="0"/>
      <w:jc w:val="center"/>
    </w:pPr>
    <w:rPr>
      <w:noProof/>
    </w:rPr>
  </w:style>
  <w:style w:type="paragraph" w:customStyle="1" w:styleId="a3">
    <w:name w:val="Рисунок название"/>
    <w:basedOn w:val="a9"/>
    <w:next w:val="a9"/>
    <w:qFormat/>
    <w:rsid w:val="004035BD"/>
    <w:pPr>
      <w:keepLines/>
      <w:numPr>
        <w:numId w:val="5"/>
      </w:numPr>
      <w:suppressLineNumbers/>
      <w:suppressAutoHyphens/>
      <w:spacing w:before="280" w:after="280" w:line="240" w:lineRule="auto"/>
      <w:jc w:val="center"/>
    </w:pPr>
  </w:style>
  <w:style w:type="numbering" w:customStyle="1" w:styleId="a2">
    <w:name w:val="Список нумерации рисунков"/>
    <w:uiPriority w:val="99"/>
    <w:rsid w:val="00310416"/>
    <w:pPr>
      <w:numPr>
        <w:numId w:val="5"/>
      </w:numPr>
    </w:pPr>
  </w:style>
  <w:style w:type="numbering" w:customStyle="1" w:styleId="a0">
    <w:name w:val="Список нумерации формул"/>
    <w:uiPriority w:val="99"/>
    <w:rsid w:val="00A97DC2"/>
    <w:pPr>
      <w:numPr>
        <w:numId w:val="6"/>
      </w:numPr>
    </w:pPr>
  </w:style>
  <w:style w:type="character" w:styleId="afe">
    <w:name w:val="Placeholder Text"/>
    <w:basedOn w:val="aa"/>
    <w:uiPriority w:val="99"/>
    <w:semiHidden/>
    <w:rsid w:val="00287B2B"/>
    <w:rPr>
      <w:color w:val="666666"/>
    </w:rPr>
  </w:style>
  <w:style w:type="paragraph" w:customStyle="1" w:styleId="aff">
    <w:name w:val="Формула"/>
    <w:basedOn w:val="a9"/>
    <w:next w:val="a9"/>
    <w:qFormat/>
    <w:rsid w:val="00A97DC2"/>
    <w:pPr>
      <w:keepLines/>
      <w:suppressLineNumbers/>
      <w:tabs>
        <w:tab w:val="center" w:pos="4678"/>
        <w:tab w:val="right" w:pos="9356"/>
      </w:tabs>
      <w:suppressAutoHyphens/>
      <w:spacing w:before="420" w:after="420"/>
      <w:ind w:firstLine="0"/>
      <w:jc w:val="left"/>
    </w:pPr>
    <w:rPr>
      <w:rFonts w:eastAsia="Cambria Math" w:cs="Cambria Math"/>
      <w:noProof/>
      <w:szCs w:val="32"/>
    </w:rPr>
  </w:style>
  <w:style w:type="paragraph" w:customStyle="1" w:styleId="a1">
    <w:name w:val="Код программы"/>
    <w:basedOn w:val="a9"/>
    <w:autoRedefine/>
    <w:qFormat/>
    <w:rsid w:val="008F3F2A"/>
    <w:pPr>
      <w:numPr>
        <w:numId w:val="9"/>
      </w:numPr>
      <w:spacing w:before="140" w:after="140" w:line="240" w:lineRule="auto"/>
      <w:contextualSpacing/>
      <w:jc w:val="left"/>
    </w:pPr>
    <w:rPr>
      <w:rFonts w:ascii="Consolas" w:hAnsi="Consolas" w:cs="Cascadia Mono"/>
      <w:noProof/>
      <w:sz w:val="24"/>
      <w:szCs w:val="19"/>
      <w:lang w:val="en-US"/>
      <w14:ligatures w14:val="none"/>
    </w:rPr>
  </w:style>
  <w:style w:type="table" w:styleId="aff0">
    <w:name w:val="Table Grid"/>
    <w:basedOn w:val="ab"/>
    <w:uiPriority w:val="59"/>
    <w:rsid w:val="00014D43"/>
    <w:pPr>
      <w:spacing w:line="240" w:lineRule="auto"/>
      <w:ind w:firstLine="0"/>
      <w:jc w:val="left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Приложение заголовок"/>
    <w:basedOn w:val="-"/>
    <w:next w:val="aff1"/>
    <w:autoRedefine/>
    <w:qFormat/>
    <w:rsid w:val="004035BD"/>
    <w:pPr>
      <w:numPr>
        <w:numId w:val="10"/>
      </w:numPr>
    </w:pPr>
    <w:rPr>
      <w:caps w:val="0"/>
    </w:rPr>
  </w:style>
  <w:style w:type="paragraph" w:customStyle="1" w:styleId="aff1">
    <w:name w:val="Приложение подзаголовок"/>
    <w:basedOn w:val="a9"/>
    <w:next w:val="a9"/>
    <w:autoRedefine/>
    <w:qFormat/>
    <w:rsid w:val="00C154F2"/>
    <w:pPr>
      <w:keepNext/>
      <w:keepLines/>
      <w:suppressAutoHyphens/>
      <w:spacing w:after="280"/>
      <w:ind w:firstLine="0"/>
      <w:jc w:val="center"/>
    </w:pPr>
    <w:rPr>
      <w:b/>
      <w:bCs/>
      <w:szCs w:val="24"/>
    </w:rPr>
  </w:style>
  <w:style w:type="paragraph" w:customStyle="1" w:styleId="a6">
    <w:name w:val="Заголовок таблицы"/>
    <w:basedOn w:val="a9"/>
    <w:next w:val="a9"/>
    <w:autoRedefine/>
    <w:qFormat/>
    <w:rsid w:val="00604AA4"/>
    <w:pPr>
      <w:keepNext/>
      <w:keepLines/>
      <w:numPr>
        <w:numId w:val="24"/>
      </w:numPr>
      <w:spacing w:before="280" w:after="140" w:line="240" w:lineRule="auto"/>
      <w:jc w:val="left"/>
    </w:pPr>
    <w:rPr>
      <w:szCs w:val="24"/>
    </w:rPr>
  </w:style>
  <w:style w:type="paragraph" w:customStyle="1" w:styleId="10">
    <w:name w:val="Заголовок 1 (без переноса)"/>
    <w:basedOn w:val="1"/>
    <w:next w:val="a9"/>
    <w:autoRedefine/>
    <w:qFormat/>
    <w:rsid w:val="00695F5C"/>
    <w:pPr>
      <w:pageBreakBefore w:val="0"/>
      <w:numPr>
        <w:numId w:val="28"/>
      </w:numPr>
      <w:spacing w:before="280" w:after="280"/>
      <w:outlineLvl w:val="1"/>
    </w:pPr>
    <w:rPr>
      <w:szCs w:val="28"/>
    </w:rPr>
  </w:style>
  <w:style w:type="character" w:styleId="aff2">
    <w:name w:val="annotation reference"/>
    <w:basedOn w:val="aa"/>
    <w:uiPriority w:val="99"/>
    <w:semiHidden/>
    <w:rsid w:val="00FF5C01"/>
    <w:rPr>
      <w:sz w:val="16"/>
      <w:szCs w:val="16"/>
    </w:rPr>
  </w:style>
  <w:style w:type="paragraph" w:styleId="aff3">
    <w:name w:val="annotation text"/>
    <w:basedOn w:val="a9"/>
    <w:link w:val="aff4"/>
    <w:uiPriority w:val="99"/>
    <w:semiHidden/>
    <w:rsid w:val="00FF5C01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a"/>
    <w:link w:val="aff3"/>
    <w:uiPriority w:val="99"/>
    <w:semiHidden/>
    <w:rsid w:val="00920CEA"/>
    <w:rPr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FF5C01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FF5C01"/>
    <w:rPr>
      <w:b/>
      <w:bCs/>
      <w:sz w:val="20"/>
      <w:szCs w:val="20"/>
    </w:rPr>
  </w:style>
  <w:style w:type="paragraph" w:styleId="aff7">
    <w:name w:val="Revision"/>
    <w:hidden/>
    <w:uiPriority w:val="99"/>
    <w:semiHidden/>
    <w:rsid w:val="00FF5C01"/>
    <w:pPr>
      <w:spacing w:line="240" w:lineRule="auto"/>
      <w:ind w:firstLine="0"/>
      <w:jc w:val="left"/>
    </w:pPr>
  </w:style>
  <w:style w:type="character" w:customStyle="1" w:styleId="UnresolvedMention1">
    <w:name w:val="Unresolved Mention1"/>
    <w:basedOn w:val="aa"/>
    <w:uiPriority w:val="99"/>
    <w:semiHidden/>
    <w:unhideWhenUsed/>
    <w:rsid w:val="008B7091"/>
    <w:rPr>
      <w:color w:val="605E5C"/>
      <w:shd w:val="clear" w:color="auto" w:fill="E1DFDD"/>
    </w:rPr>
  </w:style>
  <w:style w:type="character" w:styleId="aff8">
    <w:name w:val="FollowedHyperlink"/>
    <w:basedOn w:val="aa"/>
    <w:uiPriority w:val="99"/>
    <w:semiHidden/>
    <w:unhideWhenUsed/>
    <w:rsid w:val="00B53CA1"/>
    <w:rPr>
      <w:color w:val="96607D" w:themeColor="followedHyperlink"/>
      <w:u w:val="single"/>
    </w:rPr>
  </w:style>
  <w:style w:type="character" w:customStyle="1" w:styleId="40">
    <w:name w:val="Заголовок 4 Знак"/>
    <w:basedOn w:val="aa"/>
    <w:link w:val="4"/>
    <w:uiPriority w:val="9"/>
    <w:semiHidden/>
    <w:rsid w:val="007C316F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aff9">
    <w:name w:val="Balloon Text"/>
    <w:basedOn w:val="a9"/>
    <w:link w:val="affa"/>
    <w:uiPriority w:val="99"/>
    <w:semiHidden/>
    <w:unhideWhenUsed/>
    <w:rsid w:val="004701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a"/>
    <w:link w:val="aff9"/>
    <w:uiPriority w:val="99"/>
    <w:semiHidden/>
    <w:rsid w:val="004701A8"/>
    <w:rPr>
      <w:rFonts w:ascii="Tahoma" w:hAnsi="Tahoma" w:cs="Tahoma"/>
      <w:sz w:val="16"/>
      <w:szCs w:val="16"/>
    </w:rPr>
  </w:style>
  <w:style w:type="paragraph" w:customStyle="1" w:styleId="22">
    <w:name w:val="Заголовок 2 (без переноса)"/>
    <w:basedOn w:val="10"/>
    <w:next w:val="a9"/>
    <w:autoRedefine/>
    <w:qFormat/>
    <w:rsid w:val="00695F5C"/>
    <w:pPr>
      <w:numPr>
        <w:numId w:val="0"/>
      </w:numPr>
    </w:pPr>
  </w:style>
  <w:style w:type="character" w:customStyle="1" w:styleId="50">
    <w:name w:val="Заголовок 5 Знак"/>
    <w:basedOn w:val="aa"/>
    <w:link w:val="5"/>
    <w:uiPriority w:val="9"/>
    <w:semiHidden/>
    <w:rsid w:val="008D46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a"/>
    <w:link w:val="6"/>
    <w:uiPriority w:val="9"/>
    <w:semiHidden/>
    <w:rsid w:val="008D46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a"/>
    <w:link w:val="7"/>
    <w:uiPriority w:val="9"/>
    <w:semiHidden/>
    <w:rsid w:val="008D46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a"/>
    <w:link w:val="8"/>
    <w:uiPriority w:val="9"/>
    <w:semiHidden/>
    <w:rsid w:val="008D46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a"/>
    <w:link w:val="9"/>
    <w:uiPriority w:val="9"/>
    <w:semiHidden/>
    <w:rsid w:val="008D46A7"/>
    <w:rPr>
      <w:rFonts w:eastAsiaTheme="majorEastAsia" w:cstheme="majorBidi"/>
      <w:color w:val="272727" w:themeColor="text1" w:themeTint="D8"/>
    </w:rPr>
  </w:style>
  <w:style w:type="paragraph" w:styleId="affb">
    <w:name w:val="Subtitle"/>
    <w:basedOn w:val="a9"/>
    <w:next w:val="a9"/>
    <w:link w:val="affc"/>
    <w:uiPriority w:val="11"/>
    <w:qFormat/>
    <w:rsid w:val="008D46A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ffc">
    <w:name w:val="Подзаголовок Знак"/>
    <w:basedOn w:val="aa"/>
    <w:link w:val="affb"/>
    <w:uiPriority w:val="11"/>
    <w:rsid w:val="008D46A7"/>
    <w:rPr>
      <w:rFonts w:eastAsiaTheme="majorEastAsia" w:cstheme="majorBidi"/>
      <w:color w:val="595959" w:themeColor="text1" w:themeTint="A6"/>
      <w:spacing w:val="15"/>
    </w:rPr>
  </w:style>
  <w:style w:type="paragraph" w:styleId="23">
    <w:name w:val="Quote"/>
    <w:basedOn w:val="a9"/>
    <w:next w:val="a9"/>
    <w:link w:val="24"/>
    <w:uiPriority w:val="29"/>
    <w:qFormat/>
    <w:rsid w:val="008D4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a"/>
    <w:link w:val="23"/>
    <w:uiPriority w:val="29"/>
    <w:rsid w:val="008D46A7"/>
    <w:rPr>
      <w:i/>
      <w:iCs/>
      <w:color w:val="404040" w:themeColor="text1" w:themeTint="BF"/>
    </w:rPr>
  </w:style>
  <w:style w:type="paragraph" w:styleId="affd">
    <w:name w:val="List Paragraph"/>
    <w:basedOn w:val="a9"/>
    <w:uiPriority w:val="34"/>
    <w:rsid w:val="008D46A7"/>
    <w:pPr>
      <w:ind w:left="720"/>
      <w:contextualSpacing/>
    </w:pPr>
  </w:style>
  <w:style w:type="character" w:styleId="affe">
    <w:name w:val="Intense Emphasis"/>
    <w:basedOn w:val="aa"/>
    <w:uiPriority w:val="21"/>
    <w:qFormat/>
    <w:rsid w:val="008D46A7"/>
    <w:rPr>
      <w:i/>
      <w:iCs/>
      <w:color w:val="0F4761" w:themeColor="accent1" w:themeShade="BF"/>
    </w:rPr>
  </w:style>
  <w:style w:type="paragraph" w:styleId="afff">
    <w:name w:val="Intense Quote"/>
    <w:basedOn w:val="a9"/>
    <w:next w:val="a9"/>
    <w:link w:val="afff0"/>
    <w:uiPriority w:val="30"/>
    <w:qFormat/>
    <w:rsid w:val="008D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f0">
    <w:name w:val="Выделенная цитата Знак"/>
    <w:basedOn w:val="aa"/>
    <w:link w:val="afff"/>
    <w:uiPriority w:val="30"/>
    <w:rsid w:val="008D46A7"/>
    <w:rPr>
      <w:i/>
      <w:iCs/>
      <w:color w:val="0F4761" w:themeColor="accent1" w:themeShade="BF"/>
    </w:rPr>
  </w:style>
  <w:style w:type="character" w:styleId="afff1">
    <w:name w:val="Intense Reference"/>
    <w:basedOn w:val="aa"/>
    <w:uiPriority w:val="32"/>
    <w:semiHidden/>
    <w:qFormat/>
    <w:rsid w:val="008D46A7"/>
    <w:rPr>
      <w:b/>
      <w:bCs/>
      <w:smallCaps/>
      <w:color w:val="0F4761" w:themeColor="accent1" w:themeShade="BF"/>
      <w:spacing w:val="5"/>
    </w:rPr>
  </w:style>
  <w:style w:type="character" w:styleId="afff2">
    <w:name w:val="Unresolved Mention"/>
    <w:basedOn w:val="aa"/>
    <w:uiPriority w:val="99"/>
    <w:semiHidden/>
    <w:unhideWhenUsed/>
    <w:rsid w:val="004C3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46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38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79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26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76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7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9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6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5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1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27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23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805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28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6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sha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%20&#1043;&#1054;&#1057;&#1058;&#109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otal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4DCE0E36-2931-45B4-9242-910256A8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ГОСТу.dotx</Template>
  <TotalTime>399</TotalTime>
  <Pages>43</Pages>
  <Words>6134</Words>
  <Characters>34965</Characters>
  <Application>Microsoft Office Word</Application>
  <DocSecurity>0</DocSecurity>
  <Lines>291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Мумладзе</dc:creator>
  <cp:keywords/>
  <dc:description/>
  <cp:lastModifiedBy>Мумладзе Александр Сергоевич</cp:lastModifiedBy>
  <cp:revision>55</cp:revision>
  <cp:lastPrinted>2025-04-05T10:10:00Z</cp:lastPrinted>
  <dcterms:created xsi:type="dcterms:W3CDTF">2026-10-04T17:09:00Z</dcterms:created>
  <dcterms:modified xsi:type="dcterms:W3CDTF">2026-10-30T17:21:00Z</dcterms:modified>
</cp:coreProperties>
</file>