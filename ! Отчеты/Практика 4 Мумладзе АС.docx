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90BB" w14:textId="77777777" w:rsidR="00BA120E" w:rsidRPr="0069602E" w:rsidRDefault="00BA120E" w:rsidP="006A1FD7">
      <w:pPr>
        <w:pStyle w:val="-0"/>
      </w:pPr>
      <w:r w:rsidRPr="006960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AB9EAA" wp14:editId="49F2CEF3">
                <wp:simplePos x="0" y="0"/>
                <wp:positionH relativeFrom="column">
                  <wp:posOffset>-635</wp:posOffset>
                </wp:positionH>
                <wp:positionV relativeFrom="margin">
                  <wp:align>top</wp:align>
                </wp:positionV>
                <wp:extent cx="5940000" cy="918000"/>
                <wp:effectExtent l="0" t="0" r="3810" b="0"/>
                <wp:wrapNone/>
                <wp:docPr id="5501178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000" cy="91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0C07B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Министерство науки и высшего образования Российской Федерации Федеральное государственное автономное образовательное</w:t>
                            </w:r>
                            <w:r w:rsidR="007E1A02">
                              <w:rPr>
                                <w:szCs w:val="24"/>
                              </w:rPr>
                              <w:br/>
                            </w:r>
                            <w:r w:rsidRPr="00014D43">
                              <w:rPr>
                                <w:szCs w:val="24"/>
                              </w:rPr>
                              <w:t xml:space="preserve">учреждение высшего образования </w:t>
                            </w:r>
                          </w:p>
                          <w:p w14:paraId="0184F9EA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«ЮЖНЫЙ ФЕДЕРАЛЬНЫЙ УНИВЕРСИТЕТ»</w:t>
                            </w:r>
                            <w:r w:rsidR="007E1A02">
                              <w:rPr>
                                <w:szCs w:val="24"/>
                              </w:rPr>
                              <w:br/>
                            </w:r>
                            <w:r w:rsidRPr="00014D43">
                              <w:rPr>
                                <w:szCs w:val="24"/>
                              </w:rPr>
                              <w:t>(ФГАОУ ВО «ЮФУ»)</w:t>
                            </w:r>
                          </w:p>
                          <w:p w14:paraId="65744791" w14:textId="77777777" w:rsidR="00F40B56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38EA8368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CA1EDF"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AB9EA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.05pt;margin-top:0;width:467.7pt;height:72.3pt;z-index:251658240;visibility:visible;mso-wrap-style:square;mso-wrap-distance-left:9pt;mso-wrap-distance-top:0;mso-wrap-distance-right:9pt;mso-wrap-distance-bottom:0;mso-position-horizontal:absolute;mso-position-horizontal-relative:text;mso-position-vertical:top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" stroked="f">
                <v:textbox style="mso-fit-shape-to-text:t">
                  <w:txbxContent>
                    <w:p w14:paraId="1620C07B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Министерство науки и высшего образования Российской Федерации Федеральное государственное автономное образовательное</w:t>
                      </w:r>
                      <w:r w:rsidR="007E1A02">
                        <w:rPr>
                          <w:szCs w:val="24"/>
                        </w:rPr>
                        <w:br/>
                      </w:r>
                      <w:r w:rsidRPr="00014D43">
                        <w:rPr>
                          <w:szCs w:val="24"/>
                        </w:rPr>
                        <w:t xml:space="preserve">учреждение высшего образования </w:t>
                      </w:r>
                    </w:p>
                    <w:p w14:paraId="0184F9EA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«ЮЖНЫЙ ФЕДЕРАЛЬНЫЙ УНИВЕРСИТЕТ»</w:t>
                      </w:r>
                      <w:r w:rsidR="007E1A02">
                        <w:rPr>
                          <w:szCs w:val="24"/>
                        </w:rPr>
                        <w:br/>
                      </w:r>
                      <w:r w:rsidRPr="00014D43">
                        <w:rPr>
                          <w:szCs w:val="24"/>
                        </w:rPr>
                        <w:t>(ФГАОУ ВО «ЮФУ»)</w:t>
                      </w:r>
                    </w:p>
                    <w:p w14:paraId="65744791" w14:textId="77777777" w:rsidR="00F40B56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38EA8368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CA1EDF">
                        <w:t>Кафедра системного анализа и телекоммуникаций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3D750909" w14:textId="77777777" w:rsidR="00BA120E" w:rsidRPr="0069602E" w:rsidRDefault="00732A3C" w:rsidP="00710930">
      <w:pPr>
        <w:rPr>
          <w:rFonts w:asciiTheme="majorHAnsi" w:hAnsiTheme="majorHAnsi"/>
          <w:b/>
          <w:caps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71848" wp14:editId="37BADA40">
                <wp:simplePos x="0" y="0"/>
                <wp:positionH relativeFrom="margin">
                  <wp:posOffset>148164</wp:posOffset>
                </wp:positionH>
                <wp:positionV relativeFrom="paragraph">
                  <wp:posOffset>5789692</wp:posOffset>
                </wp:positionV>
                <wp:extent cx="5939790" cy="1201003"/>
                <wp:effectExtent l="0" t="0" r="3810" b="0"/>
                <wp:wrapNone/>
                <wp:docPr id="8945303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1201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1ED5B" w14:textId="77777777" w:rsidR="00F40B56" w:rsidRDefault="00F40B56" w:rsidP="00970ACE">
                            <w:pPr>
                              <w:pStyle w:val="af4"/>
                            </w:pPr>
                            <w:r>
                              <w:t>Выполнил</w:t>
                            </w:r>
                          </w:p>
                          <w:p w14:paraId="0B0B9394" w14:textId="12F493E2" w:rsidR="00F40B56" w:rsidRDefault="00F40B56" w:rsidP="00970ACE">
                            <w:pPr>
                              <w:pStyle w:val="af4"/>
                            </w:pPr>
                            <w:r>
                              <w:t>студент группы КТбо</w:t>
                            </w:r>
                            <w:r w:rsidR="008379A1">
                              <w:t>4</w:t>
                            </w:r>
                            <w:r>
                              <w:t>-2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8E1B77">
                              <w:t>А. С. Мумладзе</w:t>
                            </w:r>
                          </w:p>
                          <w:p w14:paraId="56294E3C" w14:textId="77777777" w:rsidR="008E1B77" w:rsidRDefault="008E1B77" w:rsidP="00970ACE">
                            <w:pPr>
                              <w:pStyle w:val="af4"/>
                            </w:pPr>
                          </w:p>
                          <w:p w14:paraId="09AB39DA" w14:textId="77777777" w:rsidR="00F40B56" w:rsidRDefault="00F40B56" w:rsidP="00970ACE">
                            <w:pPr>
                              <w:pStyle w:val="af4"/>
                            </w:pPr>
                            <w:r>
                              <w:t>Принял</w:t>
                            </w:r>
                          </w:p>
                          <w:p w14:paraId="08D722CF" w14:textId="2E22CD93" w:rsidR="00F40B56" w:rsidRDefault="001958B8" w:rsidP="00F368C7">
                            <w:pPr>
                              <w:pStyle w:val="af4"/>
                            </w:pPr>
                            <w:r>
                              <w:t>ассистент каф. САиТ</w:t>
                            </w:r>
                            <w:r w:rsidR="00732A3C">
                              <w:tab/>
                            </w:r>
                            <w:r w:rsidR="00732A3C">
                              <w:tab/>
                            </w:r>
                            <w:r w:rsidR="00732A3C">
                              <w:tab/>
                            </w:r>
                            <w:r>
                              <w:t>А. Ю. Борисов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71848" id="_x0000_s1027" type="#_x0000_t202" style="position:absolute;left:0;text-align:left;margin-left:11.65pt;margin-top:455.9pt;width:467.7pt;height:94.5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" stroked="f">
                <v:textbox>
                  <w:txbxContent>
                    <w:p w14:paraId="3D51ED5B" w14:textId="77777777" w:rsidR="00F40B56" w:rsidRDefault="00F40B56" w:rsidP="00970ACE">
                      <w:pPr>
                        <w:pStyle w:val="af4"/>
                      </w:pPr>
                      <w:r>
                        <w:t>Выполнил</w:t>
                      </w:r>
                    </w:p>
                    <w:p w14:paraId="0B0B9394" w14:textId="12F493E2" w:rsidR="00F40B56" w:rsidRDefault="00F40B56" w:rsidP="00970ACE">
                      <w:pPr>
                        <w:pStyle w:val="af4"/>
                      </w:pPr>
                      <w:r>
                        <w:t>студент группы КТбо</w:t>
                      </w:r>
                      <w:r w:rsidR="008379A1">
                        <w:t>4</w:t>
                      </w:r>
                      <w:r>
                        <w:t>-2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8E1B77">
                        <w:t>А. С. Мумладзе</w:t>
                      </w:r>
                    </w:p>
                    <w:p w14:paraId="56294E3C" w14:textId="77777777" w:rsidR="008E1B77" w:rsidRDefault="008E1B77" w:rsidP="00970ACE">
                      <w:pPr>
                        <w:pStyle w:val="af4"/>
                      </w:pPr>
                    </w:p>
                    <w:p w14:paraId="09AB39DA" w14:textId="77777777" w:rsidR="00F40B56" w:rsidRDefault="00F40B56" w:rsidP="00970ACE">
                      <w:pPr>
                        <w:pStyle w:val="af4"/>
                      </w:pPr>
                      <w:r>
                        <w:t>Принял</w:t>
                      </w:r>
                    </w:p>
                    <w:p w14:paraId="08D722CF" w14:textId="2E22CD93" w:rsidR="00F40B56" w:rsidRDefault="001958B8" w:rsidP="00F368C7">
                      <w:pPr>
                        <w:pStyle w:val="af4"/>
                      </w:pPr>
                      <w:r>
                        <w:t>ассистент каф. САиТ</w:t>
                      </w:r>
                      <w:r w:rsidR="00732A3C">
                        <w:tab/>
                      </w:r>
                      <w:r w:rsidR="00732A3C">
                        <w:tab/>
                      </w:r>
                      <w:r w:rsidR="00732A3C">
                        <w:tab/>
                      </w:r>
                      <w:r>
                        <w:t>А. Ю. Борисов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120E" w:rsidRPr="0069602E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2FA2F66" wp14:editId="52F91DD7">
                <wp:simplePos x="0" y="0"/>
                <wp:positionH relativeFrom="margin">
                  <wp:align>right</wp:align>
                </wp:positionH>
                <wp:positionV relativeFrom="margin">
                  <wp:posOffset>3609340</wp:posOffset>
                </wp:positionV>
                <wp:extent cx="5939790" cy="917575"/>
                <wp:effectExtent l="0" t="0" r="3810" b="635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91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C88D6" w14:textId="77777777" w:rsidR="00F368C7" w:rsidRDefault="00F368C7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ОТЧЕТ </w:t>
                            </w:r>
                          </w:p>
                          <w:p w14:paraId="6ABA46EB" w14:textId="0FDAA0F6" w:rsidR="00F368C7" w:rsidRPr="005158AF" w:rsidRDefault="00F368C7" w:rsidP="00F368C7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ПО </w:t>
                            </w:r>
                            <w:r w:rsidR="001958B8">
                              <w:rPr>
                                <w:szCs w:val="24"/>
                              </w:rPr>
                              <w:t>ПРАКТИЧЕСКОЙ</w:t>
                            </w:r>
                            <w:r>
                              <w:rPr>
                                <w:szCs w:val="24"/>
                              </w:rPr>
                              <w:t xml:space="preserve"> РАБОТЕ №</w:t>
                            </w:r>
                            <w:r w:rsidR="008379A1">
                              <w:rPr>
                                <w:szCs w:val="24"/>
                              </w:rPr>
                              <w:t>4</w:t>
                            </w:r>
                          </w:p>
                          <w:p w14:paraId="073F82A9" w14:textId="4146A030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 w:rsidRPr="005158AF">
                              <w:rPr>
                                <w:szCs w:val="24"/>
                              </w:rPr>
                              <w:t>по дисциплине «</w:t>
                            </w:r>
                            <w:r w:rsidR="001958B8" w:rsidRPr="001958B8">
                              <w:rPr>
                                <w:szCs w:val="24"/>
                              </w:rPr>
                              <w:t>Профессиональная разработка на платформе 1С:Предприятие</w:t>
                            </w:r>
                            <w:r w:rsidRPr="005158AF">
                              <w:rPr>
                                <w:szCs w:val="24"/>
                              </w:rPr>
                              <w:t>»</w:t>
                            </w:r>
                          </w:p>
                          <w:p w14:paraId="2A844657" w14:textId="77777777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</w:p>
                          <w:p w14:paraId="2F8B533E" w14:textId="0E86B81B" w:rsidR="00F40B56" w:rsidRPr="005158AF" w:rsidRDefault="008379A1" w:rsidP="001958B8">
                            <w:pPr>
                              <w:pStyle w:val="af5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Система компоновки данных для внешних отчетов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A2F66" id="_x0000_s1028" type="#_x0000_t202" style="position:absolute;left:0;text-align:left;margin-left:416.5pt;margin-top:284.2pt;width:467.7pt;height:72.25pt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" stroked="f">
                <v:textbox style="mso-fit-shape-to-text:t">
                  <w:txbxContent>
                    <w:p w14:paraId="1D1C88D6" w14:textId="77777777" w:rsidR="00F368C7" w:rsidRDefault="00F368C7" w:rsidP="00BA120E">
                      <w:pPr>
                        <w:pStyle w:val="af3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ОТЧЕТ </w:t>
                      </w:r>
                    </w:p>
                    <w:p w14:paraId="6ABA46EB" w14:textId="0FDAA0F6" w:rsidR="00F368C7" w:rsidRPr="005158AF" w:rsidRDefault="00F368C7" w:rsidP="00F368C7">
                      <w:pPr>
                        <w:pStyle w:val="af3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ПО </w:t>
                      </w:r>
                      <w:r w:rsidR="001958B8">
                        <w:rPr>
                          <w:szCs w:val="24"/>
                        </w:rPr>
                        <w:t>ПРАКТИЧЕСКОЙ</w:t>
                      </w:r>
                      <w:r>
                        <w:rPr>
                          <w:szCs w:val="24"/>
                        </w:rPr>
                        <w:t xml:space="preserve"> РАБОТЕ №</w:t>
                      </w:r>
                      <w:r w:rsidR="008379A1">
                        <w:rPr>
                          <w:szCs w:val="24"/>
                        </w:rPr>
                        <w:t>4</w:t>
                      </w:r>
                    </w:p>
                    <w:p w14:paraId="073F82A9" w14:textId="4146A030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  <w:r w:rsidRPr="005158AF">
                        <w:rPr>
                          <w:szCs w:val="24"/>
                        </w:rPr>
                        <w:t>по дисциплине «</w:t>
                      </w:r>
                      <w:r w:rsidR="001958B8" w:rsidRPr="001958B8">
                        <w:rPr>
                          <w:szCs w:val="24"/>
                        </w:rPr>
                        <w:t>Профессиональная разработка на платформе 1С:Предприятие</w:t>
                      </w:r>
                      <w:r w:rsidRPr="005158AF">
                        <w:rPr>
                          <w:szCs w:val="24"/>
                        </w:rPr>
                        <w:t>»</w:t>
                      </w:r>
                    </w:p>
                    <w:p w14:paraId="2A844657" w14:textId="77777777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</w:p>
                    <w:p w14:paraId="2F8B533E" w14:textId="0E86B81B" w:rsidR="00F40B56" w:rsidRPr="005158AF" w:rsidRDefault="008379A1" w:rsidP="001958B8">
                      <w:pPr>
                        <w:pStyle w:val="af5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Система компоновки данных для внешних отчетов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A120E" w:rsidRPr="0069602E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FAAD61" wp14:editId="60DA3EC6">
                <wp:simplePos x="0" y="0"/>
                <wp:positionH relativeFrom="column">
                  <wp:posOffset>-635</wp:posOffset>
                </wp:positionH>
                <wp:positionV relativeFrom="margin">
                  <wp:align>bottom</wp:align>
                </wp:positionV>
                <wp:extent cx="5939790" cy="917575"/>
                <wp:effectExtent l="0" t="0" r="3810" b="0"/>
                <wp:wrapNone/>
                <wp:docPr id="156495047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91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096C2" w14:textId="77777777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 w:rsidRPr="005158AF">
                              <w:rPr>
                                <w:szCs w:val="24"/>
                              </w:rPr>
                              <w:t>Таганрог 202</w:t>
                            </w:r>
                            <w:r w:rsidR="00404F5F">
                              <w:rPr>
                                <w:szCs w:val="24"/>
                              </w:rPr>
                              <w:t>6</w:t>
                            </w:r>
                            <w:r w:rsidRPr="005158AF">
                              <w:rPr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AAD61" id="_x0000_s1029" type="#_x0000_t202" style="position:absolute;left:0;text-align:left;margin-left:-.05pt;margin-top:0;width:467.7pt;height:72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" stroked="f">
                <v:textbox style="mso-fit-shape-to-text:t">
                  <w:txbxContent>
                    <w:p w14:paraId="5A0096C2" w14:textId="77777777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  <w:r w:rsidRPr="005158AF">
                        <w:rPr>
                          <w:szCs w:val="24"/>
                        </w:rPr>
                        <w:t>Таганрог 202</w:t>
                      </w:r>
                      <w:r w:rsidR="00404F5F">
                        <w:rPr>
                          <w:szCs w:val="24"/>
                        </w:rPr>
                        <w:t>6</w:t>
                      </w:r>
                      <w:r w:rsidRPr="005158AF">
                        <w:rPr>
                          <w:szCs w:val="24"/>
                        </w:rPr>
                        <w:tab/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BA120E" w:rsidRPr="0069602E">
        <w:rPr>
          <w:szCs w:val="24"/>
        </w:rPr>
        <w:br w:type="page"/>
      </w:r>
    </w:p>
    <w:p w14:paraId="4DE87376" w14:textId="77777777" w:rsidR="00BA120E" w:rsidRPr="00B91E64" w:rsidRDefault="00BA120E" w:rsidP="006A1FD7">
      <w:pPr>
        <w:pStyle w:val="-0"/>
      </w:pPr>
      <w:r w:rsidRPr="000F7502">
        <w:lastRenderedPageBreak/>
        <w:t>Содержание</w:t>
      </w:r>
    </w:p>
    <w:p w14:paraId="69A263DC" w14:textId="77777777" w:rsidR="00732A3C" w:rsidRDefault="00BA120E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 w:rsidRPr="00943B64">
        <w:rPr>
          <w:b/>
          <w:szCs w:val="24"/>
        </w:rPr>
        <w:fldChar w:fldCharType="begin"/>
      </w:r>
      <w:r w:rsidRPr="00943B64">
        <w:rPr>
          <w:szCs w:val="24"/>
        </w:rPr>
        <w:instrText xml:space="preserve"> TOC \o "1-3" </w:instrText>
      </w:r>
      <w:r w:rsidRPr="00943B64">
        <w:rPr>
          <w:b/>
          <w:szCs w:val="24"/>
        </w:rPr>
        <w:fldChar w:fldCharType="separate"/>
      </w:r>
      <w:r w:rsidR="00732A3C">
        <w:rPr>
          <w:noProof/>
        </w:rPr>
        <w:t>Введение</w:t>
      </w:r>
      <w:r w:rsidR="00732A3C">
        <w:rPr>
          <w:noProof/>
        </w:rPr>
        <w:tab/>
      </w:r>
      <w:r w:rsidR="00732A3C">
        <w:rPr>
          <w:noProof/>
        </w:rPr>
        <w:fldChar w:fldCharType="begin"/>
      </w:r>
      <w:r w:rsidR="00732A3C">
        <w:rPr>
          <w:noProof/>
        </w:rPr>
        <w:instrText xml:space="preserve"> PAGEREF _Toc195459406 \h </w:instrText>
      </w:r>
      <w:r w:rsidR="00732A3C">
        <w:rPr>
          <w:noProof/>
        </w:rPr>
      </w:r>
      <w:r w:rsidR="00732A3C">
        <w:rPr>
          <w:noProof/>
        </w:rPr>
        <w:fldChar w:fldCharType="separate"/>
      </w:r>
      <w:r w:rsidR="00732A3C">
        <w:rPr>
          <w:noProof/>
        </w:rPr>
        <w:t>3</w:t>
      </w:r>
      <w:r w:rsidR="00732A3C">
        <w:rPr>
          <w:noProof/>
        </w:rPr>
        <w:fldChar w:fldCharType="end"/>
      </w:r>
    </w:p>
    <w:p w14:paraId="15DDE1A4" w14:textId="77777777" w:rsidR="00BA120E" w:rsidRPr="000F7502" w:rsidRDefault="00BA120E" w:rsidP="00BA120E">
      <w:pPr>
        <w:rPr>
          <w:szCs w:val="24"/>
        </w:rPr>
        <w:sectPr w:rsidR="00BA120E" w:rsidRPr="000F7502" w:rsidSect="0093355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943B64">
        <w:rPr>
          <w:szCs w:val="24"/>
        </w:rPr>
        <w:fldChar w:fldCharType="end"/>
      </w:r>
    </w:p>
    <w:p w14:paraId="7C260792" w14:textId="77777777" w:rsidR="008D46A7" w:rsidRDefault="00BA120E" w:rsidP="00CA3173">
      <w:pPr>
        <w:pStyle w:val="-"/>
      </w:pPr>
      <w:bookmarkStart w:id="0" w:name="_Toc150630172"/>
      <w:bookmarkStart w:id="1" w:name="_Toc195459406"/>
      <w:r w:rsidRPr="000F7502">
        <w:lastRenderedPageBreak/>
        <w:t>В</w:t>
      </w:r>
      <w:bookmarkEnd w:id="0"/>
      <w:r w:rsidR="00AF76D8" w:rsidRPr="000F7502">
        <w:t>ведение</w:t>
      </w:r>
      <w:bookmarkEnd w:id="1"/>
    </w:p>
    <w:p w14:paraId="7752E7D8" w14:textId="36732B6B" w:rsidR="008F2542" w:rsidRDefault="008F2542" w:rsidP="008F2542">
      <w:r>
        <w:t xml:space="preserve">Цель занятия: </w:t>
      </w:r>
      <w:r w:rsidR="00936E2F">
        <w:t>о</w:t>
      </w:r>
      <w:r w:rsidR="00936E2F" w:rsidRPr="00936E2F">
        <w:t>своить разработку внешних отчётов в конфигурации «Управление нашей фирмой учебная» с применением системы компоновки данных, запросов к виртуальным таблицам регистров накопления, пользовательских параметров, отборов, группировок, ресурсов и итогов.</w:t>
      </w:r>
    </w:p>
    <w:p w14:paraId="0A19AF3C" w14:textId="1B16B82F" w:rsidR="008F2542" w:rsidRDefault="008F2542" w:rsidP="008F2542">
      <w:r>
        <w:t>Задачи:</w:t>
      </w:r>
    </w:p>
    <w:p w14:paraId="3532CE3C" w14:textId="367C89E2" w:rsidR="008F2542" w:rsidRDefault="00936E2F" w:rsidP="008F2542">
      <w:pPr>
        <w:pStyle w:val="a"/>
      </w:pPr>
      <w:r w:rsidRPr="00936E2F">
        <w:t>Разработать внешний отчёт, выводящий остатки и обороты номенклатуры по дням за период, выбранный пользователем. В отчёте должны отображаться начальный остаток, приход, расход и конечный остаток по каждой дате, а также общий итог. Предусмотреть отбор номенклатуры «В списке по иерархии».</w:t>
      </w:r>
    </w:p>
    <w:p w14:paraId="587FA666" w14:textId="6E60E99D" w:rsidR="00936E2F" w:rsidRDefault="00936E2F" w:rsidP="008F2542">
      <w:pPr>
        <w:pStyle w:val="a"/>
      </w:pPr>
      <w:r w:rsidRPr="00936E2F">
        <w:t>Разработать отчёт, в котором пользователь выбирает год и месяц, а система выводит остатки номенклатуры на начало и конец выбранного месяца. Источник данных — виртуальная таблица РегистрНакопления.Запасы.ОстаткиИОбороты.</w:t>
      </w:r>
    </w:p>
    <w:p w14:paraId="71138B62" w14:textId="341D6971" w:rsidR="00936E2F" w:rsidRDefault="00936E2F" w:rsidP="008F2542">
      <w:pPr>
        <w:pStyle w:val="a"/>
      </w:pPr>
      <w:r w:rsidRPr="00936E2F">
        <w:t>Доработать отчёт из задачи 2.1, добавив показатели объёма продаж номенклатуры за выбранный месяц и месяц, предшествующий ему. Источник данных — виртуальная таблица РегистрНакопления.Продажи.Обороты.</w:t>
      </w:r>
    </w:p>
    <w:p w14:paraId="55E8FC8E" w14:textId="302772F1" w:rsidR="00936E2F" w:rsidRDefault="00936E2F" w:rsidP="008F2542">
      <w:pPr>
        <w:pStyle w:val="a"/>
      </w:pPr>
      <w:r w:rsidRPr="00936E2F">
        <w:t>Доработать отчёт для анализа динамики продаж. Если продажи за выбранный месяц превышают продажи за предыдущий месяц, рассчитать рекомендуемый объём закупки как количество последней закупки, увеличенное на 5 процентов. Источник данных о закупках — регистр накопления Закупки.</w:t>
      </w:r>
    </w:p>
    <w:p w14:paraId="3853DD4F" w14:textId="23CC00E0" w:rsidR="00936E2F" w:rsidRDefault="00936E2F" w:rsidP="008F2542">
      <w:pPr>
        <w:pStyle w:val="a"/>
      </w:pPr>
      <w:r w:rsidRPr="00936E2F">
        <w:t>Настроить расшифровку в отчёте из задачи 2: при нажатии на номенклатуру должен открываться отдельный внешний отчёт, отображающий текущий остаток выбранной номенклатуры. Для выполнения задачи требуется основной отчёт с расшифровкой и отдельный отчёт «ОстаткиНаДату».</w:t>
      </w:r>
    </w:p>
    <w:p w14:paraId="63B6A16E" w14:textId="59A90A97" w:rsidR="008F2542" w:rsidRDefault="008F2542" w:rsidP="008F2542">
      <w:pPr>
        <w:pStyle w:val="1"/>
      </w:pPr>
      <w:r>
        <w:lastRenderedPageBreak/>
        <w:t>Ход работы</w:t>
      </w:r>
    </w:p>
    <w:p w14:paraId="4DD09835" w14:textId="3749A762" w:rsidR="00E505A4" w:rsidRPr="00E505A4" w:rsidRDefault="00E505A4" w:rsidP="00E505A4">
      <w:r>
        <w:t xml:space="preserve">Создание внешнего отчета через </w:t>
      </w:r>
      <w:r w:rsidRPr="00E505A4">
        <w:t>Конфигуратор → Файл → Новый → Внешний отчет.</w:t>
      </w:r>
      <w:r>
        <w:t xml:space="preserve"> В нем создается схема компоновки данных и после настройки сохраняется в «Практика Х</w:t>
      </w:r>
      <w:r w:rsidRPr="00E505A4">
        <w:t>.</w:t>
      </w:r>
      <w:r>
        <w:rPr>
          <w:lang w:val="en-US"/>
        </w:rPr>
        <w:t>erf</w:t>
      </w:r>
      <w:r>
        <w:t>»</w:t>
      </w:r>
      <w:r w:rsidRPr="00E505A4">
        <w:t xml:space="preserve"> </w:t>
      </w:r>
      <w:r>
        <w:t>файле.</w:t>
      </w:r>
    </w:p>
    <w:p w14:paraId="07818E3E" w14:textId="3346F372" w:rsidR="00E505A4" w:rsidRDefault="00E505A4" w:rsidP="00E505A4">
      <w:pPr>
        <w:pStyle w:val="2"/>
      </w:pPr>
      <w:r>
        <w:t>Задание 1</w:t>
      </w:r>
    </w:p>
    <w:p w14:paraId="55C041FA" w14:textId="44F9ADD5" w:rsidR="00E505A4" w:rsidRDefault="00781EF1" w:rsidP="00E505A4">
      <w:r>
        <w:t xml:space="preserve">Создаю внешний отчет </w:t>
      </w:r>
      <w:r w:rsidRPr="00781EF1">
        <w:t>ОстаткиИОборотыПоДням</w:t>
      </w:r>
      <w:r>
        <w:t>, добавляю СКД.</w:t>
      </w:r>
    </w:p>
    <w:p w14:paraId="2F0B1683" w14:textId="3D0A5F4E" w:rsidR="00781EF1" w:rsidRDefault="00781EF1" w:rsidP="00781EF1">
      <w:pPr>
        <w:pStyle w:val="afd"/>
      </w:pPr>
      <w:r>
        <w:drawing>
          <wp:inline distT="0" distB="0" distL="0" distR="0" wp14:anchorId="51F71784" wp14:editId="2EBD9487">
            <wp:extent cx="3262803" cy="2948025"/>
            <wp:effectExtent l="0" t="0" r="0" b="5080"/>
            <wp:docPr id="566092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2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3584" cy="296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AC51" w14:textId="7663027D" w:rsidR="00781EF1" w:rsidRDefault="00781EF1" w:rsidP="00781EF1">
      <w:pPr>
        <w:pStyle w:val="a3"/>
      </w:pPr>
      <w:r>
        <w:t xml:space="preserve"> – Внешний отчет </w:t>
      </w:r>
      <w:r w:rsidRPr="00781EF1">
        <w:t>ОстаткиИОборотыПоДням</w:t>
      </w:r>
    </w:p>
    <w:p w14:paraId="3C809D2B" w14:textId="22484301" w:rsidR="00781EF1" w:rsidRDefault="00781EF1" w:rsidP="00781EF1">
      <w:r>
        <w:t>Создаю запрос в наборе данных.</w:t>
      </w:r>
    </w:p>
    <w:p w14:paraId="0160AC7A" w14:textId="77777777" w:rsidR="00781EF1" w:rsidRDefault="00781EF1" w:rsidP="00350BC8">
      <w:pPr>
        <w:pStyle w:val="a1"/>
      </w:pPr>
      <w:r>
        <w:t>ВЫБРАТЬ</w:t>
      </w:r>
    </w:p>
    <w:p w14:paraId="74C57F36" w14:textId="77777777" w:rsidR="00781EF1" w:rsidRDefault="00781EF1" w:rsidP="00350BC8">
      <w:pPr>
        <w:pStyle w:val="a1"/>
      </w:pPr>
      <w:r>
        <w:t xml:space="preserve">    Запасы.Номенклатура КАК Номенклатура,</w:t>
      </w:r>
    </w:p>
    <w:p w14:paraId="57AE31FA" w14:textId="77777777" w:rsidR="00781EF1" w:rsidRDefault="00781EF1" w:rsidP="00350BC8">
      <w:pPr>
        <w:pStyle w:val="a1"/>
      </w:pPr>
      <w:r>
        <w:t xml:space="preserve">    Запасы.Период КАК ПериодДень,</w:t>
      </w:r>
    </w:p>
    <w:p w14:paraId="50C036D6" w14:textId="77777777" w:rsidR="00781EF1" w:rsidRDefault="00781EF1" w:rsidP="00350BC8">
      <w:pPr>
        <w:pStyle w:val="a1"/>
      </w:pPr>
      <w:r>
        <w:t xml:space="preserve">    Запасы.КоличествоНачальныйОстаток КАК НачальныйОстаток,</w:t>
      </w:r>
    </w:p>
    <w:p w14:paraId="7904829C" w14:textId="77777777" w:rsidR="00781EF1" w:rsidRDefault="00781EF1" w:rsidP="00350BC8">
      <w:pPr>
        <w:pStyle w:val="a1"/>
      </w:pPr>
      <w:r>
        <w:t xml:space="preserve">    Запасы.КоличествоПриход КАК Приход,</w:t>
      </w:r>
    </w:p>
    <w:p w14:paraId="3D1396D4" w14:textId="77777777" w:rsidR="00781EF1" w:rsidRDefault="00781EF1" w:rsidP="00350BC8">
      <w:pPr>
        <w:pStyle w:val="a1"/>
      </w:pPr>
      <w:r>
        <w:t xml:space="preserve">    Запасы.КоличествоРасход КАК Расход,</w:t>
      </w:r>
    </w:p>
    <w:p w14:paraId="338E1C1B" w14:textId="77777777" w:rsidR="00781EF1" w:rsidRDefault="00781EF1" w:rsidP="00350BC8">
      <w:pPr>
        <w:pStyle w:val="a1"/>
      </w:pPr>
      <w:r>
        <w:t xml:space="preserve">    Запасы.КоличествоКонечныйОстаток КАК КонечныйОстаток</w:t>
      </w:r>
    </w:p>
    <w:p w14:paraId="6DD91085" w14:textId="77777777" w:rsidR="00781EF1" w:rsidRDefault="00781EF1" w:rsidP="00350BC8">
      <w:pPr>
        <w:pStyle w:val="a1"/>
      </w:pPr>
      <w:r>
        <w:t>ИЗ</w:t>
      </w:r>
    </w:p>
    <w:p w14:paraId="3B5BC0EB" w14:textId="77777777" w:rsidR="00781EF1" w:rsidRDefault="00781EF1" w:rsidP="00350BC8">
      <w:pPr>
        <w:pStyle w:val="a1"/>
      </w:pPr>
      <w:r>
        <w:t xml:space="preserve">    РегистрНакопления.Запасы.ОстаткиИОбороты(</w:t>
      </w:r>
    </w:p>
    <w:p w14:paraId="4A04C1ED" w14:textId="77777777" w:rsidR="00781EF1" w:rsidRDefault="00781EF1" w:rsidP="00350BC8">
      <w:pPr>
        <w:pStyle w:val="a1"/>
      </w:pPr>
      <w:r>
        <w:t xml:space="preserve">        ,</w:t>
      </w:r>
    </w:p>
    <w:p w14:paraId="339070AC" w14:textId="77777777" w:rsidR="00781EF1" w:rsidRDefault="00781EF1" w:rsidP="00350BC8">
      <w:pPr>
        <w:pStyle w:val="a1"/>
      </w:pPr>
      <w:r>
        <w:t xml:space="preserve">        ,</w:t>
      </w:r>
    </w:p>
    <w:p w14:paraId="473F4C94" w14:textId="77777777" w:rsidR="00781EF1" w:rsidRDefault="00781EF1" w:rsidP="00350BC8">
      <w:pPr>
        <w:pStyle w:val="a1"/>
      </w:pPr>
      <w:r>
        <w:t xml:space="preserve">        День,</w:t>
      </w:r>
    </w:p>
    <w:p w14:paraId="6269984A" w14:textId="77777777" w:rsidR="00781EF1" w:rsidRDefault="00781EF1" w:rsidP="00350BC8">
      <w:pPr>
        <w:pStyle w:val="a1"/>
      </w:pPr>
      <w:r>
        <w:t xml:space="preserve">        ,</w:t>
      </w:r>
    </w:p>
    <w:p w14:paraId="08043683" w14:textId="77777777" w:rsidR="00781EF1" w:rsidRDefault="00781EF1" w:rsidP="00350BC8">
      <w:pPr>
        <w:pStyle w:val="a1"/>
      </w:pPr>
      <w:r>
        <w:t xml:space="preserve">        </w:t>
      </w:r>
    </w:p>
    <w:p w14:paraId="19C86831" w14:textId="24ABFB16" w:rsidR="00781EF1" w:rsidRPr="00781EF1" w:rsidRDefault="00781EF1" w:rsidP="00350BC8">
      <w:pPr>
        <w:pStyle w:val="a1"/>
      </w:pPr>
      <w:r>
        <w:t xml:space="preserve">    ) КАК Запасы</w:t>
      </w:r>
    </w:p>
    <w:p w14:paraId="04927FFA" w14:textId="6DD774B4" w:rsidR="00781EF1" w:rsidRDefault="00781EF1" w:rsidP="00781EF1">
      <w:r>
        <w:lastRenderedPageBreak/>
        <w:t>Настраиваю Ресурсы СКД.</w:t>
      </w:r>
    </w:p>
    <w:p w14:paraId="41E3282C" w14:textId="3D4E9808" w:rsidR="00781EF1" w:rsidRDefault="00781EF1" w:rsidP="00781EF1">
      <w:pPr>
        <w:pStyle w:val="afd"/>
      </w:pPr>
      <w:r w:rsidRPr="00781EF1">
        <w:drawing>
          <wp:inline distT="0" distB="0" distL="0" distR="0" wp14:anchorId="0B2B3277" wp14:editId="324118A9">
            <wp:extent cx="5940425" cy="598170"/>
            <wp:effectExtent l="0" t="0" r="3175" b="0"/>
            <wp:docPr id="1330089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89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C0C5" w14:textId="4F911C72" w:rsidR="00781EF1" w:rsidRDefault="00781EF1" w:rsidP="00781EF1">
      <w:pPr>
        <w:pStyle w:val="a3"/>
      </w:pPr>
      <w:r>
        <w:t xml:space="preserve"> – СКД – Ресурсы</w:t>
      </w:r>
    </w:p>
    <w:p w14:paraId="6FB193AF" w14:textId="497AB8DB" w:rsidR="00315F77" w:rsidRDefault="00315F77" w:rsidP="00781EF1">
      <w:r>
        <w:t>Создаю схему отчета – Таблица со строками Номенклатура и колонками ПериодДень.</w:t>
      </w:r>
    </w:p>
    <w:p w14:paraId="533F6922" w14:textId="523713A3" w:rsidR="00315F77" w:rsidRDefault="00315F77" w:rsidP="00315F77">
      <w:pPr>
        <w:pStyle w:val="afd"/>
      </w:pPr>
      <w:r w:rsidRPr="00315F77">
        <w:drawing>
          <wp:inline distT="0" distB="0" distL="0" distR="0" wp14:anchorId="25F9248A" wp14:editId="43326DBA">
            <wp:extent cx="4257446" cy="1212382"/>
            <wp:effectExtent l="0" t="0" r="0" b="6985"/>
            <wp:docPr id="1862141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41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769" cy="122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25EA" w14:textId="51AB68DE" w:rsidR="00315F77" w:rsidRPr="00315F77" w:rsidRDefault="00315F77" w:rsidP="00315F77">
      <w:pPr>
        <w:pStyle w:val="a3"/>
      </w:pPr>
      <w:r>
        <w:t xml:space="preserve"> – СКД – Параметры </w:t>
      </w:r>
    </w:p>
    <w:p w14:paraId="3D77FCFA" w14:textId="6D3D9CB4" w:rsidR="00781EF1" w:rsidRDefault="00315F77" w:rsidP="00781EF1">
      <w:r>
        <w:t>Включаю отображение параметров Начало периода и Конец периода.</w:t>
      </w:r>
    </w:p>
    <w:p w14:paraId="1A54712F" w14:textId="7BB12118" w:rsidR="00315F77" w:rsidRDefault="00315F77" w:rsidP="00315F77">
      <w:pPr>
        <w:pStyle w:val="afd"/>
      </w:pPr>
      <w:r w:rsidRPr="00315F77">
        <w:drawing>
          <wp:inline distT="0" distB="0" distL="0" distR="0" wp14:anchorId="554F8536" wp14:editId="6272940D">
            <wp:extent cx="4367174" cy="1377608"/>
            <wp:effectExtent l="0" t="0" r="0" b="0"/>
            <wp:docPr id="1889142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42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6747" cy="138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E159" w14:textId="42AFEB39" w:rsidR="00315F77" w:rsidRDefault="00315F77" w:rsidP="00315F77">
      <w:pPr>
        <w:pStyle w:val="a3"/>
      </w:pPr>
      <w:r>
        <w:t xml:space="preserve"> – СКД – Настройки – Отчет – Параметры</w:t>
      </w:r>
    </w:p>
    <w:p w14:paraId="1D174CE7" w14:textId="2D7C7537" w:rsidR="00315F77" w:rsidRDefault="00315F77" w:rsidP="00315F77">
      <w:r>
        <w:t>Указываю отображаемые поля в таблице.</w:t>
      </w:r>
    </w:p>
    <w:p w14:paraId="728FF90D" w14:textId="6AE09F3A" w:rsidR="00315F77" w:rsidRDefault="00315F77" w:rsidP="00315F77">
      <w:pPr>
        <w:pStyle w:val="afd"/>
      </w:pPr>
      <w:r w:rsidRPr="00315F77">
        <w:drawing>
          <wp:inline distT="0" distB="0" distL="0" distR="0" wp14:anchorId="46497552" wp14:editId="7199038D">
            <wp:extent cx="4220979" cy="1719072"/>
            <wp:effectExtent l="0" t="0" r="8255" b="0"/>
            <wp:docPr id="57817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77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4703" cy="172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5AC9" w14:textId="66B79B1F" w:rsidR="00315F77" w:rsidRDefault="00315F77" w:rsidP="00315F77">
      <w:pPr>
        <w:pStyle w:val="a3"/>
      </w:pPr>
      <w:r>
        <w:t xml:space="preserve"> – СКД – Настройки – Таблица – Выбранные поля</w:t>
      </w:r>
    </w:p>
    <w:p w14:paraId="626786E8" w14:textId="79DA551D" w:rsidR="00315F77" w:rsidRDefault="00315F77" w:rsidP="00315F77">
      <w:r>
        <w:lastRenderedPageBreak/>
        <w:t>Устанавливаю выборку по списку номенклатуры.</w:t>
      </w:r>
    </w:p>
    <w:p w14:paraId="496693FE" w14:textId="4F022D72" w:rsidR="00315F77" w:rsidRDefault="00315F77" w:rsidP="00315F77">
      <w:pPr>
        <w:pStyle w:val="afd"/>
      </w:pPr>
      <w:r w:rsidRPr="00315F77">
        <w:drawing>
          <wp:inline distT="0" distB="0" distL="0" distR="0" wp14:anchorId="21964AE1" wp14:editId="55B5BB0E">
            <wp:extent cx="5940425" cy="1454785"/>
            <wp:effectExtent l="0" t="0" r="3175" b="0"/>
            <wp:docPr id="1713321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21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4902" w14:textId="3EA243E6" w:rsidR="00315F77" w:rsidRDefault="00315F77" w:rsidP="00315F77">
      <w:pPr>
        <w:pStyle w:val="a3"/>
      </w:pPr>
      <w:r>
        <w:t xml:space="preserve"> – СКД – Настройки – Отчет – Отбор</w:t>
      </w:r>
    </w:p>
    <w:p w14:paraId="133BAB61" w14:textId="3C7901B3" w:rsidR="00315F77" w:rsidRDefault="00315F77" w:rsidP="00315F77">
      <w:r>
        <w:t>Устанавливаю автозаполнение всех дней между Начало периода и Конец периода.</w:t>
      </w:r>
    </w:p>
    <w:p w14:paraId="6AFB4589" w14:textId="5696F340" w:rsidR="00315F77" w:rsidRDefault="00315F77" w:rsidP="00315F77">
      <w:pPr>
        <w:pStyle w:val="afd"/>
      </w:pPr>
      <w:r w:rsidRPr="00315F77">
        <w:drawing>
          <wp:inline distT="0" distB="0" distL="0" distR="0" wp14:anchorId="77FECDF7" wp14:editId="153C3763">
            <wp:extent cx="5940425" cy="1082040"/>
            <wp:effectExtent l="0" t="0" r="3175" b="3810"/>
            <wp:docPr id="1594467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67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D780" w14:textId="253E49C5" w:rsidR="00315F77" w:rsidRDefault="00315F77" w:rsidP="00315F77">
      <w:pPr>
        <w:pStyle w:val="a3"/>
      </w:pPr>
      <w:r>
        <w:t xml:space="preserve"> – СКД – Настройки – ПериодДень – Поля группировки</w:t>
      </w:r>
    </w:p>
    <w:p w14:paraId="711181DC" w14:textId="4B2D4995" w:rsidR="00315F77" w:rsidRDefault="00315F77" w:rsidP="00315F77">
      <w:r>
        <w:t>Устанавливаю короткий формат отображения дат.</w:t>
      </w:r>
    </w:p>
    <w:p w14:paraId="1E930951" w14:textId="15E0DAD1" w:rsidR="00315F77" w:rsidRDefault="00315F77" w:rsidP="00315F77">
      <w:pPr>
        <w:pStyle w:val="afd"/>
      </w:pPr>
      <w:r w:rsidRPr="00315F77">
        <w:drawing>
          <wp:inline distT="0" distB="0" distL="0" distR="0" wp14:anchorId="6E373B4C" wp14:editId="7D8A1AE6">
            <wp:extent cx="5940425" cy="1539240"/>
            <wp:effectExtent l="0" t="0" r="3175" b="3810"/>
            <wp:docPr id="107868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88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AD64" w14:textId="603A4060" w:rsidR="00315F77" w:rsidRDefault="00315F77" w:rsidP="00315F77">
      <w:pPr>
        <w:pStyle w:val="a3"/>
      </w:pPr>
      <w:r>
        <w:t xml:space="preserve"> – СКД – Настройки – Отчет – Условное оформление</w:t>
      </w:r>
    </w:p>
    <w:p w14:paraId="224DBD8C" w14:textId="2FCB3F5E" w:rsidR="00315F77" w:rsidRDefault="00315F77" w:rsidP="00315F77">
      <w:r>
        <w:t>После всех настроек сохраняю внешний отчет в</w:t>
      </w:r>
      <w:r w:rsidR="00E26A33">
        <w:t xml:space="preserve"> «</w:t>
      </w:r>
      <w:r w:rsidRPr="00315F77">
        <w:t>.</w:t>
      </w:r>
      <w:r>
        <w:rPr>
          <w:lang w:val="en-US"/>
        </w:rPr>
        <w:t>erf</w:t>
      </w:r>
      <w:r w:rsidR="00E26A33">
        <w:t>»</w:t>
      </w:r>
      <w:r w:rsidRPr="00315F77">
        <w:t xml:space="preserve"> </w:t>
      </w:r>
      <w:r>
        <w:t xml:space="preserve">файл. Открываю УНФ в пользовательском режиме, открываю </w:t>
      </w:r>
      <w:r w:rsidR="00E26A33">
        <w:t>«</w:t>
      </w:r>
      <w:r w:rsidRPr="00315F77">
        <w:t>.</w:t>
      </w:r>
      <w:r>
        <w:rPr>
          <w:lang w:val="en-US"/>
        </w:rPr>
        <w:t>erf</w:t>
      </w:r>
      <w:r w:rsidR="00E26A33">
        <w:t>»</w:t>
      </w:r>
      <w:r w:rsidRPr="00315F77">
        <w:t xml:space="preserve"> </w:t>
      </w:r>
      <w:r>
        <w:t>файл, выставляю параметры и проверяю формирование отчета.</w:t>
      </w:r>
    </w:p>
    <w:p w14:paraId="06C11A47" w14:textId="0AFEE93C" w:rsidR="00E26A33" w:rsidRDefault="00E26A33" w:rsidP="00E26A33">
      <w:pPr>
        <w:pStyle w:val="afd"/>
      </w:pPr>
      <w:r w:rsidRPr="00E26A33">
        <w:lastRenderedPageBreak/>
        <w:drawing>
          <wp:inline distT="0" distB="0" distL="0" distR="0" wp14:anchorId="704665DB" wp14:editId="391838C1">
            <wp:extent cx="5940425" cy="1795780"/>
            <wp:effectExtent l="0" t="0" r="3175" b="0"/>
            <wp:docPr id="1100124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4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D14B" w14:textId="5EF99C6F" w:rsidR="00E26A33" w:rsidRDefault="00E26A33" w:rsidP="00E26A33">
      <w:pPr>
        <w:pStyle w:val="a3"/>
      </w:pPr>
      <w:r>
        <w:t xml:space="preserve"> – Сформированный отчет</w:t>
      </w:r>
    </w:p>
    <w:p w14:paraId="3C52D4FA" w14:textId="72255565" w:rsidR="00556376" w:rsidRDefault="00556376" w:rsidP="00556376">
      <w:pPr>
        <w:pStyle w:val="2"/>
      </w:pPr>
      <w:r>
        <w:t>Задание 2.1</w:t>
      </w:r>
    </w:p>
    <w:p w14:paraId="695FAD68" w14:textId="359697EC" w:rsidR="006D287F" w:rsidRDefault="00F2102C" w:rsidP="006D287F">
      <w:r>
        <w:t>Создаю внешний отчет ОстаткиЗаМесяц, добавляю СКД.</w:t>
      </w:r>
    </w:p>
    <w:p w14:paraId="0C633045" w14:textId="2C8C8DF7" w:rsidR="00F2102C" w:rsidRDefault="004167C8" w:rsidP="004167C8">
      <w:pPr>
        <w:pStyle w:val="afd"/>
      </w:pPr>
      <w:r w:rsidRPr="004167C8">
        <w:drawing>
          <wp:inline distT="0" distB="0" distL="0" distR="0" wp14:anchorId="272EF9CD" wp14:editId="6C6EA3AC">
            <wp:extent cx="3107748" cy="2809036"/>
            <wp:effectExtent l="0" t="0" r="0" b="0"/>
            <wp:docPr id="487675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75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9612" cy="282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ADCE" w14:textId="7A0B1CB3" w:rsidR="004167C8" w:rsidRDefault="004167C8" w:rsidP="004167C8">
      <w:pPr>
        <w:pStyle w:val="a3"/>
      </w:pPr>
      <w:r>
        <w:t xml:space="preserve"> – Внешний отчет ОстаткиЗаМесяц</w:t>
      </w:r>
    </w:p>
    <w:p w14:paraId="4DC29AE8" w14:textId="2679685C" w:rsidR="004167C8" w:rsidRDefault="004167C8" w:rsidP="004167C8">
      <w:r>
        <w:t>Добавляю набор данных – запрос Основной.</w:t>
      </w:r>
    </w:p>
    <w:p w14:paraId="09021EF7" w14:textId="77777777" w:rsidR="004167C8" w:rsidRDefault="004167C8" w:rsidP="00350BC8">
      <w:pPr>
        <w:pStyle w:val="a1"/>
        <w:numPr>
          <w:ilvl w:val="0"/>
          <w:numId w:val="31"/>
        </w:numPr>
      </w:pPr>
      <w:r>
        <w:t>ВЫБРАТЬ</w:t>
      </w:r>
    </w:p>
    <w:p w14:paraId="316A9AA9" w14:textId="77777777" w:rsidR="004167C8" w:rsidRDefault="004167C8" w:rsidP="00350BC8">
      <w:pPr>
        <w:pStyle w:val="a1"/>
      </w:pPr>
      <w:r>
        <w:t xml:space="preserve">    Запасы.Номенклатура КАК Номенклатура,</w:t>
      </w:r>
    </w:p>
    <w:p w14:paraId="61BC1052" w14:textId="77777777" w:rsidR="004167C8" w:rsidRDefault="004167C8" w:rsidP="00350BC8">
      <w:pPr>
        <w:pStyle w:val="a1"/>
      </w:pPr>
      <w:r>
        <w:t xml:space="preserve">    Запасы.КоличествоНачальныйОстаток КАК ОстатокНаНачало,</w:t>
      </w:r>
    </w:p>
    <w:p w14:paraId="06CB0C35" w14:textId="77777777" w:rsidR="004167C8" w:rsidRDefault="004167C8" w:rsidP="00350BC8">
      <w:pPr>
        <w:pStyle w:val="a1"/>
      </w:pPr>
      <w:r>
        <w:t xml:space="preserve">    Запасы.КоличествоКонечныйОстаток КАК ОстатокНаКонец</w:t>
      </w:r>
    </w:p>
    <w:p w14:paraId="36A00EBE" w14:textId="77777777" w:rsidR="004167C8" w:rsidRDefault="004167C8" w:rsidP="00350BC8">
      <w:pPr>
        <w:pStyle w:val="a1"/>
      </w:pPr>
      <w:r>
        <w:t>ИЗ</w:t>
      </w:r>
    </w:p>
    <w:p w14:paraId="35625F6C" w14:textId="77777777" w:rsidR="004167C8" w:rsidRDefault="004167C8" w:rsidP="00350BC8">
      <w:pPr>
        <w:pStyle w:val="a1"/>
      </w:pPr>
      <w:r>
        <w:t xml:space="preserve">    РегистрНакопления.Запасы.ОстаткиИОбороты(</w:t>
      </w:r>
    </w:p>
    <w:p w14:paraId="19F38841" w14:textId="77777777" w:rsidR="004167C8" w:rsidRDefault="004167C8" w:rsidP="00350BC8">
      <w:pPr>
        <w:pStyle w:val="a1"/>
      </w:pPr>
      <w:r>
        <w:t xml:space="preserve">        &amp;НачалоПериода,</w:t>
      </w:r>
    </w:p>
    <w:p w14:paraId="2EBEED2C" w14:textId="77777777" w:rsidR="004167C8" w:rsidRDefault="004167C8" w:rsidP="00350BC8">
      <w:pPr>
        <w:pStyle w:val="a1"/>
      </w:pPr>
      <w:r>
        <w:t xml:space="preserve">        &amp;КонецПериода,</w:t>
      </w:r>
    </w:p>
    <w:p w14:paraId="6D9D765E" w14:textId="73297D7E" w:rsidR="004167C8" w:rsidRDefault="004167C8" w:rsidP="00350BC8">
      <w:pPr>
        <w:pStyle w:val="a1"/>
      </w:pPr>
      <w:r>
        <w:t xml:space="preserve">        </w:t>
      </w:r>
      <w:r w:rsidR="004954C7">
        <w:rPr>
          <w:lang w:val="ru-RU"/>
        </w:rPr>
        <w:t>Авто</w:t>
      </w:r>
      <w:r>
        <w:t>,</w:t>
      </w:r>
    </w:p>
    <w:p w14:paraId="4CD2D5A1" w14:textId="77777777" w:rsidR="004167C8" w:rsidRDefault="004167C8" w:rsidP="00350BC8">
      <w:pPr>
        <w:pStyle w:val="a1"/>
      </w:pPr>
      <w:r>
        <w:t xml:space="preserve">        ,</w:t>
      </w:r>
    </w:p>
    <w:p w14:paraId="4F5A6777" w14:textId="77777777" w:rsidR="004167C8" w:rsidRDefault="004167C8" w:rsidP="00350BC8">
      <w:pPr>
        <w:pStyle w:val="a1"/>
      </w:pPr>
      <w:r>
        <w:t xml:space="preserve">        </w:t>
      </w:r>
    </w:p>
    <w:p w14:paraId="530029D4" w14:textId="5A40223C" w:rsidR="004167C8" w:rsidRPr="004167C8" w:rsidRDefault="004167C8" w:rsidP="00350BC8">
      <w:pPr>
        <w:pStyle w:val="a1"/>
      </w:pPr>
      <w:r>
        <w:t xml:space="preserve">    ) КАК Запасы</w:t>
      </w:r>
    </w:p>
    <w:p w14:paraId="2597348D" w14:textId="1D277D8A" w:rsidR="004167C8" w:rsidRDefault="004167C8" w:rsidP="004167C8">
      <w:r>
        <w:lastRenderedPageBreak/>
        <w:t>Настроил параметр ВыбранныйМесяц. Он будет отвечать за выбор месяца и использоваться для расчета НачалоПериода и КонецПериода.</w:t>
      </w:r>
    </w:p>
    <w:p w14:paraId="3DDCBBD4" w14:textId="462CB380" w:rsidR="004167C8" w:rsidRDefault="004954C7" w:rsidP="004167C8">
      <w:pPr>
        <w:pStyle w:val="afd"/>
      </w:pPr>
      <w:r w:rsidRPr="004954C7">
        <w:drawing>
          <wp:inline distT="0" distB="0" distL="0" distR="0" wp14:anchorId="3BEF0C7E" wp14:editId="2DE51E1B">
            <wp:extent cx="5940425" cy="883920"/>
            <wp:effectExtent l="0" t="0" r="3175" b="0"/>
            <wp:docPr id="202113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36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B066" w14:textId="02506D8D" w:rsidR="004167C8" w:rsidRDefault="004167C8" w:rsidP="004167C8">
      <w:pPr>
        <w:pStyle w:val="a3"/>
      </w:pPr>
      <w:r>
        <w:t xml:space="preserve"> – СКД – Параметры</w:t>
      </w:r>
    </w:p>
    <w:p w14:paraId="74411307" w14:textId="172438B1" w:rsidR="004167C8" w:rsidRDefault="00D0596C" w:rsidP="004167C8">
      <w:r>
        <w:t>Включаю отображение только параметра ВыбранныйМесяц.</w:t>
      </w:r>
    </w:p>
    <w:p w14:paraId="7B0FF7D1" w14:textId="62024CF2" w:rsidR="00D0596C" w:rsidRDefault="00D0596C" w:rsidP="00D0596C">
      <w:pPr>
        <w:pStyle w:val="afd"/>
      </w:pPr>
      <w:r w:rsidRPr="00D0596C">
        <w:drawing>
          <wp:inline distT="0" distB="0" distL="0" distR="0" wp14:anchorId="0D4ED7F4" wp14:editId="09A18829">
            <wp:extent cx="4952390" cy="1360518"/>
            <wp:effectExtent l="0" t="0" r="635" b="0"/>
            <wp:docPr id="102347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73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7304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39C5" w14:textId="03199A39" w:rsidR="00D0596C" w:rsidRDefault="00D0596C" w:rsidP="00D0596C">
      <w:pPr>
        <w:pStyle w:val="a3"/>
      </w:pPr>
      <w:r>
        <w:t xml:space="preserve"> – СКД – Настройки – Отчет – Параметры</w:t>
      </w:r>
    </w:p>
    <w:p w14:paraId="07E060E9" w14:textId="171661EE" w:rsidR="00D0596C" w:rsidRDefault="00D0596C" w:rsidP="00D0596C">
      <w:r>
        <w:t>Настраиваю ресурсы для расчета остатка на начало и конец.</w:t>
      </w:r>
    </w:p>
    <w:p w14:paraId="2F04B7C2" w14:textId="7EA04F9F" w:rsidR="00D0596C" w:rsidRDefault="00D0596C" w:rsidP="00D0596C">
      <w:pPr>
        <w:pStyle w:val="afd"/>
      </w:pPr>
      <w:r w:rsidRPr="00D0596C">
        <w:drawing>
          <wp:inline distT="0" distB="0" distL="0" distR="0" wp14:anchorId="671B7F05" wp14:editId="08234ED5">
            <wp:extent cx="5940425" cy="732155"/>
            <wp:effectExtent l="0" t="0" r="3175" b="0"/>
            <wp:docPr id="114659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94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70DE" w14:textId="17C02434" w:rsidR="00D0596C" w:rsidRDefault="00D0596C" w:rsidP="00D0596C">
      <w:pPr>
        <w:pStyle w:val="a3"/>
      </w:pPr>
      <w:r>
        <w:t xml:space="preserve"> – СКД – Ресурсы</w:t>
      </w:r>
    </w:p>
    <w:p w14:paraId="263992C0" w14:textId="3EBB8FF3" w:rsidR="00D0596C" w:rsidRDefault="00667ACE" w:rsidP="00D0596C">
      <w:r>
        <w:t xml:space="preserve">Настраиваю компоновку данных в виде </w:t>
      </w:r>
      <w:r w:rsidR="004954C7">
        <w:t>группировки по Номенклатуре.</w:t>
      </w:r>
    </w:p>
    <w:p w14:paraId="5C3FD263" w14:textId="3AA82FA3" w:rsidR="00667ACE" w:rsidRDefault="004954C7" w:rsidP="00667ACE">
      <w:pPr>
        <w:pStyle w:val="afd"/>
      </w:pPr>
      <w:r w:rsidRPr="004954C7">
        <w:drawing>
          <wp:inline distT="0" distB="0" distL="0" distR="0" wp14:anchorId="61384D9D" wp14:editId="4806723A">
            <wp:extent cx="2924583" cy="905001"/>
            <wp:effectExtent l="0" t="0" r="9525" b="9525"/>
            <wp:docPr id="185475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50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5AF8" w14:textId="409363D9" w:rsidR="00667ACE" w:rsidRDefault="00667ACE" w:rsidP="00667ACE">
      <w:pPr>
        <w:pStyle w:val="a3"/>
      </w:pPr>
      <w:r>
        <w:t xml:space="preserve"> – СКД – Настройки</w:t>
      </w:r>
    </w:p>
    <w:p w14:paraId="4A82E451" w14:textId="3C8E401C" w:rsidR="00667ACE" w:rsidRDefault="00667ACE" w:rsidP="00667ACE">
      <w:pPr>
        <w:pStyle w:val="a3"/>
      </w:pPr>
    </w:p>
    <w:p w14:paraId="46929C4F" w14:textId="77777777" w:rsidR="004954C7" w:rsidRDefault="004954C7" w:rsidP="00667ACE"/>
    <w:p w14:paraId="2D8F3376" w14:textId="383E3C0D" w:rsidR="00667ACE" w:rsidRDefault="00667ACE" w:rsidP="00667ACE">
      <w:r>
        <w:lastRenderedPageBreak/>
        <w:t>Настраиваю отображение ИТОГО для колонок.</w:t>
      </w:r>
    </w:p>
    <w:p w14:paraId="76B732AE" w14:textId="280414D1" w:rsidR="00667ACE" w:rsidRDefault="00667ACE" w:rsidP="00667ACE">
      <w:pPr>
        <w:pStyle w:val="afd"/>
      </w:pPr>
      <w:r w:rsidRPr="00667ACE">
        <w:drawing>
          <wp:inline distT="0" distB="0" distL="0" distR="0" wp14:anchorId="3F9F5910" wp14:editId="64392CCE">
            <wp:extent cx="5940425" cy="728980"/>
            <wp:effectExtent l="0" t="0" r="3175" b="0"/>
            <wp:docPr id="933529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29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4BAB" w14:textId="733AEAD2" w:rsidR="00667ACE" w:rsidRDefault="00667ACE" w:rsidP="00667ACE">
      <w:pPr>
        <w:pStyle w:val="a3"/>
      </w:pPr>
      <w:r>
        <w:t xml:space="preserve"> – СКД – Настройки – Отчет – Другие настройки</w:t>
      </w:r>
    </w:p>
    <w:p w14:paraId="22D01D73" w14:textId="18AFA6C9" w:rsidR="00667ACE" w:rsidRDefault="00667ACE" w:rsidP="00667ACE">
      <w:r>
        <w:t>Добавляю фильтрацию по списку номенклатуры.</w:t>
      </w:r>
    </w:p>
    <w:p w14:paraId="427909F5" w14:textId="1FF5D033" w:rsidR="00667ACE" w:rsidRDefault="00667ACE" w:rsidP="00667ACE">
      <w:pPr>
        <w:pStyle w:val="afd"/>
      </w:pPr>
      <w:r w:rsidRPr="00667ACE">
        <w:drawing>
          <wp:inline distT="0" distB="0" distL="0" distR="0" wp14:anchorId="34410A19" wp14:editId="0742645D">
            <wp:extent cx="5940425" cy="1595120"/>
            <wp:effectExtent l="0" t="0" r="3175" b="5080"/>
            <wp:docPr id="474623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23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E61D" w14:textId="4C46EEC6" w:rsidR="00667ACE" w:rsidRDefault="00667ACE" w:rsidP="00667ACE">
      <w:pPr>
        <w:pStyle w:val="a3"/>
      </w:pPr>
      <w:r>
        <w:t xml:space="preserve"> – СКД – Настройки – Отчет – Отбор</w:t>
      </w:r>
    </w:p>
    <w:p w14:paraId="05AC16F8" w14:textId="24491769" w:rsidR="00667ACE" w:rsidRDefault="004954C7" w:rsidP="00667ACE">
      <w:r>
        <w:t>Проверяю формирование отчета. В результате корректно отображаются остатки на начало выбранного месяца и на конец это месяца.</w:t>
      </w:r>
    </w:p>
    <w:p w14:paraId="4BE9098F" w14:textId="70A02948" w:rsidR="004954C7" w:rsidRDefault="004954C7" w:rsidP="004954C7">
      <w:pPr>
        <w:pStyle w:val="afd"/>
      </w:pPr>
      <w:r w:rsidRPr="004954C7">
        <w:drawing>
          <wp:inline distT="0" distB="0" distL="0" distR="0" wp14:anchorId="4B5C99EE" wp14:editId="63DBF54D">
            <wp:extent cx="5940425" cy="2072005"/>
            <wp:effectExtent l="0" t="0" r="3175" b="4445"/>
            <wp:docPr id="1151137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37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3BA3" w14:textId="359BFEDB" w:rsidR="004954C7" w:rsidRPr="004954C7" w:rsidRDefault="004954C7" w:rsidP="004954C7">
      <w:pPr>
        <w:pStyle w:val="a3"/>
      </w:pPr>
      <w:r>
        <w:t xml:space="preserve"> – Сформированный отчет</w:t>
      </w:r>
    </w:p>
    <w:p w14:paraId="24C9C860" w14:textId="22A51675" w:rsidR="006D287F" w:rsidRDefault="006D287F" w:rsidP="006D287F">
      <w:pPr>
        <w:pStyle w:val="2"/>
      </w:pPr>
      <w:r>
        <w:t>Задание 2.2</w:t>
      </w:r>
    </w:p>
    <w:p w14:paraId="7147BE4B" w14:textId="025DE593" w:rsidR="006D287F" w:rsidRDefault="00350BC8" w:rsidP="006D287F">
      <w:r>
        <w:t xml:space="preserve">Чтобы доработать отчет 2.1 нужно переписать запрос. </w:t>
      </w:r>
    </w:p>
    <w:p w14:paraId="28CA160D" w14:textId="5DFC57EA" w:rsidR="00350BC8" w:rsidRDefault="00350BC8" w:rsidP="00350BC8">
      <w:pPr>
        <w:pStyle w:val="a"/>
      </w:pPr>
      <w:r>
        <w:t>Логику расчета остатков выношу в виртуальную таблицу. Удаляю роли у ОстатокНаНачало и ОстатокНаКонец;</w:t>
      </w:r>
    </w:p>
    <w:p w14:paraId="1702D55A" w14:textId="79CE8293" w:rsidR="00350BC8" w:rsidRDefault="00350BC8" w:rsidP="00350BC8">
      <w:pPr>
        <w:pStyle w:val="a"/>
      </w:pPr>
      <w:r>
        <w:lastRenderedPageBreak/>
        <w:t>Добавляю виртуальные таблицы для расчета продаж на текущий и прошлый месяц;</w:t>
      </w:r>
    </w:p>
    <w:p w14:paraId="3F67BBAE" w14:textId="5055E78F" w:rsidR="00350BC8" w:rsidRDefault="00350BC8" w:rsidP="00350BC8">
      <w:pPr>
        <w:pStyle w:val="a"/>
      </w:pPr>
      <w:r>
        <w:t>Извлекаю из всех трех виртуальных таблиц номенклатуру, записываю в 4ю виртуальную таблицу.</w:t>
      </w:r>
    </w:p>
    <w:p w14:paraId="64CA4531" w14:textId="5D346040" w:rsidR="00350BC8" w:rsidRDefault="00350BC8" w:rsidP="00350BC8">
      <w:pPr>
        <w:pStyle w:val="a"/>
      </w:pPr>
      <w:r>
        <w:t>Объединяю все 4 виртуальные таблицы, добавляя к номенклатуре остатки и продажи, оставляя 0 где нет данных.</w:t>
      </w:r>
    </w:p>
    <w:p w14:paraId="421340E6" w14:textId="77777777" w:rsidR="00350BC8" w:rsidRDefault="00350BC8" w:rsidP="00350BC8">
      <w:pPr>
        <w:pStyle w:val="a1"/>
        <w:numPr>
          <w:ilvl w:val="0"/>
          <w:numId w:val="32"/>
        </w:numPr>
      </w:pPr>
      <w:r>
        <w:t>ВЫБРАТЬ</w:t>
      </w:r>
    </w:p>
    <w:p w14:paraId="77AD82A1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Запасы.Номенклатура КАК Номенклатура,</w:t>
      </w:r>
    </w:p>
    <w:p w14:paraId="56795AD7" w14:textId="77777777" w:rsidR="00350BC8" w:rsidRPr="00350BC8" w:rsidRDefault="00350BC8" w:rsidP="00350BC8">
      <w:pPr>
        <w:pStyle w:val="a1"/>
        <w:numPr>
          <w:ilvl w:val="0"/>
          <w:numId w:val="32"/>
        </w:numPr>
        <w:rPr>
          <w:lang w:val="ru-RU"/>
        </w:rPr>
      </w:pPr>
      <w:r w:rsidRPr="00350BC8">
        <w:rPr>
          <w:lang w:val="ru-RU"/>
        </w:rPr>
        <w:t xml:space="preserve">    СУММА(Запасы.КоличествоНачальныйОстаток) КАК ОстатокНаНачало,</w:t>
      </w:r>
    </w:p>
    <w:p w14:paraId="089EC9CB" w14:textId="77777777" w:rsidR="00350BC8" w:rsidRDefault="00350BC8" w:rsidP="00350BC8">
      <w:pPr>
        <w:pStyle w:val="a1"/>
        <w:numPr>
          <w:ilvl w:val="0"/>
          <w:numId w:val="32"/>
        </w:numPr>
      </w:pPr>
      <w:r w:rsidRPr="00350BC8">
        <w:rPr>
          <w:lang w:val="ru-RU"/>
        </w:rPr>
        <w:t xml:space="preserve">    </w:t>
      </w:r>
      <w:r>
        <w:t>СУММА(Запасы.КоличествоКонечныйОстаток) КАК ОстатокНаКонец</w:t>
      </w:r>
    </w:p>
    <w:p w14:paraId="4EB0227F" w14:textId="77777777" w:rsidR="00350BC8" w:rsidRDefault="00350BC8" w:rsidP="00350BC8">
      <w:pPr>
        <w:pStyle w:val="a1"/>
        <w:numPr>
          <w:ilvl w:val="0"/>
          <w:numId w:val="32"/>
        </w:numPr>
      </w:pPr>
      <w:r>
        <w:t>ПОМЕСТИТЬ ОстаткиМесяца</w:t>
      </w:r>
    </w:p>
    <w:p w14:paraId="5628535A" w14:textId="77777777" w:rsidR="00350BC8" w:rsidRDefault="00350BC8" w:rsidP="00350BC8">
      <w:pPr>
        <w:pStyle w:val="a1"/>
        <w:numPr>
          <w:ilvl w:val="0"/>
          <w:numId w:val="32"/>
        </w:numPr>
      </w:pPr>
      <w:r>
        <w:t>ИЗ</w:t>
      </w:r>
    </w:p>
    <w:p w14:paraId="64128F24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РегистрНакопления.Запасы.ОстаткиИОбороты(</w:t>
      </w:r>
    </w:p>
    <w:p w14:paraId="370A440D" w14:textId="77777777" w:rsidR="00350BC8" w:rsidRDefault="00350BC8" w:rsidP="00350BC8">
      <w:pPr>
        <w:pStyle w:val="a1"/>
        <w:numPr>
          <w:ilvl w:val="0"/>
          <w:numId w:val="32"/>
        </w:numPr>
      </w:pPr>
      <w:r>
        <w:tab/>
        <w:t xml:space="preserve">    &amp;НачалоПериода {&amp;НачалоПериода},</w:t>
      </w:r>
    </w:p>
    <w:p w14:paraId="1FE176C0" w14:textId="77777777" w:rsidR="00350BC8" w:rsidRDefault="00350BC8" w:rsidP="00350BC8">
      <w:pPr>
        <w:pStyle w:val="a1"/>
        <w:numPr>
          <w:ilvl w:val="0"/>
          <w:numId w:val="32"/>
        </w:numPr>
      </w:pPr>
      <w:r>
        <w:tab/>
        <w:t xml:space="preserve">    &amp;КонецПериода {&amp;КонецПериода},</w:t>
      </w:r>
    </w:p>
    <w:p w14:paraId="279556EE" w14:textId="77777777" w:rsidR="00350BC8" w:rsidRDefault="00350BC8" w:rsidP="00350BC8">
      <w:pPr>
        <w:pStyle w:val="a1"/>
        <w:numPr>
          <w:ilvl w:val="0"/>
          <w:numId w:val="32"/>
        </w:numPr>
      </w:pPr>
      <w:r>
        <w:tab/>
        <w:t xml:space="preserve">    ,</w:t>
      </w:r>
    </w:p>
    <w:p w14:paraId="27349E43" w14:textId="77777777" w:rsidR="00350BC8" w:rsidRDefault="00350BC8" w:rsidP="00350BC8">
      <w:pPr>
        <w:pStyle w:val="a1"/>
        <w:numPr>
          <w:ilvl w:val="0"/>
          <w:numId w:val="32"/>
        </w:numPr>
      </w:pPr>
      <w:r>
        <w:tab/>
        <w:t xml:space="preserve">    ,</w:t>
      </w:r>
    </w:p>
    <w:p w14:paraId="28A833DA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) КАК Запасы</w:t>
      </w:r>
    </w:p>
    <w:p w14:paraId="57D9FEEC" w14:textId="77777777" w:rsidR="00350BC8" w:rsidRDefault="00350BC8" w:rsidP="00350BC8">
      <w:pPr>
        <w:pStyle w:val="a1"/>
        <w:numPr>
          <w:ilvl w:val="0"/>
          <w:numId w:val="32"/>
        </w:numPr>
      </w:pPr>
      <w:r>
        <w:t>СГРУППИРОВАТЬ ПО</w:t>
      </w:r>
    </w:p>
    <w:p w14:paraId="61157D92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Запасы.Номенклатура</w:t>
      </w:r>
    </w:p>
    <w:p w14:paraId="107F4214" w14:textId="77777777" w:rsidR="00350BC8" w:rsidRDefault="00350BC8" w:rsidP="00350BC8">
      <w:pPr>
        <w:pStyle w:val="a1"/>
        <w:numPr>
          <w:ilvl w:val="0"/>
          <w:numId w:val="32"/>
        </w:numPr>
      </w:pPr>
      <w:r>
        <w:t>;</w:t>
      </w:r>
    </w:p>
    <w:p w14:paraId="7D16AC4A" w14:textId="77777777" w:rsidR="00350BC8" w:rsidRDefault="00350BC8" w:rsidP="00350BC8">
      <w:pPr>
        <w:pStyle w:val="a1"/>
        <w:numPr>
          <w:ilvl w:val="0"/>
          <w:numId w:val="32"/>
        </w:numPr>
      </w:pPr>
      <w:r>
        <w:t>// ================================================================</w:t>
      </w:r>
    </w:p>
    <w:p w14:paraId="69DC8778" w14:textId="77777777" w:rsidR="00350BC8" w:rsidRDefault="00350BC8" w:rsidP="00350BC8">
      <w:pPr>
        <w:pStyle w:val="a1"/>
        <w:numPr>
          <w:ilvl w:val="0"/>
          <w:numId w:val="32"/>
        </w:numPr>
      </w:pPr>
      <w:r>
        <w:t>ВЫБРАТЬ</w:t>
      </w:r>
    </w:p>
    <w:p w14:paraId="4C45F8B6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Продажи.Номенклатура КАК Номенклатура,</w:t>
      </w:r>
    </w:p>
    <w:p w14:paraId="33632A18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СУММА(Продажи.КоличествоОборот) КАК ПродажиТекущийМесяц</w:t>
      </w:r>
    </w:p>
    <w:p w14:paraId="7E52BB99" w14:textId="77777777" w:rsidR="00350BC8" w:rsidRDefault="00350BC8" w:rsidP="00350BC8">
      <w:pPr>
        <w:pStyle w:val="a1"/>
        <w:numPr>
          <w:ilvl w:val="0"/>
          <w:numId w:val="32"/>
        </w:numPr>
      </w:pPr>
      <w:r>
        <w:t>ПОМЕСТИТЬ ПродажиТекущие</w:t>
      </w:r>
    </w:p>
    <w:p w14:paraId="46F3D777" w14:textId="77777777" w:rsidR="00350BC8" w:rsidRDefault="00350BC8" w:rsidP="00350BC8">
      <w:pPr>
        <w:pStyle w:val="a1"/>
        <w:numPr>
          <w:ilvl w:val="0"/>
          <w:numId w:val="32"/>
        </w:numPr>
      </w:pPr>
      <w:r>
        <w:t>ИЗ</w:t>
      </w:r>
    </w:p>
    <w:p w14:paraId="139DC5E0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РегистрНакопления.Продажи.Обороты(</w:t>
      </w:r>
    </w:p>
    <w:p w14:paraId="26BCED74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&amp;НачалоПериода {&amp;НачалоПериода},</w:t>
      </w:r>
    </w:p>
    <w:p w14:paraId="38EE5521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&amp;КонецПериода {&amp;КонецПериода},</w:t>
      </w:r>
    </w:p>
    <w:p w14:paraId="2A44B299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,</w:t>
      </w:r>
    </w:p>
    <w:p w14:paraId="288468BB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</w:t>
      </w:r>
    </w:p>
    <w:p w14:paraId="7AB29CE8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) КАК Продажи</w:t>
      </w:r>
    </w:p>
    <w:p w14:paraId="313A5B5B" w14:textId="77777777" w:rsidR="00350BC8" w:rsidRDefault="00350BC8" w:rsidP="00350BC8">
      <w:pPr>
        <w:pStyle w:val="a1"/>
        <w:numPr>
          <w:ilvl w:val="0"/>
          <w:numId w:val="32"/>
        </w:numPr>
      </w:pPr>
      <w:r>
        <w:t>СГРУППИРОВАТЬ ПО</w:t>
      </w:r>
    </w:p>
    <w:p w14:paraId="26CF7B44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Продажи.Номенклатура</w:t>
      </w:r>
    </w:p>
    <w:p w14:paraId="00B8A4F1" w14:textId="77777777" w:rsidR="00350BC8" w:rsidRDefault="00350BC8" w:rsidP="00350BC8">
      <w:pPr>
        <w:pStyle w:val="a1"/>
        <w:numPr>
          <w:ilvl w:val="0"/>
          <w:numId w:val="32"/>
        </w:numPr>
      </w:pPr>
      <w:r>
        <w:t>;</w:t>
      </w:r>
    </w:p>
    <w:p w14:paraId="469C5EBC" w14:textId="77777777" w:rsidR="00350BC8" w:rsidRDefault="00350BC8" w:rsidP="00350BC8">
      <w:pPr>
        <w:pStyle w:val="a1"/>
        <w:numPr>
          <w:ilvl w:val="0"/>
          <w:numId w:val="32"/>
        </w:numPr>
      </w:pPr>
      <w:r>
        <w:t>// ================================================================</w:t>
      </w:r>
    </w:p>
    <w:p w14:paraId="77EB1A14" w14:textId="77777777" w:rsidR="00350BC8" w:rsidRDefault="00350BC8" w:rsidP="00350BC8">
      <w:pPr>
        <w:pStyle w:val="a1"/>
        <w:numPr>
          <w:ilvl w:val="0"/>
          <w:numId w:val="32"/>
        </w:numPr>
      </w:pPr>
      <w:r>
        <w:t>ВЫБРАТЬ</w:t>
      </w:r>
    </w:p>
    <w:p w14:paraId="11545705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Продажи.Номенклатура КАК Номенклатура,</w:t>
      </w:r>
    </w:p>
    <w:p w14:paraId="6B9B2811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СУММА(Продажи.КоличествоОборот) КАК ПродажиПрошлыйМесяц</w:t>
      </w:r>
    </w:p>
    <w:p w14:paraId="3A5CF86E" w14:textId="77777777" w:rsidR="00350BC8" w:rsidRDefault="00350BC8" w:rsidP="00350BC8">
      <w:pPr>
        <w:pStyle w:val="a1"/>
        <w:numPr>
          <w:ilvl w:val="0"/>
          <w:numId w:val="32"/>
        </w:numPr>
      </w:pPr>
      <w:r>
        <w:t>ПОМЕСТИТЬ ПродажиПрошлые</w:t>
      </w:r>
    </w:p>
    <w:p w14:paraId="1BB36F4D" w14:textId="77777777" w:rsidR="00350BC8" w:rsidRDefault="00350BC8" w:rsidP="00350BC8">
      <w:pPr>
        <w:pStyle w:val="a1"/>
        <w:numPr>
          <w:ilvl w:val="0"/>
          <w:numId w:val="32"/>
        </w:numPr>
      </w:pPr>
      <w:r>
        <w:t>ИЗ</w:t>
      </w:r>
    </w:p>
    <w:p w14:paraId="4DC1A08F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РегистрНакопления.Продажи.Обороты(</w:t>
      </w:r>
    </w:p>
    <w:p w14:paraId="183961A6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&amp;НачалоПрошлогоМесяца {&amp;НачалоПрошлогоМесяца},</w:t>
      </w:r>
    </w:p>
    <w:p w14:paraId="6C63CCA8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&amp;КонецПрошлогоМесяца {&amp;КонецПрошлогоМесяца},</w:t>
      </w:r>
    </w:p>
    <w:p w14:paraId="4BAF4171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,</w:t>
      </w:r>
    </w:p>
    <w:p w14:paraId="1D6E61FF" w14:textId="77777777" w:rsidR="00350BC8" w:rsidRDefault="00350BC8" w:rsidP="00350BC8">
      <w:pPr>
        <w:pStyle w:val="a1"/>
        <w:numPr>
          <w:ilvl w:val="0"/>
          <w:numId w:val="32"/>
        </w:numPr>
      </w:pPr>
      <w:r>
        <w:lastRenderedPageBreak/>
        <w:t xml:space="preserve">        </w:t>
      </w:r>
    </w:p>
    <w:p w14:paraId="2EB2343A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) КАК Продажи</w:t>
      </w:r>
    </w:p>
    <w:p w14:paraId="058A5E94" w14:textId="77777777" w:rsidR="00350BC8" w:rsidRDefault="00350BC8" w:rsidP="00350BC8">
      <w:pPr>
        <w:pStyle w:val="a1"/>
        <w:numPr>
          <w:ilvl w:val="0"/>
          <w:numId w:val="32"/>
        </w:numPr>
      </w:pPr>
      <w:r>
        <w:t>СГРУППИРОВАТЬ ПО</w:t>
      </w:r>
    </w:p>
    <w:p w14:paraId="285B0E83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Продажи.Номенклатура</w:t>
      </w:r>
    </w:p>
    <w:p w14:paraId="48487AA7" w14:textId="77777777" w:rsidR="00350BC8" w:rsidRDefault="00350BC8" w:rsidP="00350BC8">
      <w:pPr>
        <w:pStyle w:val="a1"/>
        <w:numPr>
          <w:ilvl w:val="0"/>
          <w:numId w:val="32"/>
        </w:numPr>
      </w:pPr>
      <w:r>
        <w:t>;</w:t>
      </w:r>
    </w:p>
    <w:p w14:paraId="1F9621F3" w14:textId="77777777" w:rsidR="00350BC8" w:rsidRDefault="00350BC8" w:rsidP="00350BC8">
      <w:pPr>
        <w:pStyle w:val="a1"/>
        <w:numPr>
          <w:ilvl w:val="0"/>
          <w:numId w:val="32"/>
        </w:numPr>
      </w:pPr>
      <w:r>
        <w:t>// ================================================================</w:t>
      </w:r>
    </w:p>
    <w:p w14:paraId="5DA1337A" w14:textId="77777777" w:rsidR="00350BC8" w:rsidRDefault="00350BC8" w:rsidP="00350BC8">
      <w:pPr>
        <w:pStyle w:val="a1"/>
        <w:numPr>
          <w:ilvl w:val="0"/>
          <w:numId w:val="32"/>
        </w:numPr>
      </w:pPr>
      <w:r>
        <w:t>ВЫБРАТЬ</w:t>
      </w:r>
    </w:p>
    <w:p w14:paraId="0C40C51C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ОстаткиМесяца.Номенклатура КАК Номенклатура</w:t>
      </w:r>
    </w:p>
    <w:p w14:paraId="2BD68B54" w14:textId="77777777" w:rsidR="00350BC8" w:rsidRDefault="00350BC8" w:rsidP="00350BC8">
      <w:pPr>
        <w:pStyle w:val="a1"/>
        <w:numPr>
          <w:ilvl w:val="0"/>
          <w:numId w:val="32"/>
        </w:numPr>
      </w:pPr>
      <w:r>
        <w:t>ПОМЕСТИТЬ СписокНоменклатуры</w:t>
      </w:r>
    </w:p>
    <w:p w14:paraId="60ABEC48" w14:textId="77777777" w:rsidR="00350BC8" w:rsidRDefault="00350BC8" w:rsidP="00350BC8">
      <w:pPr>
        <w:pStyle w:val="a1"/>
        <w:numPr>
          <w:ilvl w:val="0"/>
          <w:numId w:val="32"/>
        </w:numPr>
      </w:pPr>
      <w:r>
        <w:t>ИЗ</w:t>
      </w:r>
    </w:p>
    <w:p w14:paraId="3E946D09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ОстаткиМесяца КАК ОстаткиМесяца</w:t>
      </w:r>
    </w:p>
    <w:p w14:paraId="5F27B4CE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11502811" w14:textId="77777777" w:rsidR="00350BC8" w:rsidRDefault="00350BC8" w:rsidP="00350BC8">
      <w:pPr>
        <w:pStyle w:val="a1"/>
        <w:numPr>
          <w:ilvl w:val="0"/>
          <w:numId w:val="32"/>
        </w:numPr>
      </w:pPr>
      <w:r>
        <w:t>ОБЪЕДИНИТЬ</w:t>
      </w:r>
    </w:p>
    <w:p w14:paraId="4B1DD6DD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52C8A916" w14:textId="77777777" w:rsidR="00350BC8" w:rsidRDefault="00350BC8" w:rsidP="00350BC8">
      <w:pPr>
        <w:pStyle w:val="a1"/>
        <w:numPr>
          <w:ilvl w:val="0"/>
          <w:numId w:val="32"/>
        </w:numPr>
      </w:pPr>
      <w:r>
        <w:t>ВЫБРАТЬ</w:t>
      </w:r>
    </w:p>
    <w:p w14:paraId="770B91CC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ПродажиТекущие.Номенклатура</w:t>
      </w:r>
    </w:p>
    <w:p w14:paraId="11E53307" w14:textId="77777777" w:rsidR="00350BC8" w:rsidRDefault="00350BC8" w:rsidP="00350BC8">
      <w:pPr>
        <w:pStyle w:val="a1"/>
        <w:numPr>
          <w:ilvl w:val="0"/>
          <w:numId w:val="32"/>
        </w:numPr>
      </w:pPr>
      <w:r>
        <w:t>ИЗ</w:t>
      </w:r>
    </w:p>
    <w:p w14:paraId="20E34705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ПродажиТекущие КАК ПродажиТекущие</w:t>
      </w:r>
    </w:p>
    <w:p w14:paraId="4A285C7D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097100CE" w14:textId="77777777" w:rsidR="00350BC8" w:rsidRDefault="00350BC8" w:rsidP="00350BC8">
      <w:pPr>
        <w:pStyle w:val="a1"/>
        <w:numPr>
          <w:ilvl w:val="0"/>
          <w:numId w:val="32"/>
        </w:numPr>
      </w:pPr>
      <w:r>
        <w:t>ОБЪЕДИНИТЬ</w:t>
      </w:r>
    </w:p>
    <w:p w14:paraId="4F3886B2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46944CC8" w14:textId="77777777" w:rsidR="00350BC8" w:rsidRDefault="00350BC8" w:rsidP="00350BC8">
      <w:pPr>
        <w:pStyle w:val="a1"/>
        <w:numPr>
          <w:ilvl w:val="0"/>
          <w:numId w:val="32"/>
        </w:numPr>
      </w:pPr>
      <w:r>
        <w:t>ВЫБРАТЬ</w:t>
      </w:r>
    </w:p>
    <w:p w14:paraId="425260A2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ПродажиПрошлые.Номенклатура</w:t>
      </w:r>
    </w:p>
    <w:p w14:paraId="6D5207BB" w14:textId="77777777" w:rsidR="00350BC8" w:rsidRDefault="00350BC8" w:rsidP="00350BC8">
      <w:pPr>
        <w:pStyle w:val="a1"/>
        <w:numPr>
          <w:ilvl w:val="0"/>
          <w:numId w:val="32"/>
        </w:numPr>
      </w:pPr>
      <w:r>
        <w:t>ИЗ</w:t>
      </w:r>
    </w:p>
    <w:p w14:paraId="7EFF8BD0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ПродажиПрошлые КАК ПродажиПрошлые</w:t>
      </w:r>
    </w:p>
    <w:p w14:paraId="2CA3A692" w14:textId="77777777" w:rsidR="00350BC8" w:rsidRDefault="00350BC8" w:rsidP="00350BC8">
      <w:pPr>
        <w:pStyle w:val="a1"/>
        <w:numPr>
          <w:ilvl w:val="0"/>
          <w:numId w:val="32"/>
        </w:numPr>
      </w:pPr>
      <w:r>
        <w:t>;</w:t>
      </w:r>
    </w:p>
    <w:p w14:paraId="1D39FA32" w14:textId="77777777" w:rsidR="00350BC8" w:rsidRDefault="00350BC8" w:rsidP="00350BC8">
      <w:pPr>
        <w:pStyle w:val="a1"/>
        <w:numPr>
          <w:ilvl w:val="0"/>
          <w:numId w:val="32"/>
        </w:numPr>
      </w:pPr>
      <w:r>
        <w:t>// ================================================================</w:t>
      </w:r>
    </w:p>
    <w:p w14:paraId="54400AC2" w14:textId="77777777" w:rsidR="00350BC8" w:rsidRDefault="00350BC8" w:rsidP="00350BC8">
      <w:pPr>
        <w:pStyle w:val="a1"/>
        <w:numPr>
          <w:ilvl w:val="0"/>
          <w:numId w:val="32"/>
        </w:numPr>
      </w:pPr>
      <w:r>
        <w:t>ВЫБРАТЬ</w:t>
      </w:r>
    </w:p>
    <w:p w14:paraId="37E98FF7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СписокНоменклатуры.Номенклатура КАК Номенклатура,</w:t>
      </w:r>
    </w:p>
    <w:p w14:paraId="1644C841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67C33110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ЕСТЬNULL(ОстаткиМесяца.ОстатокНаНачало, 0)</w:t>
      </w:r>
    </w:p>
    <w:p w14:paraId="463E2FA5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КАК ОстатокНаНачало,</w:t>
      </w:r>
    </w:p>
    <w:p w14:paraId="5AB697F1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29EFF1F0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ЕСТЬNULL(ОстаткиМесяца.ОстатокНаКонец, 0)</w:t>
      </w:r>
    </w:p>
    <w:p w14:paraId="7521418D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КАК ОстатокНаКонец,</w:t>
      </w:r>
    </w:p>
    <w:p w14:paraId="17DCB55D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09265D12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ЕСТЬNULL(ПродажиПрошлые.ПродажиПрошлыйМесяц, 0)</w:t>
      </w:r>
    </w:p>
    <w:p w14:paraId="1FCD3C6E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КАК ПродажиПрошлыйМесяц,</w:t>
      </w:r>
    </w:p>
    <w:p w14:paraId="1F9406FA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0CDC7572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ЕСТЬNULL(ПродажиТекущие.ПродажиТекущийМесяц, 0)</w:t>
      </w:r>
    </w:p>
    <w:p w14:paraId="00925AFA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КАК ПродажиТекущийМесяц</w:t>
      </w:r>
    </w:p>
    <w:p w14:paraId="09B8E404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151033F7" w14:textId="77777777" w:rsidR="00350BC8" w:rsidRDefault="00350BC8" w:rsidP="00350BC8">
      <w:pPr>
        <w:pStyle w:val="a1"/>
        <w:numPr>
          <w:ilvl w:val="0"/>
          <w:numId w:val="32"/>
        </w:numPr>
      </w:pPr>
      <w:r>
        <w:t>ИЗ</w:t>
      </w:r>
    </w:p>
    <w:p w14:paraId="29A646CA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СписокНоменклатуры КАК СписокНоменклатуры</w:t>
      </w:r>
    </w:p>
    <w:p w14:paraId="6AF66A1E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0A51E1F9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ЛЕВОЕ СОЕДИНЕНИЕ ОстаткиМесяца КАК ОстаткиМесяца</w:t>
      </w:r>
    </w:p>
    <w:p w14:paraId="0256B9E5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ПО СписокНоменклатуры.Номенклатура</w:t>
      </w:r>
    </w:p>
    <w:p w14:paraId="54262EA7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    = ОстаткиМесяца.Номенклатура</w:t>
      </w:r>
    </w:p>
    <w:p w14:paraId="57D899CE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2B915C36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ЛЕВОЕ СОЕДИНЕНИЕ ПродажиПрошлые КАК ПродажиПрошлые</w:t>
      </w:r>
    </w:p>
    <w:p w14:paraId="028B5E6F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ПО СписокНоменклатуры.Номенклатура</w:t>
      </w:r>
    </w:p>
    <w:p w14:paraId="37B2817F" w14:textId="77777777" w:rsidR="00350BC8" w:rsidRDefault="00350BC8" w:rsidP="00350BC8">
      <w:pPr>
        <w:pStyle w:val="a1"/>
        <w:numPr>
          <w:ilvl w:val="0"/>
          <w:numId w:val="32"/>
        </w:numPr>
      </w:pPr>
      <w:r>
        <w:lastRenderedPageBreak/>
        <w:t xml:space="preserve">            = ПродажиПрошлые.Номенклатура</w:t>
      </w:r>
    </w:p>
    <w:p w14:paraId="561EAF51" w14:textId="77777777" w:rsidR="00350BC8" w:rsidRDefault="00350BC8" w:rsidP="00350BC8">
      <w:pPr>
        <w:pStyle w:val="a1"/>
        <w:numPr>
          <w:ilvl w:val="0"/>
          <w:numId w:val="32"/>
        </w:numPr>
      </w:pPr>
    </w:p>
    <w:p w14:paraId="7238A086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ЛЕВОЕ СОЕДИНЕНИЕ ПродажиТекущие КАК ПродажиТекущие</w:t>
      </w:r>
    </w:p>
    <w:p w14:paraId="01731651" w14:textId="77777777" w:rsidR="00350BC8" w:rsidRDefault="00350BC8" w:rsidP="00350BC8">
      <w:pPr>
        <w:pStyle w:val="a1"/>
        <w:numPr>
          <w:ilvl w:val="0"/>
          <w:numId w:val="32"/>
        </w:numPr>
      </w:pPr>
      <w:r>
        <w:t xml:space="preserve">        ПО СписокНоменклатуры.Номенклатура</w:t>
      </w:r>
    </w:p>
    <w:p w14:paraId="206F1FBF" w14:textId="372BC89D" w:rsidR="00350BC8" w:rsidRPr="003C03EA" w:rsidRDefault="00350BC8" w:rsidP="00350BC8">
      <w:pPr>
        <w:pStyle w:val="a1"/>
        <w:numPr>
          <w:ilvl w:val="0"/>
          <w:numId w:val="32"/>
        </w:numPr>
      </w:pPr>
      <w:r>
        <w:t xml:space="preserve">            = ПродажиТекущие.Номенклатура</w:t>
      </w:r>
    </w:p>
    <w:p w14:paraId="095D4D06" w14:textId="040F58DD" w:rsidR="003C03EA" w:rsidRDefault="003C03EA" w:rsidP="003C03EA">
      <w:r>
        <w:t>Добавляю продажи в ресурсы.</w:t>
      </w:r>
    </w:p>
    <w:p w14:paraId="764313B4" w14:textId="627E6AF3" w:rsidR="003C03EA" w:rsidRDefault="003C03EA" w:rsidP="003C03EA">
      <w:pPr>
        <w:pStyle w:val="afd"/>
      </w:pPr>
      <w:r w:rsidRPr="003C03EA">
        <w:drawing>
          <wp:inline distT="0" distB="0" distL="0" distR="0" wp14:anchorId="26D9D10F" wp14:editId="0A268C15">
            <wp:extent cx="5940425" cy="922655"/>
            <wp:effectExtent l="0" t="0" r="3175" b="0"/>
            <wp:docPr id="795258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58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A8BE" w14:textId="1B49E79F" w:rsidR="003C03EA" w:rsidRDefault="003C03EA" w:rsidP="003C03EA">
      <w:pPr>
        <w:pStyle w:val="a3"/>
      </w:pPr>
      <w:r>
        <w:t xml:space="preserve"> – СКД – Ресурсы</w:t>
      </w:r>
    </w:p>
    <w:p w14:paraId="10308C23" w14:textId="126CD58C" w:rsidR="003C03EA" w:rsidRDefault="003C03EA" w:rsidP="003C03EA">
      <w:r>
        <w:t>Настраиваю параметры. Все параметры по датам должны быть рассчитаны независимо друг от друга от ВыбранныйМесяц, иначе будет ошибка вычисления и пустое поле.</w:t>
      </w:r>
    </w:p>
    <w:p w14:paraId="35E059BF" w14:textId="7EC0FF63" w:rsidR="003C03EA" w:rsidRDefault="003C03EA" w:rsidP="003C03EA">
      <w:pPr>
        <w:pStyle w:val="afd"/>
      </w:pPr>
      <w:r w:rsidRPr="003C03EA">
        <w:drawing>
          <wp:inline distT="0" distB="0" distL="0" distR="0" wp14:anchorId="4D127964" wp14:editId="1877AF1A">
            <wp:extent cx="5940425" cy="1059180"/>
            <wp:effectExtent l="0" t="0" r="3175" b="7620"/>
            <wp:docPr id="209983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31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A271" w14:textId="0DA590C4" w:rsidR="003C03EA" w:rsidRDefault="003C03EA" w:rsidP="003C03EA">
      <w:pPr>
        <w:pStyle w:val="a3"/>
      </w:pPr>
      <w:r>
        <w:t xml:space="preserve"> – СКД – Параметры</w:t>
      </w:r>
    </w:p>
    <w:p w14:paraId="44892223" w14:textId="085C6FB9" w:rsidR="003C03EA" w:rsidRDefault="003C03EA" w:rsidP="003C03EA">
      <w:r>
        <w:t>Добавляю поля по продажам в схему отчета.</w:t>
      </w:r>
    </w:p>
    <w:p w14:paraId="174AD1EB" w14:textId="20DB7AA3" w:rsidR="003C03EA" w:rsidRDefault="003C03EA" w:rsidP="003C03EA">
      <w:pPr>
        <w:pStyle w:val="afd"/>
      </w:pPr>
      <w:r w:rsidRPr="003C03EA">
        <w:drawing>
          <wp:inline distT="0" distB="0" distL="0" distR="0" wp14:anchorId="1EFC8760" wp14:editId="26B851D8">
            <wp:extent cx="5940425" cy="1793875"/>
            <wp:effectExtent l="0" t="0" r="3175" b="0"/>
            <wp:docPr id="106889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71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B06B" w14:textId="0E705C15" w:rsidR="003C03EA" w:rsidRDefault="003C03EA" w:rsidP="003C03EA">
      <w:pPr>
        <w:pStyle w:val="a3"/>
      </w:pPr>
      <w:r>
        <w:t xml:space="preserve"> – СКД – Настройки – Отчет – Выбранные поля</w:t>
      </w:r>
    </w:p>
    <w:p w14:paraId="3A96F2AD" w14:textId="72AEA42C" w:rsidR="003C03EA" w:rsidRDefault="003C03EA" w:rsidP="003C03EA">
      <w:r>
        <w:t>Проверяю формирование отчета. Данные по остаткам, продажам прошлого и текущего месяца корректно формируются.</w:t>
      </w:r>
    </w:p>
    <w:p w14:paraId="2EBBAD5B" w14:textId="684E280D" w:rsidR="003C03EA" w:rsidRDefault="003C03EA" w:rsidP="003C03EA">
      <w:pPr>
        <w:pStyle w:val="afd"/>
      </w:pPr>
      <w:r w:rsidRPr="003C03EA">
        <w:lastRenderedPageBreak/>
        <w:drawing>
          <wp:inline distT="0" distB="0" distL="0" distR="0" wp14:anchorId="19636D37" wp14:editId="65B6FA89">
            <wp:extent cx="5940425" cy="3178175"/>
            <wp:effectExtent l="0" t="0" r="3175" b="3175"/>
            <wp:docPr id="185032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249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C420" w14:textId="2BF4DB63" w:rsidR="003C03EA" w:rsidRPr="003C03EA" w:rsidRDefault="003C03EA" w:rsidP="003C03EA">
      <w:pPr>
        <w:pStyle w:val="a3"/>
      </w:pPr>
      <w:r>
        <w:t xml:space="preserve"> – Сформированный отчет</w:t>
      </w:r>
    </w:p>
    <w:p w14:paraId="32F3EE39" w14:textId="72DB3471" w:rsidR="006D287F" w:rsidRDefault="006D287F" w:rsidP="006D287F">
      <w:pPr>
        <w:pStyle w:val="2"/>
      </w:pPr>
      <w:r>
        <w:t>Задание 2.3</w:t>
      </w:r>
    </w:p>
    <w:p w14:paraId="35BC78B0" w14:textId="77777777" w:rsidR="006D287F" w:rsidRDefault="006D287F" w:rsidP="006D287F"/>
    <w:p w14:paraId="290AEA1D" w14:textId="5C62A028" w:rsidR="006D287F" w:rsidRDefault="006D287F" w:rsidP="006D287F">
      <w:pPr>
        <w:pStyle w:val="2"/>
      </w:pPr>
      <w:r>
        <w:t>Задание 3</w:t>
      </w:r>
    </w:p>
    <w:p w14:paraId="771A401A" w14:textId="77777777" w:rsidR="006D287F" w:rsidRPr="006D287F" w:rsidRDefault="006D287F" w:rsidP="006D287F"/>
    <w:sectPr w:rsidR="006D287F" w:rsidRPr="006D287F" w:rsidSect="00094ACA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FDD26" w14:textId="77777777" w:rsidR="00EA22F9" w:rsidRDefault="00EA22F9" w:rsidP="00DC028D">
      <w:pPr>
        <w:spacing w:line="240" w:lineRule="auto"/>
      </w:pPr>
      <w:r>
        <w:separator/>
      </w:r>
    </w:p>
  </w:endnote>
  <w:endnote w:type="continuationSeparator" w:id="0">
    <w:p w14:paraId="3834C05B" w14:textId="77777777" w:rsidR="00EA22F9" w:rsidRDefault="00EA22F9" w:rsidP="00DC0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135320"/>
      <w:docPartObj>
        <w:docPartGallery w:val="Page Numbers (Bottom of Page)"/>
        <w:docPartUnique/>
      </w:docPartObj>
    </w:sdtPr>
    <w:sdtContent>
      <w:p w14:paraId="132E7BAB" w14:textId="77777777" w:rsidR="00F40B56" w:rsidRDefault="00F40B56" w:rsidP="0068656C">
        <w:pPr>
          <w:pStyle w:val="afa"/>
          <w:ind w:firstLine="0"/>
          <w:jc w:val="center"/>
        </w:pPr>
        <w:r w:rsidRPr="0068656C">
          <w:rPr>
            <w:szCs w:val="24"/>
          </w:rPr>
          <w:fldChar w:fldCharType="begin"/>
        </w:r>
        <w:r w:rsidRPr="0068656C">
          <w:rPr>
            <w:szCs w:val="24"/>
          </w:rPr>
          <w:instrText>PAGE   \* MERGEFORMAT</w:instrText>
        </w:r>
        <w:r w:rsidRPr="0068656C">
          <w:rPr>
            <w:szCs w:val="24"/>
          </w:rPr>
          <w:fldChar w:fldCharType="separate"/>
        </w:r>
        <w:r w:rsidR="00920CEA">
          <w:rPr>
            <w:noProof/>
            <w:szCs w:val="24"/>
          </w:rPr>
          <w:t>5</w:t>
        </w:r>
        <w:r w:rsidRPr="0068656C">
          <w:rPr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C60B7" w14:textId="77777777" w:rsidR="00EA22F9" w:rsidRDefault="00EA22F9" w:rsidP="00DC028D">
      <w:pPr>
        <w:spacing w:line="240" w:lineRule="auto"/>
      </w:pPr>
      <w:r>
        <w:separator/>
      </w:r>
    </w:p>
  </w:footnote>
  <w:footnote w:type="continuationSeparator" w:id="0">
    <w:p w14:paraId="00653B80" w14:textId="77777777" w:rsidR="00EA22F9" w:rsidRDefault="00EA22F9" w:rsidP="00DC02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026"/>
    <w:multiLevelType w:val="hybridMultilevel"/>
    <w:tmpl w:val="48566464"/>
    <w:lvl w:ilvl="0" w:tplc="B078930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D73AD9"/>
    <w:multiLevelType w:val="hybridMultilevel"/>
    <w:tmpl w:val="4DF2B80E"/>
    <w:lvl w:ilvl="0" w:tplc="717AD3FE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4F3F1D"/>
    <w:multiLevelType w:val="multilevel"/>
    <w:tmpl w:val="3F9ED9FC"/>
    <w:name w:val="Eq2"/>
    <w:numStyleLink w:val="a0"/>
  </w:abstractNum>
  <w:abstractNum w:abstractNumId="3" w15:restartNumberingAfterBreak="0">
    <w:nsid w:val="22B958D4"/>
    <w:multiLevelType w:val="multilevel"/>
    <w:tmpl w:val="3F9ED9FC"/>
    <w:name w:val="Eq"/>
    <w:styleLink w:val="a0"/>
    <w:lvl w:ilvl="0">
      <w:start w:val="1"/>
      <w:numFmt w:val="decimal"/>
      <w:suff w:val="nothing"/>
      <w:lvlText w:val="(%1)"/>
      <w:lvlJc w:val="righ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</w:abstractNum>
  <w:abstractNum w:abstractNumId="4" w15:restartNumberingAfterBreak="0">
    <w:nsid w:val="26DF6124"/>
    <w:multiLevelType w:val="hybridMultilevel"/>
    <w:tmpl w:val="0F06C5A4"/>
    <w:lvl w:ilvl="0" w:tplc="C39489B4">
      <w:start w:val="1"/>
      <w:numFmt w:val="decimal"/>
      <w:pStyle w:val="a1"/>
      <w:suff w:val="space"/>
      <w:lvlText w:val="%1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724D7"/>
    <w:multiLevelType w:val="multilevel"/>
    <w:tmpl w:val="D6565E1A"/>
    <w:styleLink w:val="a2"/>
    <w:lvl w:ilvl="0">
      <w:start w:val="1"/>
      <w:numFmt w:val="decimal"/>
      <w:pStyle w:val="a3"/>
      <w:suff w:val="nothing"/>
      <w:lvlText w:val="Рисунок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D8467D6"/>
    <w:multiLevelType w:val="multilevel"/>
    <w:tmpl w:val="8AAA3ACA"/>
    <w:styleLink w:val="a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96355EF"/>
    <w:multiLevelType w:val="hybridMultilevel"/>
    <w:tmpl w:val="37DAFF0E"/>
    <w:lvl w:ilvl="0" w:tplc="4EBE449C">
      <w:start w:val="1"/>
      <w:numFmt w:val="russianLower"/>
      <w:pStyle w:val="a5"/>
      <w:suff w:val="space"/>
      <w:lvlText w:val="%1)"/>
      <w:lvlJc w:val="left"/>
      <w:pPr>
        <w:ind w:left="708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4E9622BD"/>
    <w:multiLevelType w:val="multilevel"/>
    <w:tmpl w:val="8AAA3ACA"/>
    <w:numStyleLink w:val="a4"/>
  </w:abstractNum>
  <w:abstractNum w:abstractNumId="9" w15:restartNumberingAfterBreak="0">
    <w:nsid w:val="538844F2"/>
    <w:multiLevelType w:val="hybridMultilevel"/>
    <w:tmpl w:val="CD086450"/>
    <w:lvl w:ilvl="0" w:tplc="B70CB9AA">
      <w:start w:val="1"/>
      <w:numFmt w:val="decimal"/>
      <w:pStyle w:val="a6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C714D"/>
    <w:multiLevelType w:val="hybridMultilevel"/>
    <w:tmpl w:val="F932AF00"/>
    <w:lvl w:ilvl="0" w:tplc="420C3A2E">
      <w:start w:val="1"/>
      <w:numFmt w:val="russianUpper"/>
      <w:pStyle w:val="a7"/>
      <w:suff w:val="nothing"/>
      <w:lvlText w:val="Приложение %1"/>
      <w:lvlJc w:val="center"/>
      <w:pPr>
        <w:ind w:left="1069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CE2336"/>
    <w:multiLevelType w:val="multilevel"/>
    <w:tmpl w:val="0DC6AF26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6EF34179"/>
    <w:multiLevelType w:val="hybridMultilevel"/>
    <w:tmpl w:val="E9C0201C"/>
    <w:lvl w:ilvl="0" w:tplc="EB1423E2">
      <w:start w:val="1"/>
      <w:numFmt w:val="decimal"/>
      <w:pStyle w:val="12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C897A60"/>
    <w:multiLevelType w:val="hybridMultilevel"/>
    <w:tmpl w:val="96547B9A"/>
    <w:lvl w:ilvl="0" w:tplc="26AAA1FE">
      <w:start w:val="1"/>
      <w:numFmt w:val="decimal"/>
      <w:pStyle w:val="a8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13361005">
    <w:abstractNumId w:val="1"/>
  </w:num>
  <w:num w:numId="2" w16cid:durableId="1531607923">
    <w:abstractNumId w:val="7"/>
  </w:num>
  <w:num w:numId="3" w16cid:durableId="684987660">
    <w:abstractNumId w:val="12"/>
  </w:num>
  <w:num w:numId="4" w16cid:durableId="973681922">
    <w:abstractNumId w:val="6"/>
  </w:num>
  <w:num w:numId="5" w16cid:durableId="205072022">
    <w:abstractNumId w:val="5"/>
  </w:num>
  <w:num w:numId="6" w16cid:durableId="1731490925">
    <w:abstractNumId w:val="3"/>
  </w:num>
  <w:num w:numId="7" w16cid:durableId="524254246">
    <w:abstractNumId w:val="8"/>
  </w:num>
  <w:num w:numId="8" w16cid:durableId="163591257">
    <w:abstractNumId w:val="8"/>
  </w:num>
  <w:num w:numId="9" w16cid:durableId="1476990928">
    <w:abstractNumId w:val="4"/>
  </w:num>
  <w:num w:numId="10" w16cid:durableId="1613365453">
    <w:abstractNumId w:val="10"/>
  </w:num>
  <w:num w:numId="11" w16cid:durableId="1677731013">
    <w:abstractNumId w:val="9"/>
  </w:num>
  <w:num w:numId="12" w16cid:durableId="937442395">
    <w:abstractNumId w:val="11"/>
  </w:num>
  <w:num w:numId="13" w16cid:durableId="1162501447">
    <w:abstractNumId w:val="0"/>
  </w:num>
  <w:num w:numId="14" w16cid:durableId="20449380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338239">
    <w:abstractNumId w:val="4"/>
    <w:lvlOverride w:ilvl="0">
      <w:startOverride w:val="1"/>
    </w:lvlOverride>
  </w:num>
  <w:num w:numId="16" w16cid:durableId="618490765">
    <w:abstractNumId w:val="4"/>
    <w:lvlOverride w:ilvl="0">
      <w:startOverride w:val="1"/>
    </w:lvlOverride>
  </w:num>
  <w:num w:numId="17" w16cid:durableId="488637142">
    <w:abstractNumId w:val="4"/>
    <w:lvlOverride w:ilvl="0">
      <w:startOverride w:val="1"/>
    </w:lvlOverride>
  </w:num>
  <w:num w:numId="18" w16cid:durableId="1047414158">
    <w:abstractNumId w:val="4"/>
    <w:lvlOverride w:ilvl="0">
      <w:startOverride w:val="1"/>
    </w:lvlOverride>
  </w:num>
  <w:num w:numId="19" w16cid:durableId="1623878686">
    <w:abstractNumId w:val="4"/>
    <w:lvlOverride w:ilvl="0">
      <w:startOverride w:val="1"/>
    </w:lvlOverride>
  </w:num>
  <w:num w:numId="20" w16cid:durableId="677973333">
    <w:abstractNumId w:val="4"/>
    <w:lvlOverride w:ilvl="0">
      <w:startOverride w:val="1"/>
    </w:lvlOverride>
  </w:num>
  <w:num w:numId="21" w16cid:durableId="114954218">
    <w:abstractNumId w:val="4"/>
    <w:lvlOverride w:ilvl="0">
      <w:startOverride w:val="1"/>
    </w:lvlOverride>
  </w:num>
  <w:num w:numId="22" w16cid:durableId="1173956877">
    <w:abstractNumId w:val="2"/>
  </w:num>
  <w:num w:numId="23" w16cid:durableId="508837189">
    <w:abstractNumId w:val="13"/>
  </w:num>
  <w:num w:numId="24" w16cid:durableId="1704282060">
    <w:abstractNumId w:val="9"/>
  </w:num>
  <w:num w:numId="25" w16cid:durableId="1496608584">
    <w:abstractNumId w:val="1"/>
  </w:num>
  <w:num w:numId="26" w16cid:durableId="1419673129">
    <w:abstractNumId w:val="11"/>
  </w:num>
  <w:num w:numId="27" w16cid:durableId="2109767598">
    <w:abstractNumId w:val="11"/>
  </w:num>
  <w:num w:numId="28" w16cid:durableId="1966496310">
    <w:abstractNumId w:val="11"/>
  </w:num>
  <w:num w:numId="29" w16cid:durableId="1191145184">
    <w:abstractNumId w:val="4"/>
  </w:num>
  <w:num w:numId="30" w16cid:durableId="1864127974">
    <w:abstractNumId w:val="4"/>
    <w:lvlOverride w:ilvl="0">
      <w:startOverride w:val="1"/>
    </w:lvlOverride>
  </w:num>
  <w:num w:numId="31" w16cid:durableId="816990233">
    <w:abstractNumId w:val="4"/>
    <w:lvlOverride w:ilvl="0">
      <w:startOverride w:val="1"/>
    </w:lvlOverride>
  </w:num>
  <w:num w:numId="32" w16cid:durableId="2036492764">
    <w:abstractNumId w:val="4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ru-RU" w:vendorID="1" w:dllVersion="512" w:checkStyle="1"/>
  <w:attachedTemplate r:id="rId1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46"/>
    <w:rsid w:val="00001867"/>
    <w:rsid w:val="00003D75"/>
    <w:rsid w:val="00014D43"/>
    <w:rsid w:val="00016C62"/>
    <w:rsid w:val="00023196"/>
    <w:rsid w:val="00041B80"/>
    <w:rsid w:val="000442ED"/>
    <w:rsid w:val="00050CDC"/>
    <w:rsid w:val="00071CA9"/>
    <w:rsid w:val="00077068"/>
    <w:rsid w:val="000807EF"/>
    <w:rsid w:val="00082A13"/>
    <w:rsid w:val="0008656F"/>
    <w:rsid w:val="000875BA"/>
    <w:rsid w:val="0009043B"/>
    <w:rsid w:val="00094ACA"/>
    <w:rsid w:val="000A5744"/>
    <w:rsid w:val="000B20B2"/>
    <w:rsid w:val="000B3AEC"/>
    <w:rsid w:val="000B3E91"/>
    <w:rsid w:val="000C3107"/>
    <w:rsid w:val="000D62AD"/>
    <w:rsid w:val="000E689B"/>
    <w:rsid w:val="000F6B9D"/>
    <w:rsid w:val="000F7502"/>
    <w:rsid w:val="001031CD"/>
    <w:rsid w:val="0010790B"/>
    <w:rsid w:val="0011295B"/>
    <w:rsid w:val="00124716"/>
    <w:rsid w:val="0013070E"/>
    <w:rsid w:val="00162C3A"/>
    <w:rsid w:val="00171881"/>
    <w:rsid w:val="00172B29"/>
    <w:rsid w:val="00190844"/>
    <w:rsid w:val="001958B8"/>
    <w:rsid w:val="001B1AD2"/>
    <w:rsid w:val="001B25E0"/>
    <w:rsid w:val="001B768D"/>
    <w:rsid w:val="001E061C"/>
    <w:rsid w:val="001E48D2"/>
    <w:rsid w:val="00203416"/>
    <w:rsid w:val="00205263"/>
    <w:rsid w:val="00220B48"/>
    <w:rsid w:val="00221BDA"/>
    <w:rsid w:val="00231580"/>
    <w:rsid w:val="002318CE"/>
    <w:rsid w:val="00234CB2"/>
    <w:rsid w:val="0024141B"/>
    <w:rsid w:val="00253BC9"/>
    <w:rsid w:val="00274501"/>
    <w:rsid w:val="00287B2B"/>
    <w:rsid w:val="00291D2B"/>
    <w:rsid w:val="002A2C33"/>
    <w:rsid w:val="002D1960"/>
    <w:rsid w:val="002F0E64"/>
    <w:rsid w:val="00300340"/>
    <w:rsid w:val="00304414"/>
    <w:rsid w:val="00305EDF"/>
    <w:rsid w:val="00310416"/>
    <w:rsid w:val="00315F77"/>
    <w:rsid w:val="00333763"/>
    <w:rsid w:val="00334501"/>
    <w:rsid w:val="00343456"/>
    <w:rsid w:val="00350BC8"/>
    <w:rsid w:val="003648AF"/>
    <w:rsid w:val="00383A64"/>
    <w:rsid w:val="003949B8"/>
    <w:rsid w:val="003A5F9C"/>
    <w:rsid w:val="003B693D"/>
    <w:rsid w:val="003C03EA"/>
    <w:rsid w:val="003C7CD1"/>
    <w:rsid w:val="003D314B"/>
    <w:rsid w:val="003D374C"/>
    <w:rsid w:val="003D4DA1"/>
    <w:rsid w:val="003D5402"/>
    <w:rsid w:val="003F1311"/>
    <w:rsid w:val="003F39B9"/>
    <w:rsid w:val="004035BD"/>
    <w:rsid w:val="00404F5F"/>
    <w:rsid w:val="00411E4B"/>
    <w:rsid w:val="0041373E"/>
    <w:rsid w:val="0041634A"/>
    <w:rsid w:val="004167C8"/>
    <w:rsid w:val="0042629E"/>
    <w:rsid w:val="00442382"/>
    <w:rsid w:val="0045704B"/>
    <w:rsid w:val="00464DF4"/>
    <w:rsid w:val="004701A8"/>
    <w:rsid w:val="00470881"/>
    <w:rsid w:val="00485A30"/>
    <w:rsid w:val="0048651E"/>
    <w:rsid w:val="00486820"/>
    <w:rsid w:val="00491402"/>
    <w:rsid w:val="004954C7"/>
    <w:rsid w:val="004A76A3"/>
    <w:rsid w:val="004B45C5"/>
    <w:rsid w:val="004B51B3"/>
    <w:rsid w:val="004C3A84"/>
    <w:rsid w:val="004E6AA0"/>
    <w:rsid w:val="004F140D"/>
    <w:rsid w:val="00504799"/>
    <w:rsid w:val="005048C3"/>
    <w:rsid w:val="005051D2"/>
    <w:rsid w:val="005158AF"/>
    <w:rsid w:val="0052135C"/>
    <w:rsid w:val="00531050"/>
    <w:rsid w:val="00532526"/>
    <w:rsid w:val="00534998"/>
    <w:rsid w:val="00535731"/>
    <w:rsid w:val="00553E29"/>
    <w:rsid w:val="00554A60"/>
    <w:rsid w:val="00556376"/>
    <w:rsid w:val="005631BE"/>
    <w:rsid w:val="00566C55"/>
    <w:rsid w:val="005677A9"/>
    <w:rsid w:val="005770DC"/>
    <w:rsid w:val="0058376F"/>
    <w:rsid w:val="00585A73"/>
    <w:rsid w:val="00591F37"/>
    <w:rsid w:val="005937CB"/>
    <w:rsid w:val="00597AD8"/>
    <w:rsid w:val="005A6ACC"/>
    <w:rsid w:val="005B366D"/>
    <w:rsid w:val="005B7DE4"/>
    <w:rsid w:val="005C0F35"/>
    <w:rsid w:val="005C377D"/>
    <w:rsid w:val="005D4F3D"/>
    <w:rsid w:val="005E388E"/>
    <w:rsid w:val="005F43B2"/>
    <w:rsid w:val="006023A9"/>
    <w:rsid w:val="00604AA4"/>
    <w:rsid w:val="00615FEE"/>
    <w:rsid w:val="006205AE"/>
    <w:rsid w:val="0062298A"/>
    <w:rsid w:val="00624EC3"/>
    <w:rsid w:val="00627F90"/>
    <w:rsid w:val="00635875"/>
    <w:rsid w:val="00636C85"/>
    <w:rsid w:val="00653A77"/>
    <w:rsid w:val="006578B2"/>
    <w:rsid w:val="0066120C"/>
    <w:rsid w:val="00662527"/>
    <w:rsid w:val="0066484D"/>
    <w:rsid w:val="00667ACE"/>
    <w:rsid w:val="006801F2"/>
    <w:rsid w:val="0068656C"/>
    <w:rsid w:val="00687957"/>
    <w:rsid w:val="00695F5C"/>
    <w:rsid w:val="0069602E"/>
    <w:rsid w:val="006A0BCE"/>
    <w:rsid w:val="006A1FD7"/>
    <w:rsid w:val="006A614D"/>
    <w:rsid w:val="006B0EF0"/>
    <w:rsid w:val="006B1E1B"/>
    <w:rsid w:val="006C2046"/>
    <w:rsid w:val="006C5041"/>
    <w:rsid w:val="006D287F"/>
    <w:rsid w:val="006D45B2"/>
    <w:rsid w:val="006D632C"/>
    <w:rsid w:val="006D6716"/>
    <w:rsid w:val="006D7318"/>
    <w:rsid w:val="006E1DE6"/>
    <w:rsid w:val="006E6CDE"/>
    <w:rsid w:val="006E77EB"/>
    <w:rsid w:val="007054A8"/>
    <w:rsid w:val="00707E3B"/>
    <w:rsid w:val="00710930"/>
    <w:rsid w:val="007260CC"/>
    <w:rsid w:val="00730326"/>
    <w:rsid w:val="0073060F"/>
    <w:rsid w:val="00731AA4"/>
    <w:rsid w:val="00732A3C"/>
    <w:rsid w:val="007445B5"/>
    <w:rsid w:val="00745858"/>
    <w:rsid w:val="00745ADE"/>
    <w:rsid w:val="007509FC"/>
    <w:rsid w:val="00772EB2"/>
    <w:rsid w:val="00774CF9"/>
    <w:rsid w:val="00776CF2"/>
    <w:rsid w:val="00781EF1"/>
    <w:rsid w:val="007A6E51"/>
    <w:rsid w:val="007B292E"/>
    <w:rsid w:val="007B5BE2"/>
    <w:rsid w:val="007C316F"/>
    <w:rsid w:val="007C65B8"/>
    <w:rsid w:val="007D28E6"/>
    <w:rsid w:val="007D666F"/>
    <w:rsid w:val="007E1A02"/>
    <w:rsid w:val="007F2FB7"/>
    <w:rsid w:val="00800358"/>
    <w:rsid w:val="00804537"/>
    <w:rsid w:val="00805218"/>
    <w:rsid w:val="00820A6B"/>
    <w:rsid w:val="008379A1"/>
    <w:rsid w:val="00850BC5"/>
    <w:rsid w:val="00862E24"/>
    <w:rsid w:val="008639F8"/>
    <w:rsid w:val="00865BF8"/>
    <w:rsid w:val="00866327"/>
    <w:rsid w:val="00883FE6"/>
    <w:rsid w:val="00884BAC"/>
    <w:rsid w:val="00886642"/>
    <w:rsid w:val="00890D2A"/>
    <w:rsid w:val="00892F92"/>
    <w:rsid w:val="008A0ECB"/>
    <w:rsid w:val="008A52ED"/>
    <w:rsid w:val="008B277F"/>
    <w:rsid w:val="008B68FF"/>
    <w:rsid w:val="008B7091"/>
    <w:rsid w:val="008B7C11"/>
    <w:rsid w:val="008C1602"/>
    <w:rsid w:val="008D3416"/>
    <w:rsid w:val="008D46A7"/>
    <w:rsid w:val="008E1B77"/>
    <w:rsid w:val="008E4B3D"/>
    <w:rsid w:val="008E4E66"/>
    <w:rsid w:val="008E688F"/>
    <w:rsid w:val="008F2542"/>
    <w:rsid w:val="008F27F5"/>
    <w:rsid w:val="008F5F9D"/>
    <w:rsid w:val="008F6B70"/>
    <w:rsid w:val="00903016"/>
    <w:rsid w:val="009100E8"/>
    <w:rsid w:val="0091316D"/>
    <w:rsid w:val="00920CEA"/>
    <w:rsid w:val="00921E30"/>
    <w:rsid w:val="00932A82"/>
    <w:rsid w:val="0093355C"/>
    <w:rsid w:val="00934EE4"/>
    <w:rsid w:val="00936D82"/>
    <w:rsid w:val="00936E2F"/>
    <w:rsid w:val="00943B64"/>
    <w:rsid w:val="009458D0"/>
    <w:rsid w:val="00950B57"/>
    <w:rsid w:val="00953F24"/>
    <w:rsid w:val="00954F04"/>
    <w:rsid w:val="009671E5"/>
    <w:rsid w:val="00970ACE"/>
    <w:rsid w:val="009737C2"/>
    <w:rsid w:val="0099606C"/>
    <w:rsid w:val="0099748C"/>
    <w:rsid w:val="009A510A"/>
    <w:rsid w:val="009B47C2"/>
    <w:rsid w:val="009C16AF"/>
    <w:rsid w:val="009C3957"/>
    <w:rsid w:val="009D2214"/>
    <w:rsid w:val="009D426D"/>
    <w:rsid w:val="009D5853"/>
    <w:rsid w:val="009E198E"/>
    <w:rsid w:val="009F60C6"/>
    <w:rsid w:val="00A101E7"/>
    <w:rsid w:val="00A13D24"/>
    <w:rsid w:val="00A17A07"/>
    <w:rsid w:val="00A20082"/>
    <w:rsid w:val="00A27BAE"/>
    <w:rsid w:val="00A31568"/>
    <w:rsid w:val="00A4351C"/>
    <w:rsid w:val="00A45496"/>
    <w:rsid w:val="00A46305"/>
    <w:rsid w:val="00A51423"/>
    <w:rsid w:val="00A70C5E"/>
    <w:rsid w:val="00A74BF0"/>
    <w:rsid w:val="00A75AAA"/>
    <w:rsid w:val="00A819A1"/>
    <w:rsid w:val="00A81A00"/>
    <w:rsid w:val="00A824A9"/>
    <w:rsid w:val="00A83D6F"/>
    <w:rsid w:val="00A97737"/>
    <w:rsid w:val="00A97DC2"/>
    <w:rsid w:val="00AB4DA7"/>
    <w:rsid w:val="00AB79FC"/>
    <w:rsid w:val="00AC1F63"/>
    <w:rsid w:val="00AC7D3E"/>
    <w:rsid w:val="00AF04B5"/>
    <w:rsid w:val="00AF2A1C"/>
    <w:rsid w:val="00AF669D"/>
    <w:rsid w:val="00AF76D8"/>
    <w:rsid w:val="00B00D38"/>
    <w:rsid w:val="00B03927"/>
    <w:rsid w:val="00B0557F"/>
    <w:rsid w:val="00B10A90"/>
    <w:rsid w:val="00B155F7"/>
    <w:rsid w:val="00B24B6C"/>
    <w:rsid w:val="00B26F05"/>
    <w:rsid w:val="00B36EC0"/>
    <w:rsid w:val="00B41A0A"/>
    <w:rsid w:val="00B41BD6"/>
    <w:rsid w:val="00B5072A"/>
    <w:rsid w:val="00B53CA1"/>
    <w:rsid w:val="00B53DEE"/>
    <w:rsid w:val="00B55EA6"/>
    <w:rsid w:val="00B66C8D"/>
    <w:rsid w:val="00B71828"/>
    <w:rsid w:val="00B76E46"/>
    <w:rsid w:val="00B77A76"/>
    <w:rsid w:val="00B828F3"/>
    <w:rsid w:val="00B91E64"/>
    <w:rsid w:val="00B97E7A"/>
    <w:rsid w:val="00B97F6C"/>
    <w:rsid w:val="00BA120E"/>
    <w:rsid w:val="00BC12DE"/>
    <w:rsid w:val="00BC1BEA"/>
    <w:rsid w:val="00BC1F5B"/>
    <w:rsid w:val="00BC4809"/>
    <w:rsid w:val="00BC616A"/>
    <w:rsid w:val="00BE1246"/>
    <w:rsid w:val="00BE7BE6"/>
    <w:rsid w:val="00BF3C3D"/>
    <w:rsid w:val="00BF7D3C"/>
    <w:rsid w:val="00C07D98"/>
    <w:rsid w:val="00C154F2"/>
    <w:rsid w:val="00C21901"/>
    <w:rsid w:val="00C3310F"/>
    <w:rsid w:val="00C43437"/>
    <w:rsid w:val="00C43878"/>
    <w:rsid w:val="00C52F95"/>
    <w:rsid w:val="00C721E4"/>
    <w:rsid w:val="00C76B98"/>
    <w:rsid w:val="00C8079A"/>
    <w:rsid w:val="00C85BB2"/>
    <w:rsid w:val="00C94DB0"/>
    <w:rsid w:val="00CA3173"/>
    <w:rsid w:val="00CA52A5"/>
    <w:rsid w:val="00CA7706"/>
    <w:rsid w:val="00CB7D40"/>
    <w:rsid w:val="00CC2AAF"/>
    <w:rsid w:val="00CC6D57"/>
    <w:rsid w:val="00CD4447"/>
    <w:rsid w:val="00CE2FAA"/>
    <w:rsid w:val="00CE7D75"/>
    <w:rsid w:val="00CF511A"/>
    <w:rsid w:val="00D01621"/>
    <w:rsid w:val="00D0596C"/>
    <w:rsid w:val="00D111BA"/>
    <w:rsid w:val="00D116E6"/>
    <w:rsid w:val="00D179C1"/>
    <w:rsid w:val="00D22995"/>
    <w:rsid w:val="00D613BE"/>
    <w:rsid w:val="00D613FE"/>
    <w:rsid w:val="00D67FED"/>
    <w:rsid w:val="00D72C7E"/>
    <w:rsid w:val="00D84555"/>
    <w:rsid w:val="00D95476"/>
    <w:rsid w:val="00DA7465"/>
    <w:rsid w:val="00DA7C8F"/>
    <w:rsid w:val="00DB06C7"/>
    <w:rsid w:val="00DB2BBB"/>
    <w:rsid w:val="00DB43D0"/>
    <w:rsid w:val="00DB4CDB"/>
    <w:rsid w:val="00DB5AC4"/>
    <w:rsid w:val="00DB5EBF"/>
    <w:rsid w:val="00DC028D"/>
    <w:rsid w:val="00DC3731"/>
    <w:rsid w:val="00DC3769"/>
    <w:rsid w:val="00DC4E45"/>
    <w:rsid w:val="00DD46E4"/>
    <w:rsid w:val="00DD4BBE"/>
    <w:rsid w:val="00DE7FC8"/>
    <w:rsid w:val="00E0422E"/>
    <w:rsid w:val="00E059B1"/>
    <w:rsid w:val="00E12E1B"/>
    <w:rsid w:val="00E13ABA"/>
    <w:rsid w:val="00E2396F"/>
    <w:rsid w:val="00E26A33"/>
    <w:rsid w:val="00E32D28"/>
    <w:rsid w:val="00E406B2"/>
    <w:rsid w:val="00E505A4"/>
    <w:rsid w:val="00E611D4"/>
    <w:rsid w:val="00E639F7"/>
    <w:rsid w:val="00E71164"/>
    <w:rsid w:val="00E76C54"/>
    <w:rsid w:val="00E8038C"/>
    <w:rsid w:val="00E807AF"/>
    <w:rsid w:val="00E87028"/>
    <w:rsid w:val="00E92ECE"/>
    <w:rsid w:val="00EA085D"/>
    <w:rsid w:val="00EA0EA9"/>
    <w:rsid w:val="00EA22F9"/>
    <w:rsid w:val="00EB459C"/>
    <w:rsid w:val="00EF0CFF"/>
    <w:rsid w:val="00EF2871"/>
    <w:rsid w:val="00EF4968"/>
    <w:rsid w:val="00F130AF"/>
    <w:rsid w:val="00F2102C"/>
    <w:rsid w:val="00F22850"/>
    <w:rsid w:val="00F24229"/>
    <w:rsid w:val="00F368C7"/>
    <w:rsid w:val="00F40B56"/>
    <w:rsid w:val="00F44ADB"/>
    <w:rsid w:val="00F45854"/>
    <w:rsid w:val="00F53C42"/>
    <w:rsid w:val="00F54A3D"/>
    <w:rsid w:val="00F557ED"/>
    <w:rsid w:val="00F70839"/>
    <w:rsid w:val="00F74140"/>
    <w:rsid w:val="00F86FC6"/>
    <w:rsid w:val="00FC164C"/>
    <w:rsid w:val="00FC38AA"/>
    <w:rsid w:val="00FE5615"/>
    <w:rsid w:val="00FF0078"/>
    <w:rsid w:val="00FF0A15"/>
    <w:rsid w:val="00FF0D01"/>
    <w:rsid w:val="00FF4D99"/>
    <w:rsid w:val="00FF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A016"/>
  <w15:chartTrackingRefBased/>
  <w15:docId w15:val="{4CF3386E-61B8-4848-B655-66C5F38F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qFormat/>
    <w:rsid w:val="00E2396F"/>
  </w:style>
  <w:style w:type="paragraph" w:styleId="1">
    <w:name w:val="heading 1"/>
    <w:basedOn w:val="a9"/>
    <w:next w:val="a9"/>
    <w:link w:val="11"/>
    <w:autoRedefine/>
    <w:uiPriority w:val="9"/>
    <w:qFormat/>
    <w:rsid w:val="00EF4968"/>
    <w:pPr>
      <w:keepNext/>
      <w:keepLines/>
      <w:pageBreakBefore/>
      <w:numPr>
        <w:numId w:val="8"/>
      </w:numPr>
      <w:suppressLineNumbers/>
      <w:suppressAutoHyphens/>
      <w:spacing w:after="420"/>
      <w:jc w:val="left"/>
      <w:outlineLvl w:val="0"/>
    </w:pPr>
    <w:rPr>
      <w:rFonts w:asciiTheme="majorHAnsi" w:hAnsiTheme="majorHAnsi"/>
      <w:b/>
      <w:szCs w:val="32"/>
    </w:rPr>
  </w:style>
  <w:style w:type="paragraph" w:styleId="2">
    <w:name w:val="heading 2"/>
    <w:basedOn w:val="a9"/>
    <w:next w:val="a9"/>
    <w:link w:val="20"/>
    <w:autoRedefine/>
    <w:uiPriority w:val="9"/>
    <w:qFormat/>
    <w:rsid w:val="00CC6D57"/>
    <w:pPr>
      <w:keepNext/>
      <w:numPr>
        <w:ilvl w:val="1"/>
        <w:numId w:val="8"/>
      </w:numPr>
      <w:suppressLineNumbers/>
      <w:suppressAutoHyphens/>
      <w:spacing w:before="280" w:after="280"/>
      <w:jc w:val="left"/>
      <w:outlineLvl w:val="1"/>
    </w:pPr>
    <w:rPr>
      <w:rFonts w:asciiTheme="majorHAnsi" w:eastAsiaTheme="majorEastAsia" w:hAnsiTheme="majorHAnsi" w:cstheme="majorBidi"/>
      <w:b/>
      <w:szCs w:val="24"/>
    </w:rPr>
  </w:style>
  <w:style w:type="paragraph" w:styleId="3">
    <w:name w:val="heading 3"/>
    <w:basedOn w:val="a9"/>
    <w:next w:val="a9"/>
    <w:link w:val="30"/>
    <w:autoRedefine/>
    <w:uiPriority w:val="9"/>
    <w:unhideWhenUsed/>
    <w:qFormat/>
    <w:rsid w:val="000A5744"/>
    <w:pPr>
      <w:keepNext/>
      <w:numPr>
        <w:ilvl w:val="2"/>
        <w:numId w:val="7"/>
      </w:numPr>
      <w:suppressLineNumbers/>
      <w:suppressAutoHyphens/>
      <w:spacing w:before="280"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4">
    <w:name w:val="heading 4"/>
    <w:basedOn w:val="a9"/>
    <w:next w:val="a9"/>
    <w:link w:val="40"/>
    <w:uiPriority w:val="9"/>
    <w:semiHidden/>
    <w:qFormat/>
    <w:rsid w:val="007C31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9"/>
    <w:next w:val="a9"/>
    <w:link w:val="50"/>
    <w:uiPriority w:val="9"/>
    <w:semiHidden/>
    <w:unhideWhenUsed/>
    <w:qFormat/>
    <w:rsid w:val="008D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9"/>
    <w:next w:val="a9"/>
    <w:link w:val="60"/>
    <w:uiPriority w:val="9"/>
    <w:semiHidden/>
    <w:unhideWhenUsed/>
    <w:qFormat/>
    <w:rsid w:val="008D46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9"/>
    <w:next w:val="a9"/>
    <w:link w:val="70"/>
    <w:uiPriority w:val="9"/>
    <w:semiHidden/>
    <w:unhideWhenUsed/>
    <w:qFormat/>
    <w:rsid w:val="008D46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9"/>
    <w:next w:val="a9"/>
    <w:link w:val="80"/>
    <w:uiPriority w:val="9"/>
    <w:semiHidden/>
    <w:unhideWhenUsed/>
    <w:qFormat/>
    <w:rsid w:val="008D46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9"/>
    <w:next w:val="a9"/>
    <w:link w:val="90"/>
    <w:uiPriority w:val="9"/>
    <w:semiHidden/>
    <w:unhideWhenUsed/>
    <w:qFormat/>
    <w:rsid w:val="008D46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character" w:customStyle="1" w:styleId="20">
    <w:name w:val="Заголовок 2 Знак"/>
    <w:basedOn w:val="aa"/>
    <w:link w:val="2"/>
    <w:uiPriority w:val="9"/>
    <w:rsid w:val="00CC6D57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11">
    <w:name w:val="Заголовок 1 Знак"/>
    <w:basedOn w:val="aa"/>
    <w:link w:val="1"/>
    <w:uiPriority w:val="9"/>
    <w:rsid w:val="00EF4968"/>
    <w:rPr>
      <w:rFonts w:asciiTheme="majorHAnsi" w:hAnsiTheme="majorHAnsi"/>
      <w:b/>
      <w:sz w:val="24"/>
      <w:szCs w:val="32"/>
    </w:rPr>
  </w:style>
  <w:style w:type="paragraph" w:styleId="ad">
    <w:name w:val="caption"/>
    <w:basedOn w:val="a9"/>
    <w:next w:val="a9"/>
    <w:autoRedefine/>
    <w:uiPriority w:val="35"/>
    <w:semiHidden/>
    <w:qFormat/>
    <w:rsid w:val="00A74BF0"/>
    <w:pPr>
      <w:keepNext/>
      <w:keepLines/>
      <w:suppressAutoHyphens/>
      <w:ind w:firstLine="0"/>
      <w:jc w:val="center"/>
    </w:pPr>
    <w:rPr>
      <w:rFonts w:eastAsiaTheme="minorHAnsi"/>
      <w:iCs/>
      <w:szCs w:val="18"/>
      <w14:ligatures w14:val="standard"/>
    </w:rPr>
  </w:style>
  <w:style w:type="paragraph" w:styleId="ae">
    <w:name w:val="No Spacing"/>
    <w:uiPriority w:val="1"/>
    <w:semiHidden/>
    <w:qFormat/>
    <w:rsid w:val="003D5402"/>
    <w:pPr>
      <w:spacing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f">
    <w:name w:val="Title"/>
    <w:basedOn w:val="a9"/>
    <w:next w:val="a9"/>
    <w:link w:val="af0"/>
    <w:uiPriority w:val="10"/>
    <w:semiHidden/>
    <w:qFormat/>
    <w:rsid w:val="003D540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a"/>
    <w:link w:val="af"/>
    <w:uiPriority w:val="10"/>
    <w:semiHidden/>
    <w:rsid w:val="00B1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1">
    <w:name w:val="Обычный с отступом"/>
    <w:basedOn w:val="a9"/>
    <w:next w:val="a9"/>
    <w:qFormat/>
    <w:rsid w:val="00886642"/>
    <w:pPr>
      <w:spacing w:before="140"/>
    </w:pPr>
  </w:style>
  <w:style w:type="character" w:customStyle="1" w:styleId="af2">
    <w:name w:val="Скрытый текст"/>
    <w:basedOn w:val="aa"/>
    <w:uiPriority w:val="1"/>
    <w:qFormat/>
    <w:rsid w:val="000B3AEC"/>
    <w:rPr>
      <w:rFonts w:asciiTheme="minorHAnsi" w:hAnsiTheme="minorHAnsi"/>
      <w:vanish/>
    </w:rPr>
  </w:style>
  <w:style w:type="paragraph" w:customStyle="1" w:styleId="a">
    <w:name w:val="Список маркированный (тире)"/>
    <w:basedOn w:val="a9"/>
    <w:autoRedefine/>
    <w:qFormat/>
    <w:rsid w:val="00E2396F"/>
    <w:pPr>
      <w:numPr>
        <w:numId w:val="25"/>
      </w:numPr>
      <w:spacing w:after="140"/>
      <w:contextualSpacing/>
    </w:pPr>
  </w:style>
  <w:style w:type="paragraph" w:customStyle="1" w:styleId="a5">
    <w:name w:val="Список нумерованный (абв)"/>
    <w:basedOn w:val="a9"/>
    <w:qFormat/>
    <w:rsid w:val="00E76C54"/>
    <w:pPr>
      <w:numPr>
        <w:numId w:val="2"/>
      </w:numPr>
      <w:spacing w:after="140"/>
      <w:contextualSpacing/>
    </w:pPr>
  </w:style>
  <w:style w:type="paragraph" w:customStyle="1" w:styleId="123">
    <w:name w:val="Список нумерованный (123)"/>
    <w:basedOn w:val="a9"/>
    <w:qFormat/>
    <w:rsid w:val="00E76C54"/>
    <w:pPr>
      <w:numPr>
        <w:numId w:val="3"/>
      </w:numPr>
      <w:spacing w:after="140"/>
      <w:contextualSpacing/>
    </w:pPr>
  </w:style>
  <w:style w:type="paragraph" w:customStyle="1" w:styleId="a8">
    <w:name w:val="Список использованных источников"/>
    <w:basedOn w:val="a9"/>
    <w:autoRedefine/>
    <w:qFormat/>
    <w:rsid w:val="00585A73"/>
    <w:pPr>
      <w:numPr>
        <w:numId w:val="23"/>
      </w:numPr>
      <w:contextualSpacing/>
    </w:pPr>
  </w:style>
  <w:style w:type="paragraph" w:customStyle="1" w:styleId="af3">
    <w:name w:val="Титул основной текст"/>
    <w:basedOn w:val="a9"/>
    <w:qFormat/>
    <w:rsid w:val="0008656F"/>
    <w:pPr>
      <w:suppressAutoHyphens/>
      <w:spacing w:line="240" w:lineRule="auto"/>
      <w:ind w:firstLine="0"/>
      <w:jc w:val="center"/>
    </w:pPr>
  </w:style>
  <w:style w:type="paragraph" w:customStyle="1" w:styleId="af4">
    <w:name w:val="Титул подписи"/>
    <w:basedOn w:val="af3"/>
    <w:qFormat/>
    <w:rsid w:val="0008656F"/>
    <w:pPr>
      <w:tabs>
        <w:tab w:val="left" w:pos="3686"/>
        <w:tab w:val="left" w:leader="underscore" w:pos="5670"/>
        <w:tab w:val="right" w:pos="9072"/>
      </w:tabs>
      <w:jc w:val="left"/>
    </w:pPr>
  </w:style>
  <w:style w:type="paragraph" w:customStyle="1" w:styleId="af5">
    <w:name w:val="Титул название"/>
    <w:basedOn w:val="af3"/>
    <w:qFormat/>
    <w:rsid w:val="0008656F"/>
    <w:rPr>
      <w:b/>
      <w:caps/>
    </w:rPr>
  </w:style>
  <w:style w:type="character" w:customStyle="1" w:styleId="30">
    <w:name w:val="Заголовок 3 Знак"/>
    <w:basedOn w:val="aa"/>
    <w:link w:val="3"/>
    <w:uiPriority w:val="9"/>
    <w:rsid w:val="000A5744"/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af6">
    <w:name w:val="TOC Heading"/>
    <w:basedOn w:val="1"/>
    <w:next w:val="a9"/>
    <w:uiPriority w:val="39"/>
    <w:semiHidden/>
    <w:qFormat/>
    <w:rsid w:val="00E0422E"/>
    <w:pPr>
      <w:spacing w:before="240" w:line="259" w:lineRule="auto"/>
      <w:outlineLvl w:val="9"/>
    </w:pPr>
    <w:rPr>
      <w:b w:val="0"/>
      <w:caps/>
      <w:color w:val="0F4761" w:themeColor="accent1" w:themeShade="BF"/>
      <w:kern w:val="0"/>
      <w:sz w:val="32"/>
      <w:lang w:eastAsia="ru-RU"/>
      <w14:ligatures w14:val="none"/>
    </w:rPr>
  </w:style>
  <w:style w:type="paragraph" w:styleId="12">
    <w:name w:val="toc 1"/>
    <w:basedOn w:val="a9"/>
    <w:next w:val="a9"/>
    <w:autoRedefine/>
    <w:uiPriority w:val="39"/>
    <w:rsid w:val="00890D2A"/>
    <w:pPr>
      <w:keepLines/>
      <w:suppressLineNumbers/>
      <w:tabs>
        <w:tab w:val="right" w:leader="dot" w:pos="9345"/>
      </w:tabs>
      <w:suppressAutoHyphens/>
      <w:ind w:right="567" w:firstLine="0"/>
      <w:jc w:val="left"/>
    </w:pPr>
  </w:style>
  <w:style w:type="paragraph" w:styleId="21">
    <w:name w:val="toc 2"/>
    <w:basedOn w:val="a9"/>
    <w:next w:val="a9"/>
    <w:autoRedefine/>
    <w:uiPriority w:val="39"/>
    <w:rsid w:val="00EF4968"/>
    <w:pPr>
      <w:keepLines/>
      <w:suppressLineNumbers/>
      <w:tabs>
        <w:tab w:val="right" w:leader="dot" w:pos="9345"/>
      </w:tabs>
      <w:suppressAutoHyphens/>
      <w:ind w:left="227" w:right="567" w:firstLine="0"/>
      <w:jc w:val="left"/>
    </w:pPr>
  </w:style>
  <w:style w:type="paragraph" w:styleId="31">
    <w:name w:val="toc 3"/>
    <w:basedOn w:val="a9"/>
    <w:next w:val="a9"/>
    <w:autoRedefine/>
    <w:uiPriority w:val="39"/>
    <w:rsid w:val="00597AD8"/>
    <w:pPr>
      <w:keepLines/>
      <w:suppressLineNumbers/>
      <w:tabs>
        <w:tab w:val="right" w:leader="dot" w:pos="9345"/>
      </w:tabs>
      <w:suppressAutoHyphens/>
      <w:ind w:left="680" w:right="567" w:firstLine="0"/>
      <w:jc w:val="left"/>
    </w:pPr>
  </w:style>
  <w:style w:type="character" w:styleId="af7">
    <w:name w:val="Hyperlink"/>
    <w:basedOn w:val="aa"/>
    <w:uiPriority w:val="99"/>
    <w:semiHidden/>
    <w:rsid w:val="00E0422E"/>
    <w:rPr>
      <w:color w:val="467886" w:themeColor="hyperlink"/>
      <w:u w:val="single"/>
    </w:rPr>
  </w:style>
  <w:style w:type="numbering" w:customStyle="1" w:styleId="a4">
    <w:name w:val="Список многоуровневый для заголовков"/>
    <w:basedOn w:val="ac"/>
    <w:uiPriority w:val="99"/>
    <w:rsid w:val="00566C55"/>
    <w:pPr>
      <w:numPr>
        <w:numId w:val="4"/>
      </w:numPr>
    </w:pPr>
  </w:style>
  <w:style w:type="paragraph" w:customStyle="1" w:styleId="-">
    <w:name w:val="Заголовок структ. эл-та"/>
    <w:basedOn w:val="1"/>
    <w:next w:val="a9"/>
    <w:autoRedefine/>
    <w:qFormat/>
    <w:rsid w:val="006A1FD7"/>
    <w:pPr>
      <w:numPr>
        <w:numId w:val="0"/>
      </w:numPr>
      <w:jc w:val="center"/>
    </w:pPr>
    <w:rPr>
      <w:caps/>
      <w:szCs w:val="28"/>
    </w:rPr>
  </w:style>
  <w:style w:type="paragraph" w:customStyle="1" w:styleId="-0">
    <w:name w:val="Заголовок структ. эл-та (вне содержания)"/>
    <w:basedOn w:val="-"/>
    <w:next w:val="a9"/>
    <w:autoRedefine/>
    <w:qFormat/>
    <w:rsid w:val="008B7091"/>
    <w:pPr>
      <w:outlineLvl w:val="9"/>
    </w:pPr>
    <w:rPr>
      <w:szCs w:val="24"/>
    </w:rPr>
  </w:style>
  <w:style w:type="paragraph" w:styleId="af8">
    <w:name w:val="header"/>
    <w:basedOn w:val="a9"/>
    <w:link w:val="af9"/>
    <w:uiPriority w:val="99"/>
    <w:semiHidden/>
    <w:rsid w:val="00DC028D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a"/>
    <w:link w:val="af8"/>
    <w:uiPriority w:val="99"/>
    <w:semiHidden/>
    <w:rsid w:val="00B10A90"/>
  </w:style>
  <w:style w:type="paragraph" w:styleId="afa">
    <w:name w:val="footer"/>
    <w:basedOn w:val="a9"/>
    <w:link w:val="afb"/>
    <w:uiPriority w:val="99"/>
    <w:semiHidden/>
    <w:rsid w:val="00DC028D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a"/>
    <w:link w:val="afa"/>
    <w:uiPriority w:val="99"/>
    <w:semiHidden/>
    <w:rsid w:val="00920CEA"/>
  </w:style>
  <w:style w:type="paragraph" w:customStyle="1" w:styleId="afc">
    <w:name w:val="Стиль Название объекта"/>
    <w:basedOn w:val="ad"/>
    <w:next w:val="a9"/>
    <w:autoRedefine/>
    <w:semiHidden/>
    <w:rsid w:val="00DC028D"/>
    <w:rPr>
      <w:rFonts w:eastAsia="Times New Roman" w:cs="Times New Roman"/>
      <w:iCs w:val="0"/>
      <w:szCs w:val="20"/>
    </w:rPr>
  </w:style>
  <w:style w:type="paragraph" w:customStyle="1" w:styleId="afd">
    <w:name w:val="Рисунок"/>
    <w:basedOn w:val="a9"/>
    <w:next w:val="a3"/>
    <w:autoRedefine/>
    <w:qFormat/>
    <w:rsid w:val="00E2396F"/>
    <w:pPr>
      <w:keepNext/>
      <w:keepLines/>
      <w:suppressLineNumbers/>
      <w:suppressAutoHyphens/>
      <w:spacing w:before="280" w:after="280" w:line="240" w:lineRule="auto"/>
      <w:ind w:firstLine="0"/>
      <w:jc w:val="center"/>
    </w:pPr>
    <w:rPr>
      <w:noProof/>
    </w:rPr>
  </w:style>
  <w:style w:type="paragraph" w:customStyle="1" w:styleId="a3">
    <w:name w:val="Рисунок название"/>
    <w:basedOn w:val="a9"/>
    <w:next w:val="a9"/>
    <w:qFormat/>
    <w:rsid w:val="004035BD"/>
    <w:pPr>
      <w:keepLines/>
      <w:numPr>
        <w:numId w:val="5"/>
      </w:numPr>
      <w:suppressLineNumbers/>
      <w:suppressAutoHyphens/>
      <w:spacing w:before="280" w:after="280" w:line="240" w:lineRule="auto"/>
      <w:jc w:val="center"/>
    </w:pPr>
  </w:style>
  <w:style w:type="numbering" w:customStyle="1" w:styleId="a2">
    <w:name w:val="Список нумерации рисунков"/>
    <w:uiPriority w:val="99"/>
    <w:rsid w:val="00310416"/>
    <w:pPr>
      <w:numPr>
        <w:numId w:val="5"/>
      </w:numPr>
    </w:pPr>
  </w:style>
  <w:style w:type="numbering" w:customStyle="1" w:styleId="a0">
    <w:name w:val="Список нумерации формул"/>
    <w:uiPriority w:val="99"/>
    <w:rsid w:val="00A97DC2"/>
    <w:pPr>
      <w:numPr>
        <w:numId w:val="6"/>
      </w:numPr>
    </w:pPr>
  </w:style>
  <w:style w:type="character" w:styleId="afe">
    <w:name w:val="Placeholder Text"/>
    <w:basedOn w:val="aa"/>
    <w:uiPriority w:val="99"/>
    <w:semiHidden/>
    <w:rsid w:val="00287B2B"/>
    <w:rPr>
      <w:color w:val="666666"/>
    </w:rPr>
  </w:style>
  <w:style w:type="paragraph" w:customStyle="1" w:styleId="aff">
    <w:name w:val="Формула"/>
    <w:basedOn w:val="a9"/>
    <w:next w:val="a9"/>
    <w:qFormat/>
    <w:rsid w:val="00A97DC2"/>
    <w:pPr>
      <w:keepLines/>
      <w:suppressLineNumbers/>
      <w:tabs>
        <w:tab w:val="center" w:pos="4678"/>
        <w:tab w:val="right" w:pos="9356"/>
      </w:tabs>
      <w:suppressAutoHyphens/>
      <w:spacing w:before="420" w:after="420"/>
      <w:ind w:firstLine="0"/>
      <w:jc w:val="left"/>
    </w:pPr>
    <w:rPr>
      <w:rFonts w:eastAsia="Cambria Math" w:cs="Cambria Math"/>
      <w:noProof/>
      <w:szCs w:val="32"/>
    </w:rPr>
  </w:style>
  <w:style w:type="paragraph" w:customStyle="1" w:styleId="a1">
    <w:name w:val="Код программы"/>
    <w:basedOn w:val="a9"/>
    <w:autoRedefine/>
    <w:qFormat/>
    <w:rsid w:val="00350BC8"/>
    <w:pPr>
      <w:numPr>
        <w:numId w:val="9"/>
      </w:numPr>
      <w:spacing w:before="140" w:after="140" w:line="240" w:lineRule="auto"/>
      <w:contextualSpacing/>
      <w:jc w:val="left"/>
    </w:pPr>
    <w:rPr>
      <w:rFonts w:ascii="Consolas" w:hAnsi="Consolas" w:cs="Cascadia Mono"/>
      <w:noProof/>
      <w:sz w:val="24"/>
      <w:szCs w:val="19"/>
      <w:lang w:val="en-US"/>
      <w14:ligatures w14:val="none"/>
    </w:rPr>
  </w:style>
  <w:style w:type="table" w:styleId="aff0">
    <w:name w:val="Table Grid"/>
    <w:basedOn w:val="ab"/>
    <w:uiPriority w:val="59"/>
    <w:rsid w:val="00014D43"/>
    <w:pPr>
      <w:spacing w:line="240" w:lineRule="auto"/>
      <w:ind w:firstLine="0"/>
      <w:jc w:val="left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Приложение заголовок"/>
    <w:basedOn w:val="-"/>
    <w:next w:val="aff1"/>
    <w:autoRedefine/>
    <w:qFormat/>
    <w:rsid w:val="004035BD"/>
    <w:pPr>
      <w:numPr>
        <w:numId w:val="10"/>
      </w:numPr>
    </w:pPr>
    <w:rPr>
      <w:caps w:val="0"/>
    </w:rPr>
  </w:style>
  <w:style w:type="paragraph" w:customStyle="1" w:styleId="aff1">
    <w:name w:val="Приложение подзаголовок"/>
    <w:basedOn w:val="a9"/>
    <w:next w:val="a9"/>
    <w:autoRedefine/>
    <w:qFormat/>
    <w:rsid w:val="00C154F2"/>
    <w:pPr>
      <w:keepNext/>
      <w:keepLines/>
      <w:suppressAutoHyphens/>
      <w:spacing w:after="280"/>
      <w:ind w:firstLine="0"/>
      <w:jc w:val="center"/>
    </w:pPr>
    <w:rPr>
      <w:b/>
      <w:bCs/>
      <w:szCs w:val="24"/>
    </w:rPr>
  </w:style>
  <w:style w:type="paragraph" w:customStyle="1" w:styleId="a6">
    <w:name w:val="Заголовок таблицы"/>
    <w:basedOn w:val="a9"/>
    <w:next w:val="a9"/>
    <w:autoRedefine/>
    <w:qFormat/>
    <w:rsid w:val="00604AA4"/>
    <w:pPr>
      <w:keepNext/>
      <w:keepLines/>
      <w:numPr>
        <w:numId w:val="24"/>
      </w:numPr>
      <w:spacing w:before="280" w:after="140" w:line="240" w:lineRule="auto"/>
      <w:jc w:val="left"/>
    </w:pPr>
    <w:rPr>
      <w:szCs w:val="24"/>
    </w:rPr>
  </w:style>
  <w:style w:type="paragraph" w:customStyle="1" w:styleId="10">
    <w:name w:val="Заголовок 1 (без переноса)"/>
    <w:basedOn w:val="1"/>
    <w:next w:val="a9"/>
    <w:autoRedefine/>
    <w:qFormat/>
    <w:rsid w:val="00695F5C"/>
    <w:pPr>
      <w:pageBreakBefore w:val="0"/>
      <w:numPr>
        <w:numId w:val="28"/>
      </w:numPr>
      <w:spacing w:before="280" w:after="280"/>
      <w:outlineLvl w:val="1"/>
    </w:pPr>
    <w:rPr>
      <w:szCs w:val="28"/>
    </w:rPr>
  </w:style>
  <w:style w:type="character" w:styleId="aff2">
    <w:name w:val="annotation reference"/>
    <w:basedOn w:val="aa"/>
    <w:uiPriority w:val="99"/>
    <w:semiHidden/>
    <w:rsid w:val="00FF5C01"/>
    <w:rPr>
      <w:sz w:val="16"/>
      <w:szCs w:val="16"/>
    </w:rPr>
  </w:style>
  <w:style w:type="paragraph" w:styleId="aff3">
    <w:name w:val="annotation text"/>
    <w:basedOn w:val="a9"/>
    <w:link w:val="aff4"/>
    <w:uiPriority w:val="99"/>
    <w:semiHidden/>
    <w:rsid w:val="00FF5C01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a"/>
    <w:link w:val="aff3"/>
    <w:uiPriority w:val="99"/>
    <w:semiHidden/>
    <w:rsid w:val="00920CEA"/>
    <w:rPr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FF5C01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FF5C01"/>
    <w:rPr>
      <w:b/>
      <w:bCs/>
      <w:sz w:val="20"/>
      <w:szCs w:val="20"/>
    </w:rPr>
  </w:style>
  <w:style w:type="paragraph" w:styleId="aff7">
    <w:name w:val="Revision"/>
    <w:hidden/>
    <w:uiPriority w:val="99"/>
    <w:semiHidden/>
    <w:rsid w:val="00FF5C01"/>
    <w:pPr>
      <w:spacing w:line="240" w:lineRule="auto"/>
      <w:ind w:firstLine="0"/>
      <w:jc w:val="left"/>
    </w:pPr>
  </w:style>
  <w:style w:type="character" w:customStyle="1" w:styleId="UnresolvedMention1">
    <w:name w:val="Unresolved Mention1"/>
    <w:basedOn w:val="aa"/>
    <w:uiPriority w:val="99"/>
    <w:semiHidden/>
    <w:unhideWhenUsed/>
    <w:rsid w:val="008B7091"/>
    <w:rPr>
      <w:color w:val="605E5C"/>
      <w:shd w:val="clear" w:color="auto" w:fill="E1DFDD"/>
    </w:rPr>
  </w:style>
  <w:style w:type="character" w:styleId="aff8">
    <w:name w:val="FollowedHyperlink"/>
    <w:basedOn w:val="aa"/>
    <w:uiPriority w:val="99"/>
    <w:semiHidden/>
    <w:unhideWhenUsed/>
    <w:rsid w:val="00B53CA1"/>
    <w:rPr>
      <w:color w:val="96607D" w:themeColor="followedHyperlink"/>
      <w:u w:val="single"/>
    </w:rPr>
  </w:style>
  <w:style w:type="character" w:customStyle="1" w:styleId="40">
    <w:name w:val="Заголовок 4 Знак"/>
    <w:basedOn w:val="aa"/>
    <w:link w:val="4"/>
    <w:uiPriority w:val="9"/>
    <w:semiHidden/>
    <w:rsid w:val="007C316F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aff9">
    <w:name w:val="Balloon Text"/>
    <w:basedOn w:val="a9"/>
    <w:link w:val="affa"/>
    <w:uiPriority w:val="99"/>
    <w:semiHidden/>
    <w:unhideWhenUsed/>
    <w:rsid w:val="004701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a"/>
    <w:link w:val="aff9"/>
    <w:uiPriority w:val="99"/>
    <w:semiHidden/>
    <w:rsid w:val="004701A8"/>
    <w:rPr>
      <w:rFonts w:ascii="Tahoma" w:hAnsi="Tahoma" w:cs="Tahoma"/>
      <w:sz w:val="16"/>
      <w:szCs w:val="16"/>
    </w:rPr>
  </w:style>
  <w:style w:type="paragraph" w:customStyle="1" w:styleId="22">
    <w:name w:val="Заголовок 2 (без переноса)"/>
    <w:basedOn w:val="10"/>
    <w:next w:val="a9"/>
    <w:autoRedefine/>
    <w:qFormat/>
    <w:rsid w:val="00695F5C"/>
    <w:pPr>
      <w:numPr>
        <w:numId w:val="0"/>
      </w:numPr>
    </w:pPr>
  </w:style>
  <w:style w:type="character" w:customStyle="1" w:styleId="50">
    <w:name w:val="Заголовок 5 Знак"/>
    <w:basedOn w:val="aa"/>
    <w:link w:val="5"/>
    <w:uiPriority w:val="9"/>
    <w:semiHidden/>
    <w:rsid w:val="008D46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a"/>
    <w:link w:val="6"/>
    <w:uiPriority w:val="9"/>
    <w:semiHidden/>
    <w:rsid w:val="008D46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a"/>
    <w:link w:val="7"/>
    <w:uiPriority w:val="9"/>
    <w:semiHidden/>
    <w:rsid w:val="008D46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a"/>
    <w:link w:val="8"/>
    <w:uiPriority w:val="9"/>
    <w:semiHidden/>
    <w:rsid w:val="008D46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a"/>
    <w:link w:val="9"/>
    <w:uiPriority w:val="9"/>
    <w:semiHidden/>
    <w:rsid w:val="008D46A7"/>
    <w:rPr>
      <w:rFonts w:eastAsiaTheme="majorEastAsia" w:cstheme="majorBidi"/>
      <w:color w:val="272727" w:themeColor="text1" w:themeTint="D8"/>
    </w:rPr>
  </w:style>
  <w:style w:type="paragraph" w:styleId="affb">
    <w:name w:val="Subtitle"/>
    <w:basedOn w:val="a9"/>
    <w:next w:val="a9"/>
    <w:link w:val="affc"/>
    <w:uiPriority w:val="11"/>
    <w:qFormat/>
    <w:rsid w:val="008D46A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ffc">
    <w:name w:val="Подзаголовок Знак"/>
    <w:basedOn w:val="aa"/>
    <w:link w:val="affb"/>
    <w:uiPriority w:val="11"/>
    <w:rsid w:val="008D46A7"/>
    <w:rPr>
      <w:rFonts w:eastAsiaTheme="majorEastAsia" w:cstheme="majorBidi"/>
      <w:color w:val="595959" w:themeColor="text1" w:themeTint="A6"/>
      <w:spacing w:val="15"/>
    </w:rPr>
  </w:style>
  <w:style w:type="paragraph" w:styleId="23">
    <w:name w:val="Quote"/>
    <w:basedOn w:val="a9"/>
    <w:next w:val="a9"/>
    <w:link w:val="24"/>
    <w:uiPriority w:val="29"/>
    <w:qFormat/>
    <w:rsid w:val="008D4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a"/>
    <w:link w:val="23"/>
    <w:uiPriority w:val="29"/>
    <w:rsid w:val="008D46A7"/>
    <w:rPr>
      <w:i/>
      <w:iCs/>
      <w:color w:val="404040" w:themeColor="text1" w:themeTint="BF"/>
    </w:rPr>
  </w:style>
  <w:style w:type="paragraph" w:styleId="affd">
    <w:name w:val="List Paragraph"/>
    <w:basedOn w:val="a9"/>
    <w:uiPriority w:val="34"/>
    <w:rsid w:val="008D46A7"/>
    <w:pPr>
      <w:ind w:left="720"/>
      <w:contextualSpacing/>
    </w:pPr>
  </w:style>
  <w:style w:type="character" w:styleId="affe">
    <w:name w:val="Intense Emphasis"/>
    <w:basedOn w:val="aa"/>
    <w:uiPriority w:val="21"/>
    <w:qFormat/>
    <w:rsid w:val="008D46A7"/>
    <w:rPr>
      <w:i/>
      <w:iCs/>
      <w:color w:val="0F4761" w:themeColor="accent1" w:themeShade="BF"/>
    </w:rPr>
  </w:style>
  <w:style w:type="paragraph" w:styleId="afff">
    <w:name w:val="Intense Quote"/>
    <w:basedOn w:val="a9"/>
    <w:next w:val="a9"/>
    <w:link w:val="afff0"/>
    <w:uiPriority w:val="30"/>
    <w:qFormat/>
    <w:rsid w:val="008D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f0">
    <w:name w:val="Выделенная цитата Знак"/>
    <w:basedOn w:val="aa"/>
    <w:link w:val="afff"/>
    <w:uiPriority w:val="30"/>
    <w:rsid w:val="008D46A7"/>
    <w:rPr>
      <w:i/>
      <w:iCs/>
      <w:color w:val="0F4761" w:themeColor="accent1" w:themeShade="BF"/>
    </w:rPr>
  </w:style>
  <w:style w:type="character" w:styleId="afff1">
    <w:name w:val="Intense Reference"/>
    <w:basedOn w:val="aa"/>
    <w:uiPriority w:val="32"/>
    <w:semiHidden/>
    <w:qFormat/>
    <w:rsid w:val="008D46A7"/>
    <w:rPr>
      <w:b/>
      <w:bCs/>
      <w:smallCaps/>
      <w:color w:val="0F4761" w:themeColor="accent1" w:themeShade="BF"/>
      <w:spacing w:val="5"/>
    </w:rPr>
  </w:style>
  <w:style w:type="character" w:styleId="afff2">
    <w:name w:val="Unresolved Mention"/>
    <w:basedOn w:val="aa"/>
    <w:uiPriority w:val="99"/>
    <w:semiHidden/>
    <w:unhideWhenUsed/>
    <w:rsid w:val="004C3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46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38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79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26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76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7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9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6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5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1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27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23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805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28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6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sha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%20&#1043;&#1054;&#1057;&#1058;&#109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otal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4DCE0E36-2931-45B4-9242-910256A8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ГОСТу.dotx</Template>
  <TotalTime>145</TotalTime>
  <Pages>13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Мумладзе</dc:creator>
  <cp:keywords/>
  <dc:description/>
  <cp:lastModifiedBy>Мумладзе Александр Сергоевич</cp:lastModifiedBy>
  <cp:revision>18</cp:revision>
  <cp:lastPrinted>2025-04-05T10:10:00Z</cp:lastPrinted>
  <dcterms:created xsi:type="dcterms:W3CDTF">2026-10-04T17:09:00Z</dcterms:created>
  <dcterms:modified xsi:type="dcterms:W3CDTF">2026-10-13T12:10:00Z</dcterms:modified>
</cp:coreProperties>
</file>