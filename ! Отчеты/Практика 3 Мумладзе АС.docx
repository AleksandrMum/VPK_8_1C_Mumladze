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890BB" w14:textId="77777777" w:rsidR="00BA120E" w:rsidRPr="0069602E" w:rsidRDefault="00BA120E" w:rsidP="006A1FD7">
      <w:pPr>
        <w:pStyle w:val="-0"/>
      </w:pPr>
      <w:r w:rsidRPr="0069602E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3AB9EAA" wp14:editId="49F2CEF3">
                <wp:simplePos x="0" y="0"/>
                <wp:positionH relativeFrom="column">
                  <wp:posOffset>-635</wp:posOffset>
                </wp:positionH>
                <wp:positionV relativeFrom="margin">
                  <wp:align>top</wp:align>
                </wp:positionV>
                <wp:extent cx="5940000" cy="918000"/>
                <wp:effectExtent l="0" t="0" r="3810" b="0"/>
                <wp:wrapNone/>
                <wp:docPr id="55011783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0000" cy="91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20C07B" w14:textId="77777777" w:rsidR="00F40B56" w:rsidRPr="00014D43" w:rsidRDefault="00F40B56" w:rsidP="007E1A02">
                            <w:pPr>
                              <w:pStyle w:val="af3"/>
                              <w:spacing w:after="140"/>
                              <w:rPr>
                                <w:szCs w:val="24"/>
                              </w:rPr>
                            </w:pPr>
                            <w:r w:rsidRPr="00014D43">
                              <w:rPr>
                                <w:szCs w:val="24"/>
                              </w:rPr>
                              <w:t>Министерство науки и высшего образования Российской Федерации Федеральное государственное автономное образовательное</w:t>
                            </w:r>
                            <w:r w:rsidR="007E1A02">
                              <w:rPr>
                                <w:szCs w:val="24"/>
                              </w:rPr>
                              <w:br/>
                            </w:r>
                            <w:r w:rsidRPr="00014D43">
                              <w:rPr>
                                <w:szCs w:val="24"/>
                              </w:rPr>
                              <w:t xml:space="preserve">учреждение высшего образования </w:t>
                            </w:r>
                          </w:p>
                          <w:p w14:paraId="0184F9EA" w14:textId="77777777" w:rsidR="00F40B56" w:rsidRPr="00014D43" w:rsidRDefault="00F40B56" w:rsidP="007E1A02">
                            <w:pPr>
                              <w:pStyle w:val="af3"/>
                              <w:spacing w:after="140"/>
                              <w:rPr>
                                <w:szCs w:val="24"/>
                              </w:rPr>
                            </w:pPr>
                            <w:r w:rsidRPr="00014D43">
                              <w:rPr>
                                <w:szCs w:val="24"/>
                              </w:rPr>
                              <w:t>«ЮЖНЫЙ ФЕДЕРАЛЬНЫЙ УНИВЕРСИТЕТ»</w:t>
                            </w:r>
                            <w:r w:rsidR="007E1A02">
                              <w:rPr>
                                <w:szCs w:val="24"/>
                              </w:rPr>
                              <w:br/>
                            </w:r>
                            <w:r w:rsidRPr="00014D43">
                              <w:rPr>
                                <w:szCs w:val="24"/>
                              </w:rPr>
                              <w:t>(ФГАОУ ВО «ЮФУ»)</w:t>
                            </w:r>
                          </w:p>
                          <w:p w14:paraId="65744791" w14:textId="77777777" w:rsidR="00F40B56" w:rsidRDefault="00F40B56" w:rsidP="007E1A02">
                            <w:pPr>
                              <w:pStyle w:val="af3"/>
                              <w:spacing w:after="140"/>
                              <w:rPr>
                                <w:szCs w:val="24"/>
                              </w:rPr>
                            </w:pPr>
                            <w:r w:rsidRPr="00014D43">
                              <w:rPr>
                                <w:szCs w:val="24"/>
                              </w:rPr>
                              <w:t>Институт компьютерных технологий и информационной безопасности</w:t>
                            </w:r>
                          </w:p>
                          <w:p w14:paraId="38EA8368" w14:textId="77777777" w:rsidR="00F40B56" w:rsidRPr="00014D43" w:rsidRDefault="00F40B56" w:rsidP="007E1A02">
                            <w:pPr>
                              <w:pStyle w:val="af3"/>
                              <w:spacing w:after="140"/>
                              <w:rPr>
                                <w:szCs w:val="24"/>
                              </w:rPr>
                            </w:pPr>
                            <w:r w:rsidRPr="00CA1EDF">
                              <w:t>Кафедра системного анализа и телекоммуникаций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3AB9EAA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-.05pt;margin-top:0;width:467.7pt;height:72.3pt;z-index:251658240;visibility:visible;mso-wrap-style:square;mso-wrap-distance-left:9pt;mso-wrap-distance-top:0;mso-wrap-distance-right:9pt;mso-wrap-distance-bottom:0;mso-position-horizontal:absolute;mso-position-horizontal-relative:text;mso-position-vertical:top;mso-position-vertical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" stroked="f">
                <v:textbox style="mso-fit-shape-to-text:t">
                  <w:txbxContent>
                    <w:p w14:paraId="1620C07B" w14:textId="77777777" w:rsidR="00F40B56" w:rsidRPr="00014D43" w:rsidRDefault="00F40B56" w:rsidP="007E1A02">
                      <w:pPr>
                        <w:pStyle w:val="af3"/>
                        <w:spacing w:after="140"/>
                        <w:rPr>
                          <w:szCs w:val="24"/>
                        </w:rPr>
                      </w:pPr>
                      <w:r w:rsidRPr="00014D43">
                        <w:rPr>
                          <w:szCs w:val="24"/>
                        </w:rPr>
                        <w:t>Министерство науки и высшего образования Российской Федерации Федеральное государственное автономное образовательное</w:t>
                      </w:r>
                      <w:r w:rsidR="007E1A02">
                        <w:rPr>
                          <w:szCs w:val="24"/>
                        </w:rPr>
                        <w:br/>
                      </w:r>
                      <w:r w:rsidRPr="00014D43">
                        <w:rPr>
                          <w:szCs w:val="24"/>
                        </w:rPr>
                        <w:t xml:space="preserve">учреждение высшего образования </w:t>
                      </w:r>
                    </w:p>
                    <w:p w14:paraId="0184F9EA" w14:textId="77777777" w:rsidR="00F40B56" w:rsidRPr="00014D43" w:rsidRDefault="00F40B56" w:rsidP="007E1A02">
                      <w:pPr>
                        <w:pStyle w:val="af3"/>
                        <w:spacing w:after="140"/>
                        <w:rPr>
                          <w:szCs w:val="24"/>
                        </w:rPr>
                      </w:pPr>
                      <w:r w:rsidRPr="00014D43">
                        <w:rPr>
                          <w:szCs w:val="24"/>
                        </w:rPr>
                        <w:t>«ЮЖНЫЙ ФЕДЕРАЛЬНЫЙ УНИВЕРСИТЕТ»</w:t>
                      </w:r>
                      <w:r w:rsidR="007E1A02">
                        <w:rPr>
                          <w:szCs w:val="24"/>
                        </w:rPr>
                        <w:br/>
                      </w:r>
                      <w:r w:rsidRPr="00014D43">
                        <w:rPr>
                          <w:szCs w:val="24"/>
                        </w:rPr>
                        <w:t>(ФГАОУ ВО «ЮФУ»)</w:t>
                      </w:r>
                    </w:p>
                    <w:p w14:paraId="65744791" w14:textId="77777777" w:rsidR="00F40B56" w:rsidRDefault="00F40B56" w:rsidP="007E1A02">
                      <w:pPr>
                        <w:pStyle w:val="af3"/>
                        <w:spacing w:after="140"/>
                        <w:rPr>
                          <w:szCs w:val="24"/>
                        </w:rPr>
                      </w:pPr>
                      <w:r w:rsidRPr="00014D43">
                        <w:rPr>
                          <w:szCs w:val="24"/>
                        </w:rPr>
                        <w:t>Институт компьютерных технологий и информационной безопасности</w:t>
                      </w:r>
                    </w:p>
                    <w:p w14:paraId="38EA8368" w14:textId="77777777" w:rsidR="00F40B56" w:rsidRPr="00014D43" w:rsidRDefault="00F40B56" w:rsidP="007E1A02">
                      <w:pPr>
                        <w:pStyle w:val="af3"/>
                        <w:spacing w:after="140"/>
                        <w:rPr>
                          <w:szCs w:val="24"/>
                        </w:rPr>
                      </w:pPr>
                      <w:r w:rsidRPr="00CA1EDF">
                        <w:t>Кафедра системного анализа и телекоммуникаций</w:t>
                      </w:r>
                    </w:p>
                  </w:txbxContent>
                </v:textbox>
                <w10:wrap anchory="margin"/>
              </v:shape>
            </w:pict>
          </mc:Fallback>
        </mc:AlternateContent>
      </w:r>
    </w:p>
    <w:p w14:paraId="3D750909" w14:textId="77777777" w:rsidR="00BA120E" w:rsidRPr="0069602E" w:rsidRDefault="00732A3C" w:rsidP="00710930">
      <w:pPr>
        <w:rPr>
          <w:rFonts w:asciiTheme="majorHAnsi" w:hAnsiTheme="majorHAnsi"/>
          <w:b/>
          <w:caps/>
          <w:szCs w:val="24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A71848" wp14:editId="37BADA40">
                <wp:simplePos x="0" y="0"/>
                <wp:positionH relativeFrom="margin">
                  <wp:posOffset>148164</wp:posOffset>
                </wp:positionH>
                <wp:positionV relativeFrom="paragraph">
                  <wp:posOffset>5789692</wp:posOffset>
                </wp:positionV>
                <wp:extent cx="5939790" cy="1201003"/>
                <wp:effectExtent l="0" t="0" r="3810" b="0"/>
                <wp:wrapNone/>
                <wp:docPr id="89453036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9790" cy="120100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51ED5B" w14:textId="77777777" w:rsidR="00F40B56" w:rsidRDefault="00F40B56" w:rsidP="00970ACE">
                            <w:pPr>
                              <w:pStyle w:val="af4"/>
                            </w:pPr>
                            <w:r>
                              <w:t>Выполнил</w:t>
                            </w:r>
                          </w:p>
                          <w:p w14:paraId="0B0B9394" w14:textId="4E76CFDE" w:rsidR="00F40B56" w:rsidRDefault="00F40B56" w:rsidP="00970ACE">
                            <w:pPr>
                              <w:pStyle w:val="af4"/>
                            </w:pPr>
                            <w:r>
                              <w:t>студент группы КТбо</w:t>
                            </w:r>
                            <w:r w:rsidR="002708DB">
                              <w:t>4</w:t>
                            </w:r>
                            <w:r>
                              <w:t>-2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 w:rsidR="008E1B77">
                              <w:t>А. С. Мумладзе</w:t>
                            </w:r>
                          </w:p>
                          <w:p w14:paraId="56294E3C" w14:textId="77777777" w:rsidR="008E1B77" w:rsidRDefault="008E1B77" w:rsidP="00970ACE">
                            <w:pPr>
                              <w:pStyle w:val="af4"/>
                            </w:pPr>
                          </w:p>
                          <w:p w14:paraId="09AB39DA" w14:textId="77777777" w:rsidR="00F40B56" w:rsidRDefault="00F40B56" w:rsidP="00970ACE">
                            <w:pPr>
                              <w:pStyle w:val="af4"/>
                            </w:pPr>
                            <w:r>
                              <w:t>Принял</w:t>
                            </w:r>
                          </w:p>
                          <w:p w14:paraId="08D722CF" w14:textId="2E22CD93" w:rsidR="00F40B56" w:rsidRDefault="001958B8" w:rsidP="00F368C7">
                            <w:pPr>
                              <w:pStyle w:val="af4"/>
                            </w:pPr>
                            <w:r>
                              <w:t xml:space="preserve">ассистент каф. </w:t>
                            </w:r>
                            <w:proofErr w:type="spellStart"/>
                            <w:r>
                              <w:t>САиТ</w:t>
                            </w:r>
                            <w:proofErr w:type="spellEnd"/>
                            <w:r w:rsidR="00732A3C">
                              <w:tab/>
                            </w:r>
                            <w:r w:rsidR="00732A3C">
                              <w:tab/>
                            </w:r>
                            <w:r w:rsidR="00732A3C">
                              <w:tab/>
                            </w:r>
                            <w:r>
                              <w:t>А. Ю. Борисов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A71848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left:0;text-align:left;margin-left:11.65pt;margin-top:455.9pt;width:467.7pt;height:94.55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" stroked="f">
                <v:textbox>
                  <w:txbxContent>
                    <w:p w14:paraId="3D51ED5B" w14:textId="77777777" w:rsidR="00F40B56" w:rsidRDefault="00F40B56" w:rsidP="00970ACE">
                      <w:pPr>
                        <w:pStyle w:val="af4"/>
                      </w:pPr>
                      <w:r>
                        <w:t>Выполнил</w:t>
                      </w:r>
                    </w:p>
                    <w:p w14:paraId="0B0B9394" w14:textId="4E76CFDE" w:rsidR="00F40B56" w:rsidRDefault="00F40B56" w:rsidP="00970ACE">
                      <w:pPr>
                        <w:pStyle w:val="af4"/>
                      </w:pPr>
                      <w:r>
                        <w:t>студент группы КТбо</w:t>
                      </w:r>
                      <w:r w:rsidR="002708DB">
                        <w:t>4</w:t>
                      </w:r>
                      <w:r>
                        <w:t>-2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 w:rsidR="008E1B77">
                        <w:t>А. С. Мумладзе</w:t>
                      </w:r>
                    </w:p>
                    <w:p w14:paraId="56294E3C" w14:textId="77777777" w:rsidR="008E1B77" w:rsidRDefault="008E1B77" w:rsidP="00970ACE">
                      <w:pPr>
                        <w:pStyle w:val="af4"/>
                      </w:pPr>
                    </w:p>
                    <w:p w14:paraId="09AB39DA" w14:textId="77777777" w:rsidR="00F40B56" w:rsidRDefault="00F40B56" w:rsidP="00970ACE">
                      <w:pPr>
                        <w:pStyle w:val="af4"/>
                      </w:pPr>
                      <w:r>
                        <w:t>Принял</w:t>
                      </w:r>
                    </w:p>
                    <w:p w14:paraId="08D722CF" w14:textId="2E22CD93" w:rsidR="00F40B56" w:rsidRDefault="001958B8" w:rsidP="00F368C7">
                      <w:pPr>
                        <w:pStyle w:val="af4"/>
                      </w:pPr>
                      <w:r>
                        <w:t xml:space="preserve">ассистент каф. </w:t>
                      </w:r>
                      <w:proofErr w:type="spellStart"/>
                      <w:r>
                        <w:t>САиТ</w:t>
                      </w:r>
                      <w:proofErr w:type="spellEnd"/>
                      <w:r w:rsidR="00732A3C">
                        <w:tab/>
                      </w:r>
                      <w:r w:rsidR="00732A3C">
                        <w:tab/>
                      </w:r>
                      <w:r w:rsidR="00732A3C">
                        <w:tab/>
                      </w:r>
                      <w:r>
                        <w:t>А. Ю. Борисов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A120E" w:rsidRPr="0069602E">
        <w:rPr>
          <w:noProof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02FA2F66" wp14:editId="52F91DD7">
                <wp:simplePos x="0" y="0"/>
                <wp:positionH relativeFrom="margin">
                  <wp:align>right</wp:align>
                </wp:positionH>
                <wp:positionV relativeFrom="margin">
                  <wp:posOffset>3609340</wp:posOffset>
                </wp:positionV>
                <wp:extent cx="5939790" cy="917575"/>
                <wp:effectExtent l="0" t="0" r="3810" b="6350"/>
                <wp:wrapNone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9790" cy="917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1C88D6" w14:textId="77777777" w:rsidR="00F368C7" w:rsidRDefault="00F368C7" w:rsidP="00BA120E">
                            <w:pPr>
                              <w:pStyle w:val="af3"/>
                              <w:rPr>
                                <w:szCs w:val="24"/>
                              </w:rPr>
                            </w:pPr>
                            <w:r>
                              <w:rPr>
                                <w:szCs w:val="24"/>
                              </w:rPr>
                              <w:t xml:space="preserve">ОТЧЕТ </w:t>
                            </w:r>
                          </w:p>
                          <w:p w14:paraId="6ABA46EB" w14:textId="4B9E6534" w:rsidR="00F368C7" w:rsidRPr="005158AF" w:rsidRDefault="00F368C7" w:rsidP="00F368C7">
                            <w:pPr>
                              <w:pStyle w:val="af3"/>
                              <w:rPr>
                                <w:szCs w:val="24"/>
                              </w:rPr>
                            </w:pPr>
                            <w:r>
                              <w:rPr>
                                <w:szCs w:val="24"/>
                              </w:rPr>
                              <w:t xml:space="preserve">ПО </w:t>
                            </w:r>
                            <w:r w:rsidR="001958B8">
                              <w:rPr>
                                <w:szCs w:val="24"/>
                              </w:rPr>
                              <w:t>ПРАКТИЧЕСКОЙ</w:t>
                            </w:r>
                            <w:r>
                              <w:rPr>
                                <w:szCs w:val="24"/>
                              </w:rPr>
                              <w:t xml:space="preserve"> РАБОТЕ №</w:t>
                            </w:r>
                            <w:r w:rsidR="001958B8">
                              <w:rPr>
                                <w:szCs w:val="24"/>
                              </w:rPr>
                              <w:t>3</w:t>
                            </w:r>
                          </w:p>
                          <w:p w14:paraId="073F82A9" w14:textId="4146A030" w:rsidR="00F40B56" w:rsidRPr="005158AF" w:rsidRDefault="00F40B56" w:rsidP="00BA120E">
                            <w:pPr>
                              <w:pStyle w:val="af3"/>
                              <w:rPr>
                                <w:szCs w:val="24"/>
                              </w:rPr>
                            </w:pPr>
                            <w:r w:rsidRPr="005158AF">
                              <w:rPr>
                                <w:szCs w:val="24"/>
                              </w:rPr>
                              <w:t>по дисциплине «</w:t>
                            </w:r>
                            <w:r w:rsidR="001958B8" w:rsidRPr="001958B8">
                              <w:rPr>
                                <w:szCs w:val="24"/>
                              </w:rPr>
                              <w:t>Профессиональная разработка на платформе 1</w:t>
                            </w:r>
                            <w:proofErr w:type="gramStart"/>
                            <w:r w:rsidR="001958B8" w:rsidRPr="001958B8">
                              <w:rPr>
                                <w:szCs w:val="24"/>
                              </w:rPr>
                              <w:t>С:Предприятие</w:t>
                            </w:r>
                            <w:proofErr w:type="gramEnd"/>
                            <w:r w:rsidRPr="005158AF">
                              <w:rPr>
                                <w:szCs w:val="24"/>
                              </w:rPr>
                              <w:t>»</w:t>
                            </w:r>
                          </w:p>
                          <w:p w14:paraId="2A844657" w14:textId="77777777" w:rsidR="00F40B56" w:rsidRPr="005158AF" w:rsidRDefault="00F40B56" w:rsidP="00BA120E">
                            <w:pPr>
                              <w:pStyle w:val="af3"/>
                              <w:rPr>
                                <w:szCs w:val="24"/>
                              </w:rPr>
                            </w:pPr>
                          </w:p>
                          <w:p w14:paraId="2F8B533E" w14:textId="32420B56" w:rsidR="00F40B56" w:rsidRPr="005158AF" w:rsidRDefault="001958B8" w:rsidP="001958B8">
                            <w:pPr>
                              <w:pStyle w:val="af5"/>
                              <w:rPr>
                                <w:szCs w:val="24"/>
                              </w:rPr>
                            </w:pPr>
                            <w:r w:rsidRPr="001958B8">
                              <w:rPr>
                                <w:szCs w:val="24"/>
                              </w:rPr>
                              <w:t>Система периодических</w:t>
                            </w:r>
                            <w:r>
                              <w:rPr>
                                <w:szCs w:val="24"/>
                              </w:rPr>
                              <w:t xml:space="preserve"> </w:t>
                            </w:r>
                            <w:r w:rsidRPr="001958B8">
                              <w:rPr>
                                <w:szCs w:val="24"/>
                              </w:rPr>
                              <w:t>расчётов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FA2F66" id="_x0000_s1028" type="#_x0000_t202" style="position:absolute;left:0;text-align:left;margin-left:416.5pt;margin-top:284.2pt;width:467.7pt;height:72.25pt;z-index:25165619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" stroked="f">
                <v:textbox style="mso-fit-shape-to-text:t">
                  <w:txbxContent>
                    <w:p w14:paraId="1D1C88D6" w14:textId="77777777" w:rsidR="00F368C7" w:rsidRDefault="00F368C7" w:rsidP="00BA120E">
                      <w:pPr>
                        <w:pStyle w:val="af3"/>
                        <w:rPr>
                          <w:szCs w:val="24"/>
                        </w:rPr>
                      </w:pPr>
                      <w:r>
                        <w:rPr>
                          <w:szCs w:val="24"/>
                        </w:rPr>
                        <w:t xml:space="preserve">ОТЧЕТ </w:t>
                      </w:r>
                    </w:p>
                    <w:p w14:paraId="6ABA46EB" w14:textId="4B9E6534" w:rsidR="00F368C7" w:rsidRPr="005158AF" w:rsidRDefault="00F368C7" w:rsidP="00F368C7">
                      <w:pPr>
                        <w:pStyle w:val="af3"/>
                        <w:rPr>
                          <w:szCs w:val="24"/>
                        </w:rPr>
                      </w:pPr>
                      <w:r>
                        <w:rPr>
                          <w:szCs w:val="24"/>
                        </w:rPr>
                        <w:t xml:space="preserve">ПО </w:t>
                      </w:r>
                      <w:r w:rsidR="001958B8">
                        <w:rPr>
                          <w:szCs w:val="24"/>
                        </w:rPr>
                        <w:t>ПРАКТИЧЕСКОЙ</w:t>
                      </w:r>
                      <w:r>
                        <w:rPr>
                          <w:szCs w:val="24"/>
                        </w:rPr>
                        <w:t xml:space="preserve"> РАБОТЕ №</w:t>
                      </w:r>
                      <w:r w:rsidR="001958B8">
                        <w:rPr>
                          <w:szCs w:val="24"/>
                        </w:rPr>
                        <w:t>3</w:t>
                      </w:r>
                    </w:p>
                    <w:p w14:paraId="073F82A9" w14:textId="4146A030" w:rsidR="00F40B56" w:rsidRPr="005158AF" w:rsidRDefault="00F40B56" w:rsidP="00BA120E">
                      <w:pPr>
                        <w:pStyle w:val="af3"/>
                        <w:rPr>
                          <w:szCs w:val="24"/>
                        </w:rPr>
                      </w:pPr>
                      <w:r w:rsidRPr="005158AF">
                        <w:rPr>
                          <w:szCs w:val="24"/>
                        </w:rPr>
                        <w:t>по дисциплине «</w:t>
                      </w:r>
                      <w:r w:rsidR="001958B8" w:rsidRPr="001958B8">
                        <w:rPr>
                          <w:szCs w:val="24"/>
                        </w:rPr>
                        <w:t>Профессиональная разработка на платформе 1С:Предприятие</w:t>
                      </w:r>
                      <w:r w:rsidRPr="005158AF">
                        <w:rPr>
                          <w:szCs w:val="24"/>
                        </w:rPr>
                        <w:t>»</w:t>
                      </w:r>
                    </w:p>
                    <w:p w14:paraId="2A844657" w14:textId="77777777" w:rsidR="00F40B56" w:rsidRPr="005158AF" w:rsidRDefault="00F40B56" w:rsidP="00BA120E">
                      <w:pPr>
                        <w:pStyle w:val="af3"/>
                        <w:rPr>
                          <w:szCs w:val="24"/>
                        </w:rPr>
                      </w:pPr>
                    </w:p>
                    <w:p w14:paraId="2F8B533E" w14:textId="32420B56" w:rsidR="00F40B56" w:rsidRPr="005158AF" w:rsidRDefault="001958B8" w:rsidP="001958B8">
                      <w:pPr>
                        <w:pStyle w:val="af5"/>
                        <w:rPr>
                          <w:szCs w:val="24"/>
                        </w:rPr>
                      </w:pPr>
                      <w:r w:rsidRPr="001958B8">
                        <w:rPr>
                          <w:szCs w:val="24"/>
                        </w:rPr>
                        <w:t>Система периодических</w:t>
                      </w:r>
                      <w:r>
                        <w:rPr>
                          <w:szCs w:val="24"/>
                        </w:rPr>
                        <w:t xml:space="preserve"> </w:t>
                      </w:r>
                      <w:r w:rsidRPr="001958B8">
                        <w:rPr>
                          <w:szCs w:val="24"/>
                        </w:rPr>
                        <w:t>расчётов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BA120E" w:rsidRPr="0069602E">
        <w:rPr>
          <w:noProof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9FAAD61" wp14:editId="60DA3EC6">
                <wp:simplePos x="0" y="0"/>
                <wp:positionH relativeFrom="column">
                  <wp:posOffset>-635</wp:posOffset>
                </wp:positionH>
                <wp:positionV relativeFrom="margin">
                  <wp:align>bottom</wp:align>
                </wp:positionV>
                <wp:extent cx="5939790" cy="917575"/>
                <wp:effectExtent l="0" t="0" r="3810" b="0"/>
                <wp:wrapNone/>
                <wp:docPr id="156495047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9790" cy="917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0096C2" w14:textId="77777777" w:rsidR="00F40B56" w:rsidRPr="005158AF" w:rsidRDefault="00F40B56" w:rsidP="00BA120E">
                            <w:pPr>
                              <w:pStyle w:val="af3"/>
                              <w:rPr>
                                <w:szCs w:val="24"/>
                              </w:rPr>
                            </w:pPr>
                            <w:r w:rsidRPr="005158AF">
                              <w:rPr>
                                <w:szCs w:val="24"/>
                              </w:rPr>
                              <w:t>Таганрог 202</w:t>
                            </w:r>
                            <w:r w:rsidR="00404F5F">
                              <w:rPr>
                                <w:szCs w:val="24"/>
                              </w:rPr>
                              <w:t>6</w:t>
                            </w:r>
                            <w:r w:rsidRPr="005158AF">
                              <w:rPr>
                                <w:szCs w:val="24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FAAD61" id="_x0000_s1029" type="#_x0000_t202" style="position:absolute;left:0;text-align:left;margin-left:-.05pt;margin-top:0;width:467.7pt;height:72.2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bottom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" stroked="f">
                <v:textbox style="mso-fit-shape-to-text:t">
                  <w:txbxContent>
                    <w:p w14:paraId="5A0096C2" w14:textId="77777777" w:rsidR="00F40B56" w:rsidRPr="005158AF" w:rsidRDefault="00F40B56" w:rsidP="00BA120E">
                      <w:pPr>
                        <w:pStyle w:val="af3"/>
                        <w:rPr>
                          <w:szCs w:val="24"/>
                        </w:rPr>
                      </w:pPr>
                      <w:r w:rsidRPr="005158AF">
                        <w:rPr>
                          <w:szCs w:val="24"/>
                        </w:rPr>
                        <w:t>Таганрог 202</w:t>
                      </w:r>
                      <w:r w:rsidR="00404F5F">
                        <w:rPr>
                          <w:szCs w:val="24"/>
                        </w:rPr>
                        <w:t>6</w:t>
                      </w:r>
                      <w:r w:rsidRPr="005158AF">
                        <w:rPr>
                          <w:szCs w:val="24"/>
                        </w:rPr>
                        <w:tab/>
                      </w:r>
                    </w:p>
                  </w:txbxContent>
                </v:textbox>
                <w10:wrap anchory="margin"/>
              </v:shape>
            </w:pict>
          </mc:Fallback>
        </mc:AlternateContent>
      </w:r>
      <w:r w:rsidR="00BA120E" w:rsidRPr="0069602E">
        <w:rPr>
          <w:szCs w:val="24"/>
        </w:rPr>
        <w:br w:type="page"/>
      </w:r>
    </w:p>
    <w:p w14:paraId="4DE87376" w14:textId="77777777" w:rsidR="00BA120E" w:rsidRPr="00B91E64" w:rsidRDefault="00BA120E" w:rsidP="006A1FD7">
      <w:pPr>
        <w:pStyle w:val="-0"/>
      </w:pPr>
      <w:r w:rsidRPr="000F7502">
        <w:lastRenderedPageBreak/>
        <w:t>Содержание</w:t>
      </w:r>
    </w:p>
    <w:p w14:paraId="0781B2A3" w14:textId="6BE6E326" w:rsidR="002708DB" w:rsidRDefault="00BA120E">
      <w:pPr>
        <w:pStyle w:val="12"/>
        <w:rPr>
          <w:rFonts w:eastAsiaTheme="minorEastAsia"/>
          <w:noProof/>
          <w:sz w:val="24"/>
          <w:szCs w:val="24"/>
          <w:lang w:eastAsia="ru-RU"/>
        </w:rPr>
      </w:pPr>
      <w:r w:rsidRPr="00943B64">
        <w:rPr>
          <w:b/>
          <w:szCs w:val="24"/>
        </w:rPr>
        <w:fldChar w:fldCharType="begin"/>
      </w:r>
      <w:r w:rsidRPr="00943B64">
        <w:rPr>
          <w:szCs w:val="24"/>
        </w:rPr>
        <w:instrText xml:space="preserve"> TOC \o "1-3" </w:instrText>
      </w:r>
      <w:r w:rsidRPr="00943B64">
        <w:rPr>
          <w:b/>
          <w:szCs w:val="24"/>
        </w:rPr>
        <w:fldChar w:fldCharType="separate"/>
      </w:r>
      <w:r w:rsidR="002708DB">
        <w:rPr>
          <w:noProof/>
        </w:rPr>
        <w:t>Введение</w:t>
      </w:r>
      <w:r w:rsidR="002708DB">
        <w:rPr>
          <w:noProof/>
        </w:rPr>
        <w:tab/>
      </w:r>
      <w:r w:rsidR="002708DB">
        <w:rPr>
          <w:noProof/>
        </w:rPr>
        <w:fldChar w:fldCharType="begin"/>
      </w:r>
      <w:r w:rsidR="002708DB">
        <w:rPr>
          <w:noProof/>
        </w:rPr>
        <w:instrText xml:space="preserve"> PAGEREF _Toc242553716 \h </w:instrText>
      </w:r>
      <w:r w:rsidR="002708DB">
        <w:rPr>
          <w:noProof/>
        </w:rPr>
      </w:r>
      <w:r w:rsidR="002708DB">
        <w:rPr>
          <w:noProof/>
        </w:rPr>
        <w:fldChar w:fldCharType="separate"/>
      </w:r>
      <w:r w:rsidR="002708DB">
        <w:rPr>
          <w:noProof/>
        </w:rPr>
        <w:t>3</w:t>
      </w:r>
      <w:r w:rsidR="002708DB">
        <w:rPr>
          <w:noProof/>
        </w:rPr>
        <w:fldChar w:fldCharType="end"/>
      </w:r>
    </w:p>
    <w:p w14:paraId="15AEC0E1" w14:textId="3FA2003D" w:rsidR="002708DB" w:rsidRDefault="002708DB">
      <w:pPr>
        <w:pStyle w:val="12"/>
        <w:rPr>
          <w:rFonts w:eastAsiaTheme="minorEastAsia"/>
          <w:noProof/>
          <w:sz w:val="24"/>
          <w:szCs w:val="24"/>
          <w:lang w:eastAsia="ru-RU"/>
        </w:rPr>
      </w:pPr>
      <w:r>
        <w:rPr>
          <w:noProof/>
        </w:rPr>
        <w:t>1 Ход работы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_Toc242553717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6C2A366A" w14:textId="459CBB6C" w:rsidR="002708DB" w:rsidRDefault="002708DB">
      <w:pPr>
        <w:pStyle w:val="21"/>
        <w:rPr>
          <w:rFonts w:eastAsiaTheme="minorEastAsia"/>
          <w:noProof/>
          <w:sz w:val="24"/>
          <w:szCs w:val="24"/>
          <w:lang w:eastAsia="ru-RU"/>
        </w:rPr>
      </w:pPr>
      <w:r>
        <w:rPr>
          <w:noProof/>
        </w:rPr>
        <w:t>1.1 Графики работы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_Toc242553718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2A766B52" w14:textId="27A81BB9" w:rsidR="002708DB" w:rsidRDefault="002708DB">
      <w:pPr>
        <w:pStyle w:val="21"/>
        <w:rPr>
          <w:rFonts w:eastAsiaTheme="minorEastAsia"/>
          <w:noProof/>
          <w:sz w:val="24"/>
          <w:szCs w:val="24"/>
          <w:lang w:eastAsia="ru-RU"/>
        </w:rPr>
      </w:pPr>
      <w:r>
        <w:rPr>
          <w:noProof/>
        </w:rPr>
        <w:t>1.2 Данные сотрудников и премия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_Toc242553719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1BFFECC0" w14:textId="5E7C86B7" w:rsidR="002708DB" w:rsidRDefault="002708DB">
      <w:pPr>
        <w:pStyle w:val="21"/>
        <w:rPr>
          <w:rFonts w:eastAsiaTheme="minorEastAsia"/>
          <w:noProof/>
          <w:sz w:val="24"/>
          <w:szCs w:val="24"/>
          <w:lang w:eastAsia="ru-RU"/>
        </w:rPr>
      </w:pPr>
      <w:r>
        <w:rPr>
          <w:noProof/>
        </w:rPr>
        <w:t>1.3 ПВР и Регистры расчета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_Toc242553720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442A51EC" w14:textId="103E4C82" w:rsidR="002708DB" w:rsidRDefault="002708DB">
      <w:pPr>
        <w:pStyle w:val="21"/>
        <w:rPr>
          <w:rFonts w:eastAsiaTheme="minorEastAsia"/>
          <w:noProof/>
          <w:sz w:val="24"/>
          <w:szCs w:val="24"/>
          <w:lang w:eastAsia="ru-RU"/>
        </w:rPr>
      </w:pPr>
      <w:r>
        <w:rPr>
          <w:noProof/>
        </w:rPr>
        <w:t>1.4 Документ НачислениеЗарплаты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_Toc242553721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2695B236" w14:textId="33838118" w:rsidR="002708DB" w:rsidRDefault="002708DB">
      <w:pPr>
        <w:pStyle w:val="21"/>
        <w:rPr>
          <w:rFonts w:eastAsiaTheme="minorEastAsia"/>
          <w:noProof/>
          <w:sz w:val="24"/>
          <w:szCs w:val="24"/>
          <w:lang w:eastAsia="ru-RU"/>
        </w:rPr>
      </w:pPr>
      <w:r>
        <w:rPr>
          <w:noProof/>
        </w:rPr>
        <w:t>1.5 Проверка результатов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_Toc242553722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57E29589" w14:textId="2571560F" w:rsidR="002708DB" w:rsidRDefault="002708DB">
      <w:pPr>
        <w:pStyle w:val="12"/>
        <w:rPr>
          <w:rFonts w:eastAsiaTheme="minorEastAsia"/>
          <w:noProof/>
          <w:sz w:val="24"/>
          <w:szCs w:val="24"/>
          <w:lang w:eastAsia="ru-RU"/>
        </w:rPr>
      </w:pPr>
      <w:r>
        <w:rPr>
          <w:noProof/>
        </w:rPr>
        <w:t>Вывод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_Toc242553723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2A8F9365" w14:textId="6671A9D5" w:rsidR="002708DB" w:rsidRDefault="002708DB">
      <w:pPr>
        <w:pStyle w:val="12"/>
        <w:rPr>
          <w:rFonts w:eastAsiaTheme="minorEastAsia"/>
          <w:noProof/>
          <w:sz w:val="24"/>
          <w:szCs w:val="24"/>
          <w:lang w:eastAsia="ru-RU"/>
        </w:rPr>
      </w:pPr>
      <w:r>
        <w:rPr>
          <w:noProof/>
        </w:rPr>
        <w:t>Приложение А – Обработка ЗаполнениеГрафика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_Toc242553724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61164F5F" w14:textId="141D0408" w:rsidR="002708DB" w:rsidRDefault="002708DB">
      <w:pPr>
        <w:pStyle w:val="12"/>
        <w:rPr>
          <w:rFonts w:eastAsiaTheme="minorEastAsia"/>
          <w:noProof/>
          <w:sz w:val="24"/>
          <w:szCs w:val="24"/>
          <w:lang w:eastAsia="ru-RU"/>
        </w:rPr>
      </w:pPr>
      <w:r>
        <w:rPr>
          <w:noProof/>
        </w:rPr>
        <w:t>Приложение Б – Модуль документа НачислениеЗарплаты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_Toc242553725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15DDE1A4" w14:textId="2FEFECDE" w:rsidR="00BA120E" w:rsidRPr="000F7502" w:rsidRDefault="00BA120E" w:rsidP="00BA120E">
      <w:pPr>
        <w:rPr>
          <w:szCs w:val="24"/>
        </w:rPr>
        <w:sectPr w:rsidR="00BA120E" w:rsidRPr="000F7502" w:rsidSect="0093355C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  <w:r w:rsidRPr="00943B64">
        <w:rPr>
          <w:szCs w:val="24"/>
        </w:rPr>
        <w:fldChar w:fldCharType="end"/>
      </w:r>
    </w:p>
    <w:p w14:paraId="7C260792" w14:textId="77777777" w:rsidR="008D46A7" w:rsidRDefault="00BA120E" w:rsidP="00CA3173">
      <w:pPr>
        <w:pStyle w:val="-"/>
      </w:pPr>
      <w:bookmarkStart w:id="0" w:name="_Toc150630172"/>
      <w:bookmarkStart w:id="1" w:name="_Toc242553716"/>
      <w:r w:rsidRPr="000F7502">
        <w:lastRenderedPageBreak/>
        <w:t>В</w:t>
      </w:r>
      <w:bookmarkEnd w:id="0"/>
      <w:r w:rsidR="00AF76D8" w:rsidRPr="000F7502">
        <w:t>ведение</w:t>
      </w:r>
      <w:bookmarkEnd w:id="1"/>
    </w:p>
    <w:p w14:paraId="7752E7D8" w14:textId="4BB29659" w:rsidR="008F2542" w:rsidRDefault="008F2542" w:rsidP="008F2542">
      <w:r>
        <w:t>Цель занятия: научиться создавать и настраивать объекты системы периодических расчётов для ежемесячного начисления оклада и премии методом отклонений.</w:t>
      </w:r>
    </w:p>
    <w:p w14:paraId="0A19AF3C" w14:textId="1B16B82F" w:rsidR="008F2542" w:rsidRDefault="008F2542" w:rsidP="008F2542">
      <w:r>
        <w:t>Задачи:</w:t>
      </w:r>
    </w:p>
    <w:p w14:paraId="028CDCDD" w14:textId="77777777" w:rsidR="008F2542" w:rsidRDefault="008F2542" w:rsidP="008F2542">
      <w:pPr>
        <w:pStyle w:val="a"/>
      </w:pPr>
      <w:r>
        <w:t>Настроить графики работы и хранение истории окладов.</w:t>
      </w:r>
    </w:p>
    <w:p w14:paraId="7101AB1A" w14:textId="4E21287E" w:rsidR="008F2542" w:rsidRDefault="008F2542" w:rsidP="008F2542">
      <w:pPr>
        <w:pStyle w:val="a"/>
      </w:pPr>
      <w:r>
        <w:t>Создать планы видов расчёта и регистры расчёта.</w:t>
      </w:r>
    </w:p>
    <w:p w14:paraId="7A4B9A34" w14:textId="7AE1BA87" w:rsidR="008F2542" w:rsidRDefault="008F2542" w:rsidP="008F2542">
      <w:pPr>
        <w:pStyle w:val="a"/>
      </w:pPr>
      <w:r>
        <w:t>Реализовать документ «Начисление зарплаты» и расчёт премии по стажу.</w:t>
      </w:r>
    </w:p>
    <w:p w14:paraId="3532CE3C" w14:textId="02D33E90" w:rsidR="008F2542" w:rsidRDefault="008F2542" w:rsidP="008F2542">
      <w:pPr>
        <w:pStyle w:val="a"/>
      </w:pPr>
      <w:r>
        <w:t>Проверить метод отклонений, базовый период и ограничения одного месяца</w:t>
      </w:r>
    </w:p>
    <w:p w14:paraId="63B6A16E" w14:textId="59A90A97" w:rsidR="008F2542" w:rsidRDefault="008F2542" w:rsidP="008F2542">
      <w:pPr>
        <w:pStyle w:val="1"/>
      </w:pPr>
      <w:bookmarkStart w:id="2" w:name="_Toc242553717"/>
      <w:r>
        <w:lastRenderedPageBreak/>
        <w:t>Ход работы</w:t>
      </w:r>
      <w:bookmarkEnd w:id="2"/>
    </w:p>
    <w:p w14:paraId="63EE2293" w14:textId="3528521B" w:rsidR="008F2542" w:rsidRDefault="008F2542" w:rsidP="008F2542">
      <w:pPr>
        <w:pStyle w:val="2"/>
      </w:pPr>
      <w:bookmarkStart w:id="3" w:name="_Toc242553718"/>
      <w:r>
        <w:t>Графики работы</w:t>
      </w:r>
      <w:bookmarkEnd w:id="3"/>
    </w:p>
    <w:p w14:paraId="1E266B42" w14:textId="066486C1" w:rsidR="008F2542" w:rsidRDefault="008F2542" w:rsidP="008F2542">
      <w:r>
        <w:t xml:space="preserve">Справочник </w:t>
      </w:r>
      <w:proofErr w:type="spellStart"/>
      <w:r>
        <w:t>График</w:t>
      </w:r>
      <w:r w:rsidR="00491402">
        <w:t>и</w:t>
      </w:r>
      <w:r>
        <w:t>Работы</w:t>
      </w:r>
      <w:proofErr w:type="spellEnd"/>
      <w:r>
        <w:t xml:space="preserve"> хранит виды графиков</w:t>
      </w:r>
      <w:r w:rsidR="00491402">
        <w:t>.</w:t>
      </w:r>
    </w:p>
    <w:p w14:paraId="2A986A40" w14:textId="04E3E415" w:rsidR="00491402" w:rsidRDefault="00491402" w:rsidP="00491402">
      <w:pPr>
        <w:pStyle w:val="afd"/>
      </w:pPr>
      <w:r w:rsidRPr="00491402">
        <w:drawing>
          <wp:inline distT="0" distB="0" distL="0" distR="0" wp14:anchorId="35B1B426" wp14:editId="7D58EA52">
            <wp:extent cx="1486107" cy="1066949"/>
            <wp:effectExtent l="0" t="0" r="0" b="0"/>
            <wp:docPr id="4275598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5598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86107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92843" w14:textId="475E4406" w:rsidR="00491402" w:rsidRDefault="00491402" w:rsidP="00491402">
      <w:pPr>
        <w:pStyle w:val="a3"/>
      </w:pPr>
      <w:r>
        <w:t xml:space="preserve"> – Справочник </w:t>
      </w:r>
      <w:proofErr w:type="spellStart"/>
      <w:r>
        <w:t>ГрафикиРаботы</w:t>
      </w:r>
      <w:proofErr w:type="spellEnd"/>
    </w:p>
    <w:p w14:paraId="3F2183CC" w14:textId="66DE2606" w:rsidR="00491402" w:rsidRDefault="00491402" w:rsidP="00491402">
      <w:pPr>
        <w:pStyle w:val="afd"/>
      </w:pPr>
      <w:r w:rsidRPr="00491402">
        <w:drawing>
          <wp:inline distT="0" distB="0" distL="0" distR="0" wp14:anchorId="736595BC" wp14:editId="1B2E3A2C">
            <wp:extent cx="4286848" cy="1943371"/>
            <wp:effectExtent l="0" t="0" r="0" b="0"/>
            <wp:docPr id="13863325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3325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0842F" w14:textId="46231B4B" w:rsidR="00491402" w:rsidRDefault="00491402" w:rsidP="00491402">
      <w:pPr>
        <w:pStyle w:val="a3"/>
      </w:pPr>
      <w:r>
        <w:t xml:space="preserve"> – Содержимое справочника</w:t>
      </w:r>
    </w:p>
    <w:p w14:paraId="622EAFED" w14:textId="3F13A171" w:rsidR="00491402" w:rsidRDefault="00491402" w:rsidP="00491402">
      <w:r>
        <w:t xml:space="preserve">Регистр сведений </w:t>
      </w:r>
      <w:proofErr w:type="spellStart"/>
      <w:r>
        <w:t>ГрафикиРаботы</w:t>
      </w:r>
      <w:proofErr w:type="spellEnd"/>
      <w:r>
        <w:t xml:space="preserve"> хранит данные по видам графиков: каждая строка содержит дату и является ли данный день рабочим. Если </w:t>
      </w:r>
      <w:proofErr w:type="gramStart"/>
      <w:r>
        <w:t>да</w:t>
      </w:r>
      <w:proofErr w:type="gramEnd"/>
      <w:r>
        <w:t xml:space="preserve"> то значение 1, иначе 0.</w:t>
      </w:r>
    </w:p>
    <w:p w14:paraId="01B8275F" w14:textId="2B643800" w:rsidR="00491402" w:rsidRDefault="00491402" w:rsidP="00491402">
      <w:pPr>
        <w:pStyle w:val="afd"/>
      </w:pPr>
      <w:r w:rsidRPr="00491402">
        <w:drawing>
          <wp:inline distT="0" distB="0" distL="0" distR="0" wp14:anchorId="3EC53031" wp14:editId="2DD699A0">
            <wp:extent cx="1543265" cy="1800476"/>
            <wp:effectExtent l="0" t="0" r="0" b="9525"/>
            <wp:docPr id="11473995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3995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43265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E22F6" w14:textId="37375C08" w:rsidR="00491402" w:rsidRDefault="00491402" w:rsidP="00491402">
      <w:pPr>
        <w:pStyle w:val="a3"/>
      </w:pPr>
      <w:r>
        <w:t xml:space="preserve"> – </w:t>
      </w:r>
      <w:proofErr w:type="spellStart"/>
      <w:r>
        <w:t>ГрафикиРаботы</w:t>
      </w:r>
      <w:proofErr w:type="spellEnd"/>
    </w:p>
    <w:p w14:paraId="5DD9BE77" w14:textId="1A8A44E1" w:rsidR="00491402" w:rsidRDefault="00491402" w:rsidP="00491402">
      <w:r>
        <w:lastRenderedPageBreak/>
        <w:t xml:space="preserve">Обработка </w:t>
      </w:r>
      <w:proofErr w:type="spellStart"/>
      <w:r>
        <w:t>ЗаполнениеГрафика</w:t>
      </w:r>
      <w:proofErr w:type="spellEnd"/>
      <w:r>
        <w:t xml:space="preserve"> ответственна за автоматическое </w:t>
      </w:r>
      <w:proofErr w:type="spellStart"/>
      <w:r>
        <w:t>заполение</w:t>
      </w:r>
      <w:proofErr w:type="spellEnd"/>
      <w:r>
        <w:t xml:space="preserve"> регистра </w:t>
      </w:r>
      <w:proofErr w:type="spellStart"/>
      <w:r>
        <w:t>ГрафикиРаботы</w:t>
      </w:r>
      <w:proofErr w:type="spellEnd"/>
      <w:r>
        <w:t xml:space="preserve"> данными. Выбирается тип графика, устанавливаются через запятую выходные дни (цифры </w:t>
      </w:r>
      <w:proofErr w:type="gramStart"/>
      <w:r>
        <w:t>1-7</w:t>
      </w:r>
      <w:proofErr w:type="gramEnd"/>
      <w:r>
        <w:t>) и обработка заполняет регистр.</w:t>
      </w:r>
      <w:r w:rsidR="00001867">
        <w:t xml:space="preserve"> Код обработки в </w:t>
      </w:r>
      <w:r w:rsidR="00001867" w:rsidRPr="00001867">
        <w:rPr>
          <w:i/>
          <w:iCs/>
        </w:rPr>
        <w:fldChar w:fldCharType="begin"/>
      </w:r>
      <w:r w:rsidR="00001867" w:rsidRPr="00001867">
        <w:rPr>
          <w:i/>
          <w:iCs/>
        </w:rPr>
        <w:instrText xml:space="preserve"> REF _Ref242039507 \w \h </w:instrText>
      </w:r>
      <w:r w:rsidR="00001867">
        <w:rPr>
          <w:i/>
          <w:iCs/>
        </w:rPr>
        <w:instrText xml:space="preserve"> \* MERGEFORMAT </w:instrText>
      </w:r>
      <w:r w:rsidR="00001867" w:rsidRPr="00001867">
        <w:rPr>
          <w:i/>
          <w:iCs/>
        </w:rPr>
      </w:r>
      <w:r w:rsidR="00001867" w:rsidRPr="00001867">
        <w:rPr>
          <w:i/>
          <w:iCs/>
        </w:rPr>
        <w:fldChar w:fldCharType="separate"/>
      </w:r>
      <w:r w:rsidR="00001867" w:rsidRPr="00001867">
        <w:rPr>
          <w:i/>
          <w:iCs/>
        </w:rPr>
        <w:t>Приложение А</w:t>
      </w:r>
      <w:r w:rsidR="00001867" w:rsidRPr="00001867">
        <w:rPr>
          <w:i/>
          <w:iCs/>
        </w:rPr>
        <w:fldChar w:fldCharType="end"/>
      </w:r>
      <w:r w:rsidR="00001867">
        <w:t>.</w:t>
      </w:r>
    </w:p>
    <w:p w14:paraId="1084E856" w14:textId="4BEC4539" w:rsidR="00491402" w:rsidRDefault="00300340" w:rsidP="00300340">
      <w:pPr>
        <w:pStyle w:val="afd"/>
      </w:pPr>
      <w:r w:rsidRPr="00300340">
        <w:drawing>
          <wp:inline distT="0" distB="0" distL="0" distR="0" wp14:anchorId="422880DD" wp14:editId="26E47102">
            <wp:extent cx="5058481" cy="1695687"/>
            <wp:effectExtent l="0" t="0" r="0" b="0"/>
            <wp:docPr id="20878259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8259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9383D" w14:textId="30879AD1" w:rsidR="00300340" w:rsidRDefault="00300340" w:rsidP="00300340">
      <w:pPr>
        <w:pStyle w:val="a3"/>
      </w:pPr>
      <w:r>
        <w:t xml:space="preserve"> – Форма обработки </w:t>
      </w:r>
      <w:proofErr w:type="spellStart"/>
      <w:r>
        <w:t>ЗаполнениеГрафика</w:t>
      </w:r>
      <w:proofErr w:type="spellEnd"/>
    </w:p>
    <w:p w14:paraId="21B9C84E" w14:textId="008CBE2A" w:rsidR="00300340" w:rsidRDefault="00300340" w:rsidP="00300340">
      <w:pPr>
        <w:pStyle w:val="afd"/>
      </w:pPr>
      <w:r w:rsidRPr="00300340">
        <w:drawing>
          <wp:inline distT="0" distB="0" distL="0" distR="0" wp14:anchorId="3267F0BB" wp14:editId="5F618136">
            <wp:extent cx="5940425" cy="2788920"/>
            <wp:effectExtent l="0" t="0" r="3175" b="0"/>
            <wp:docPr id="12265619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5619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B6851" w14:textId="0C3B9C83" w:rsidR="00300340" w:rsidRDefault="00300340" w:rsidP="00300340">
      <w:pPr>
        <w:pStyle w:val="a3"/>
      </w:pPr>
      <w:r>
        <w:t xml:space="preserve"> – Содержимое регистра</w:t>
      </w:r>
    </w:p>
    <w:p w14:paraId="52906642" w14:textId="7168D97C" w:rsidR="00300340" w:rsidRDefault="00300340" w:rsidP="00300340">
      <w:pPr>
        <w:pStyle w:val="2"/>
      </w:pPr>
      <w:bookmarkStart w:id="4" w:name="_Toc242553719"/>
      <w:r>
        <w:t>Данные сотрудников и премия</w:t>
      </w:r>
      <w:bookmarkEnd w:id="4"/>
    </w:p>
    <w:p w14:paraId="7EA83CD7" w14:textId="59F00647" w:rsidR="00300340" w:rsidRDefault="00300340" w:rsidP="00300340">
      <w:r>
        <w:t xml:space="preserve">Константа </w:t>
      </w:r>
      <w:proofErr w:type="spellStart"/>
      <w:r>
        <w:t>ДатаНачалаУчетаВБазе</w:t>
      </w:r>
      <w:proofErr w:type="spellEnd"/>
      <w:r>
        <w:t xml:space="preserve"> отвечает за расчет стажа. Если сотрудник нанят после даты константы, то стаж считается как «Текущая дата -Дата найма». Если после, то «Начальный стаж в днях + (Текущая дата – Дата начала учета в базе)».</w:t>
      </w:r>
    </w:p>
    <w:p w14:paraId="3DD0187C" w14:textId="1BFDD4CA" w:rsidR="00300340" w:rsidRDefault="00300340" w:rsidP="00300340">
      <w:pPr>
        <w:pStyle w:val="afd"/>
      </w:pPr>
      <w:r w:rsidRPr="00300340">
        <w:lastRenderedPageBreak/>
        <w:drawing>
          <wp:inline distT="0" distB="0" distL="0" distR="0" wp14:anchorId="73D904DF" wp14:editId="679CE7C1">
            <wp:extent cx="3467584" cy="1181265"/>
            <wp:effectExtent l="0" t="0" r="0" b="0"/>
            <wp:docPr id="8579946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9946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D3F52" w14:textId="343B1F61" w:rsidR="00300340" w:rsidRDefault="00300340" w:rsidP="00300340">
      <w:pPr>
        <w:pStyle w:val="a3"/>
      </w:pPr>
      <w:r>
        <w:t xml:space="preserve"> – Константа </w:t>
      </w:r>
      <w:proofErr w:type="spellStart"/>
      <w:r>
        <w:t>ДатаНачалаУчетаВБазе</w:t>
      </w:r>
      <w:proofErr w:type="spellEnd"/>
    </w:p>
    <w:p w14:paraId="4E5C3AEE" w14:textId="75DB5015" w:rsidR="00300340" w:rsidRDefault="00300340" w:rsidP="00300340">
      <w:r>
        <w:t xml:space="preserve">Регистр сведений </w:t>
      </w:r>
      <w:proofErr w:type="spellStart"/>
      <w:r>
        <w:t>СведенияОСотрудниках</w:t>
      </w:r>
      <w:proofErr w:type="spellEnd"/>
      <w:r>
        <w:t xml:space="preserve"> содержит данные об окладе сотрудников. В расчетах ЗП будет участвовать последняя запись по сотруднику, актуальная на момент начала месяца начисления.</w:t>
      </w:r>
    </w:p>
    <w:p w14:paraId="76BBF5B7" w14:textId="11D41571" w:rsidR="00300340" w:rsidRDefault="00300340" w:rsidP="00300340">
      <w:pPr>
        <w:pStyle w:val="afd"/>
      </w:pPr>
      <w:r w:rsidRPr="00300340">
        <w:drawing>
          <wp:inline distT="0" distB="0" distL="0" distR="0" wp14:anchorId="104757C3" wp14:editId="1BFE80CD">
            <wp:extent cx="1619476" cy="1638529"/>
            <wp:effectExtent l="0" t="0" r="0" b="0"/>
            <wp:docPr id="17435309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5309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19476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AAF8A" w14:textId="5CA9259D" w:rsidR="00300340" w:rsidRDefault="00300340" w:rsidP="00300340">
      <w:pPr>
        <w:pStyle w:val="a3"/>
      </w:pPr>
      <w:r>
        <w:t xml:space="preserve"> – </w:t>
      </w:r>
      <w:r w:rsidRPr="00300340">
        <w:t xml:space="preserve">Регистр сведений </w:t>
      </w:r>
      <w:proofErr w:type="spellStart"/>
      <w:r w:rsidRPr="00300340">
        <w:t>СведенияОСотрудниках</w:t>
      </w:r>
      <w:proofErr w:type="spellEnd"/>
    </w:p>
    <w:p w14:paraId="1A5F8911" w14:textId="51E8B077" w:rsidR="00300340" w:rsidRDefault="00300340" w:rsidP="00300340">
      <w:pPr>
        <w:pStyle w:val="afd"/>
      </w:pPr>
      <w:r w:rsidRPr="00300340">
        <w:drawing>
          <wp:inline distT="0" distB="0" distL="0" distR="0" wp14:anchorId="66C699D3" wp14:editId="6C081043">
            <wp:extent cx="5458587" cy="2181529"/>
            <wp:effectExtent l="0" t="0" r="8890" b="9525"/>
            <wp:docPr id="16802441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2441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67719" w14:textId="0FF61BEE" w:rsidR="00300340" w:rsidRDefault="00300340" w:rsidP="00300340">
      <w:pPr>
        <w:pStyle w:val="a3"/>
      </w:pPr>
      <w:r>
        <w:t xml:space="preserve"> – Содержимое регистра</w:t>
      </w:r>
    </w:p>
    <w:p w14:paraId="2671FA69" w14:textId="6B3DF508" w:rsidR="00300340" w:rsidRDefault="00300340" w:rsidP="00300340">
      <w:r>
        <w:t xml:space="preserve">Справочник </w:t>
      </w:r>
      <w:proofErr w:type="spellStart"/>
      <w:r>
        <w:t>ФизическиеЛица</w:t>
      </w:r>
      <w:proofErr w:type="spellEnd"/>
      <w:r>
        <w:t xml:space="preserve"> содержит данные о найме сотрудников. В нем есть дата найма и опциональное поле </w:t>
      </w:r>
      <w:proofErr w:type="spellStart"/>
      <w:r>
        <w:t>НачальныйСтажВДнях</w:t>
      </w:r>
      <w:proofErr w:type="spellEnd"/>
      <w:r>
        <w:t>, ответственный за стаж до даты константы.</w:t>
      </w:r>
    </w:p>
    <w:p w14:paraId="427DDF87" w14:textId="6933B142" w:rsidR="00300340" w:rsidRDefault="00300340" w:rsidP="00300340">
      <w:pPr>
        <w:pStyle w:val="afd"/>
      </w:pPr>
      <w:r w:rsidRPr="00300340">
        <w:lastRenderedPageBreak/>
        <w:drawing>
          <wp:inline distT="0" distB="0" distL="0" distR="0" wp14:anchorId="7F241A9F" wp14:editId="271E4A50">
            <wp:extent cx="1924319" cy="1467055"/>
            <wp:effectExtent l="0" t="0" r="0" b="0"/>
            <wp:docPr id="13919252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9252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75C32" w14:textId="30234A97" w:rsidR="00300340" w:rsidRDefault="00300340" w:rsidP="00300340">
      <w:pPr>
        <w:pStyle w:val="a3"/>
      </w:pPr>
      <w:r>
        <w:t xml:space="preserve"> – Справочник </w:t>
      </w:r>
      <w:proofErr w:type="spellStart"/>
      <w:r>
        <w:t>ФизическиеЛица</w:t>
      </w:r>
      <w:proofErr w:type="spellEnd"/>
    </w:p>
    <w:p w14:paraId="48EB7C71" w14:textId="7E06FE09" w:rsidR="00300340" w:rsidRDefault="00300340" w:rsidP="00300340">
      <w:pPr>
        <w:pStyle w:val="afd"/>
      </w:pPr>
      <w:r w:rsidRPr="00300340">
        <w:drawing>
          <wp:inline distT="0" distB="0" distL="0" distR="0" wp14:anchorId="6D4CA9F6" wp14:editId="6631EE45">
            <wp:extent cx="5705475" cy="1407615"/>
            <wp:effectExtent l="0" t="0" r="0" b="2540"/>
            <wp:docPr id="10721049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1049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2169" cy="140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05D41" w14:textId="3E8F3695" w:rsidR="00300340" w:rsidRDefault="00300340" w:rsidP="00300340">
      <w:pPr>
        <w:pStyle w:val="a3"/>
      </w:pPr>
      <w:r>
        <w:t xml:space="preserve"> – Содержимое справочника</w:t>
      </w:r>
    </w:p>
    <w:p w14:paraId="54B72697" w14:textId="1ABF367C" w:rsidR="00300340" w:rsidRDefault="00300340" w:rsidP="00300340">
      <w:r w:rsidRPr="00300340">
        <w:t xml:space="preserve">Регистр </w:t>
      </w:r>
      <w:r>
        <w:t xml:space="preserve">сведений </w:t>
      </w:r>
      <w:proofErr w:type="spellStart"/>
      <w:r w:rsidRPr="00300340">
        <w:t>ШкалаПроцентовПремииОтСтажа</w:t>
      </w:r>
      <w:proofErr w:type="spellEnd"/>
      <w:r>
        <w:t xml:space="preserve"> ответственен за шкалу пересчета стажа в процент для премии. Указывается диапазон стажа в годах</w:t>
      </w:r>
      <w:r w:rsidR="007B292E">
        <w:t xml:space="preserve"> и соответствующий ему процент премии.</w:t>
      </w:r>
    </w:p>
    <w:p w14:paraId="0F419373" w14:textId="68A9BA2B" w:rsidR="007B292E" w:rsidRDefault="007B292E" w:rsidP="007B292E">
      <w:pPr>
        <w:pStyle w:val="afd"/>
      </w:pPr>
      <w:r w:rsidRPr="007B292E">
        <w:drawing>
          <wp:inline distT="0" distB="0" distL="0" distR="0" wp14:anchorId="5257FEBA" wp14:editId="14D4101F">
            <wp:extent cx="2095792" cy="1819529"/>
            <wp:effectExtent l="0" t="0" r="0" b="9525"/>
            <wp:docPr id="5233315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33154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1AD78" w14:textId="063FEB93" w:rsidR="007B292E" w:rsidRDefault="007B292E" w:rsidP="007B292E">
      <w:pPr>
        <w:pStyle w:val="a3"/>
      </w:pPr>
      <w:r>
        <w:t xml:space="preserve"> - </w:t>
      </w:r>
      <w:r w:rsidRPr="00300340">
        <w:t xml:space="preserve">Регистр </w:t>
      </w:r>
      <w:r>
        <w:t xml:space="preserve">сведений </w:t>
      </w:r>
      <w:proofErr w:type="spellStart"/>
      <w:r w:rsidRPr="00300340">
        <w:t>ШкалаПроцентовПремииОтСтажа</w:t>
      </w:r>
      <w:proofErr w:type="spellEnd"/>
    </w:p>
    <w:p w14:paraId="32323560" w14:textId="4B2E594B" w:rsidR="007B292E" w:rsidRDefault="007B292E" w:rsidP="007B292E">
      <w:pPr>
        <w:pStyle w:val="afd"/>
      </w:pPr>
      <w:r w:rsidRPr="007B292E">
        <w:drawing>
          <wp:inline distT="0" distB="0" distL="0" distR="0" wp14:anchorId="4C24687D" wp14:editId="5680EB70">
            <wp:extent cx="5753100" cy="1290220"/>
            <wp:effectExtent l="0" t="0" r="0" b="5715"/>
            <wp:docPr id="4138874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88743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8485" cy="12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768E7" w14:textId="0BEB661F" w:rsidR="007B292E" w:rsidRDefault="007B292E" w:rsidP="007B292E">
      <w:pPr>
        <w:pStyle w:val="a3"/>
      </w:pPr>
      <w:r>
        <w:t xml:space="preserve"> – Содержимое регистра</w:t>
      </w:r>
    </w:p>
    <w:p w14:paraId="45E8F856" w14:textId="0A562137" w:rsidR="007B292E" w:rsidRDefault="007B292E" w:rsidP="007B292E">
      <w:pPr>
        <w:pStyle w:val="2"/>
      </w:pPr>
      <w:bookmarkStart w:id="5" w:name="_Toc242553720"/>
      <w:r>
        <w:lastRenderedPageBreak/>
        <w:t>ПВР и Регистры расчета</w:t>
      </w:r>
      <w:bookmarkEnd w:id="5"/>
    </w:p>
    <w:p w14:paraId="5F8B5B0A" w14:textId="6278F343" w:rsidR="007B292E" w:rsidRDefault="007B292E" w:rsidP="007B292E">
      <w:r>
        <w:t xml:space="preserve">ПВР </w:t>
      </w:r>
      <w:proofErr w:type="spellStart"/>
      <w:r>
        <w:t>ОсновныеНачисления</w:t>
      </w:r>
      <w:proofErr w:type="spellEnd"/>
      <w:r>
        <w:t xml:space="preserve"> определяет виды основных начислений. Предопределенные типы Оклад и Отпуск, стоит настройка что Оклад имеет вытесняющие типы – Отпуск.</w:t>
      </w:r>
    </w:p>
    <w:p w14:paraId="459C8737" w14:textId="7C492E9C" w:rsidR="007B292E" w:rsidRDefault="007B292E" w:rsidP="007B292E">
      <w:pPr>
        <w:pStyle w:val="afd"/>
      </w:pPr>
      <w:r w:rsidRPr="007B292E">
        <w:drawing>
          <wp:inline distT="0" distB="0" distL="0" distR="0" wp14:anchorId="1E8E0E1C" wp14:editId="4AC01054">
            <wp:extent cx="5106113" cy="2248214"/>
            <wp:effectExtent l="0" t="0" r="0" b="0"/>
            <wp:docPr id="4485270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52706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7F454" w14:textId="26672C01" w:rsidR="007B292E" w:rsidRDefault="007B292E" w:rsidP="007B292E">
      <w:pPr>
        <w:pStyle w:val="a3"/>
      </w:pPr>
      <w:r>
        <w:t xml:space="preserve"> – Настройка расчета в ПВР </w:t>
      </w:r>
      <w:proofErr w:type="spellStart"/>
      <w:r>
        <w:t>ОсновныеНачисления</w:t>
      </w:r>
      <w:proofErr w:type="spellEnd"/>
    </w:p>
    <w:p w14:paraId="087D405A" w14:textId="2B0D837F" w:rsidR="007B292E" w:rsidRDefault="007B292E" w:rsidP="007B292E">
      <w:pPr>
        <w:pStyle w:val="afd"/>
      </w:pPr>
      <w:r w:rsidRPr="007B292E">
        <w:drawing>
          <wp:inline distT="0" distB="0" distL="0" distR="0" wp14:anchorId="407A5A8E" wp14:editId="30F0D500">
            <wp:extent cx="4610743" cy="3562847"/>
            <wp:effectExtent l="0" t="0" r="0" b="0"/>
            <wp:docPr id="12746360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63604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12459" w14:textId="44BC88C7" w:rsidR="007B292E" w:rsidRDefault="007B292E" w:rsidP="007B292E">
      <w:pPr>
        <w:pStyle w:val="a3"/>
      </w:pPr>
      <w:r>
        <w:t xml:space="preserve"> – Настройки предопределенных видов</w:t>
      </w:r>
    </w:p>
    <w:p w14:paraId="73B0AEEC" w14:textId="23E53202" w:rsidR="007B292E" w:rsidRDefault="007B292E" w:rsidP="007B292E">
      <w:r>
        <w:t xml:space="preserve">ПВР </w:t>
      </w:r>
      <w:proofErr w:type="spellStart"/>
      <w:r>
        <w:t>ДополнительныеНачисления</w:t>
      </w:r>
      <w:proofErr w:type="spellEnd"/>
      <w:r>
        <w:t xml:space="preserve"> определяет виды доп начислений. Предопределенный – Премия. Она использует как базовый Оклад.</w:t>
      </w:r>
    </w:p>
    <w:p w14:paraId="108374DE" w14:textId="51AEB7B9" w:rsidR="007B292E" w:rsidRDefault="007B292E" w:rsidP="007B292E">
      <w:pPr>
        <w:pStyle w:val="afd"/>
      </w:pPr>
      <w:r w:rsidRPr="007B292E">
        <w:lastRenderedPageBreak/>
        <w:drawing>
          <wp:inline distT="0" distB="0" distL="0" distR="0" wp14:anchorId="36CB09A0" wp14:editId="263D1BAA">
            <wp:extent cx="5125165" cy="2257740"/>
            <wp:effectExtent l="0" t="0" r="0" b="9525"/>
            <wp:docPr id="12392245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22459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22AF6" w14:textId="6BA63B39" w:rsidR="007B292E" w:rsidRDefault="007B292E" w:rsidP="007B292E">
      <w:pPr>
        <w:pStyle w:val="a3"/>
      </w:pPr>
      <w:r>
        <w:t xml:space="preserve"> – Настройки ПВР </w:t>
      </w:r>
      <w:proofErr w:type="spellStart"/>
      <w:r>
        <w:t>ДополнительныеНачисления</w:t>
      </w:r>
      <w:proofErr w:type="spellEnd"/>
    </w:p>
    <w:p w14:paraId="63A040E8" w14:textId="7CECBE90" w:rsidR="007B292E" w:rsidRDefault="007B292E" w:rsidP="007B292E">
      <w:pPr>
        <w:pStyle w:val="afd"/>
      </w:pPr>
      <w:r w:rsidRPr="007B292E">
        <w:drawing>
          <wp:inline distT="0" distB="0" distL="0" distR="0" wp14:anchorId="21579EDD" wp14:editId="1CF3DE6A">
            <wp:extent cx="4582164" cy="3419952"/>
            <wp:effectExtent l="0" t="0" r="8890" b="9525"/>
            <wp:docPr id="9006207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62079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0CE35" w14:textId="673F7479" w:rsidR="007B292E" w:rsidRDefault="007B292E" w:rsidP="007B292E">
      <w:pPr>
        <w:pStyle w:val="a3"/>
      </w:pPr>
      <w:r>
        <w:t xml:space="preserve"> – Настройки предопределенного вида</w:t>
      </w:r>
    </w:p>
    <w:p w14:paraId="6D69E677" w14:textId="706ED501" w:rsidR="007B292E" w:rsidRDefault="007B292E" w:rsidP="007B292E">
      <w:r w:rsidRPr="007B292E">
        <w:t xml:space="preserve">Регистр расчёта </w:t>
      </w:r>
      <w:proofErr w:type="spellStart"/>
      <w:r w:rsidRPr="007B292E">
        <w:t>ОсновныеНачисления</w:t>
      </w:r>
      <w:proofErr w:type="spellEnd"/>
      <w:r>
        <w:t xml:space="preserve"> содержит данные о основных начислениях, которые будут в документе </w:t>
      </w:r>
      <w:proofErr w:type="spellStart"/>
      <w:r>
        <w:t>НачислениеЗарплаты</w:t>
      </w:r>
      <w:proofErr w:type="spellEnd"/>
      <w:r>
        <w:t>.</w:t>
      </w:r>
    </w:p>
    <w:p w14:paraId="63F6C3E9" w14:textId="4311C0BC" w:rsidR="007B292E" w:rsidRDefault="007B292E" w:rsidP="007B292E">
      <w:pPr>
        <w:pStyle w:val="afd"/>
      </w:pPr>
      <w:r w:rsidRPr="007B292E">
        <w:lastRenderedPageBreak/>
        <w:drawing>
          <wp:inline distT="0" distB="0" distL="0" distR="0" wp14:anchorId="1B1BBAAD" wp14:editId="11D5322D">
            <wp:extent cx="1648055" cy="2543530"/>
            <wp:effectExtent l="0" t="0" r="9525" b="9525"/>
            <wp:docPr id="7073731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37318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48055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BAC2B" w14:textId="0382FCCC" w:rsidR="007B292E" w:rsidRDefault="007B292E" w:rsidP="007B292E">
      <w:pPr>
        <w:pStyle w:val="a3"/>
      </w:pPr>
      <w:r>
        <w:t xml:space="preserve"> – Регистр расчетов </w:t>
      </w:r>
      <w:proofErr w:type="spellStart"/>
      <w:r>
        <w:t>ОсновныеНачисления</w:t>
      </w:r>
      <w:proofErr w:type="spellEnd"/>
    </w:p>
    <w:p w14:paraId="615349C6" w14:textId="05E1F5B5" w:rsidR="007B292E" w:rsidRDefault="007B292E" w:rsidP="007B292E">
      <w:pPr>
        <w:pStyle w:val="afd"/>
      </w:pPr>
      <w:r w:rsidRPr="007B292E">
        <w:drawing>
          <wp:inline distT="0" distB="0" distL="0" distR="0" wp14:anchorId="489BC7A4" wp14:editId="1B46C2D6">
            <wp:extent cx="4744112" cy="2857899"/>
            <wp:effectExtent l="0" t="0" r="0" b="0"/>
            <wp:docPr id="7487669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76694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B4F07" w14:textId="5AD6972B" w:rsidR="007B292E" w:rsidRDefault="007B292E" w:rsidP="007B292E">
      <w:pPr>
        <w:pStyle w:val="a3"/>
      </w:pPr>
      <w:r>
        <w:t xml:space="preserve"> – Настройки регистра</w:t>
      </w:r>
    </w:p>
    <w:p w14:paraId="36E6F24A" w14:textId="4549948B" w:rsidR="007B292E" w:rsidRDefault="007B292E" w:rsidP="007B292E">
      <w:r w:rsidRPr="007B292E">
        <w:t xml:space="preserve">Регистр расчёта </w:t>
      </w:r>
      <w:proofErr w:type="spellStart"/>
      <w:r>
        <w:t>Дополнительные</w:t>
      </w:r>
      <w:r w:rsidRPr="007B292E">
        <w:t>Начисления</w:t>
      </w:r>
      <w:proofErr w:type="spellEnd"/>
      <w:r>
        <w:t xml:space="preserve"> содержит данные о дополнительных начислениях, которые будут в документе </w:t>
      </w:r>
      <w:proofErr w:type="spellStart"/>
      <w:r>
        <w:t>НачислениеЗарплаты</w:t>
      </w:r>
      <w:proofErr w:type="spellEnd"/>
      <w:r>
        <w:t>.</w:t>
      </w:r>
    </w:p>
    <w:p w14:paraId="1DFBFED8" w14:textId="30DD4E92" w:rsidR="007B292E" w:rsidRDefault="007B292E" w:rsidP="007B292E">
      <w:pPr>
        <w:pStyle w:val="afd"/>
      </w:pPr>
      <w:r w:rsidRPr="007B292E">
        <w:lastRenderedPageBreak/>
        <w:drawing>
          <wp:inline distT="0" distB="0" distL="0" distR="0" wp14:anchorId="351C0BA2" wp14:editId="0FF72277">
            <wp:extent cx="1857634" cy="2372056"/>
            <wp:effectExtent l="0" t="0" r="9525" b="9525"/>
            <wp:docPr id="21151306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13060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C17B1" w14:textId="60686235" w:rsidR="007B292E" w:rsidRDefault="007B292E" w:rsidP="007B292E">
      <w:pPr>
        <w:pStyle w:val="a3"/>
      </w:pPr>
      <w:r>
        <w:t xml:space="preserve"> - </w:t>
      </w:r>
      <w:r w:rsidRPr="007B292E">
        <w:t xml:space="preserve">Регистр расчёта </w:t>
      </w:r>
      <w:proofErr w:type="spellStart"/>
      <w:r>
        <w:t>Дополнительные</w:t>
      </w:r>
      <w:r w:rsidRPr="007B292E">
        <w:t>Начисления</w:t>
      </w:r>
      <w:proofErr w:type="spellEnd"/>
    </w:p>
    <w:p w14:paraId="3F18BAA8" w14:textId="4235502A" w:rsidR="007B292E" w:rsidRDefault="007B292E" w:rsidP="007B292E">
      <w:pPr>
        <w:pStyle w:val="afd"/>
      </w:pPr>
      <w:r w:rsidRPr="007B292E">
        <w:drawing>
          <wp:inline distT="0" distB="0" distL="0" distR="0" wp14:anchorId="12512763" wp14:editId="4E60C96C">
            <wp:extent cx="4772691" cy="2915057"/>
            <wp:effectExtent l="0" t="0" r="8890" b="0"/>
            <wp:docPr id="20254193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41939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070D4" w14:textId="6FB56826" w:rsidR="007B292E" w:rsidRDefault="007B292E" w:rsidP="007B292E">
      <w:pPr>
        <w:pStyle w:val="a3"/>
      </w:pPr>
      <w:r>
        <w:t xml:space="preserve"> – Настройки регистра</w:t>
      </w:r>
    </w:p>
    <w:p w14:paraId="7326E8B6" w14:textId="786918E5" w:rsidR="007B292E" w:rsidRDefault="007B292E" w:rsidP="007B292E">
      <w:pPr>
        <w:pStyle w:val="2"/>
      </w:pPr>
      <w:bookmarkStart w:id="6" w:name="_Toc242553721"/>
      <w:r>
        <w:t xml:space="preserve">Документ </w:t>
      </w:r>
      <w:proofErr w:type="spellStart"/>
      <w:r>
        <w:t>НачислениеЗарплаты</w:t>
      </w:r>
      <w:bookmarkEnd w:id="6"/>
      <w:proofErr w:type="spellEnd"/>
    </w:p>
    <w:p w14:paraId="07E21839" w14:textId="1E53BF5D" w:rsidR="007B292E" w:rsidRDefault="007B292E" w:rsidP="007B292E">
      <w:r>
        <w:t xml:space="preserve">Документ </w:t>
      </w:r>
      <w:proofErr w:type="spellStart"/>
      <w:r>
        <w:t>НачислениеЗарплаты</w:t>
      </w:r>
      <w:proofErr w:type="spellEnd"/>
      <w:r>
        <w:t xml:space="preserve"> проводит выплату зарплаты на основе оклада и отпуска а также выплату премии.</w:t>
      </w:r>
    </w:p>
    <w:p w14:paraId="0D21855C" w14:textId="6432919B" w:rsidR="007B292E" w:rsidRDefault="00001867" w:rsidP="00001867">
      <w:pPr>
        <w:pStyle w:val="afd"/>
      </w:pPr>
      <w:r w:rsidRPr="00001867">
        <w:lastRenderedPageBreak/>
        <w:drawing>
          <wp:inline distT="0" distB="0" distL="0" distR="0" wp14:anchorId="0308E33E" wp14:editId="070285A3">
            <wp:extent cx="2229161" cy="2695951"/>
            <wp:effectExtent l="0" t="0" r="0" b="9525"/>
            <wp:docPr id="12288977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89773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8A25F" w14:textId="2176BA95" w:rsidR="00001867" w:rsidRDefault="00001867" w:rsidP="00001867">
      <w:pPr>
        <w:pStyle w:val="a3"/>
      </w:pPr>
      <w:r>
        <w:t xml:space="preserve"> – Документ </w:t>
      </w:r>
      <w:proofErr w:type="spellStart"/>
      <w:r>
        <w:t>НачислениеЗарплаты</w:t>
      </w:r>
      <w:proofErr w:type="spellEnd"/>
    </w:p>
    <w:p w14:paraId="0993DBC0" w14:textId="6C8772E4" w:rsidR="00001867" w:rsidRDefault="00001867" w:rsidP="00001867">
      <w:r>
        <w:t xml:space="preserve">Модуль документа состоит из трех частей: процедура проверки заполнения, отдельная функция расчета стажа и процента премии и основная процедура проведения документа. Код в </w:t>
      </w:r>
      <w:r w:rsidRPr="00001867">
        <w:rPr>
          <w:i/>
          <w:iCs/>
        </w:rPr>
        <w:fldChar w:fldCharType="begin"/>
      </w:r>
      <w:r w:rsidRPr="00001867">
        <w:rPr>
          <w:i/>
          <w:iCs/>
        </w:rPr>
        <w:instrText xml:space="preserve"> REF _Ref242039638 \w \h </w:instrText>
      </w:r>
      <w:r>
        <w:rPr>
          <w:i/>
          <w:iCs/>
        </w:rPr>
        <w:instrText xml:space="preserve"> \* MERGEFORMAT </w:instrText>
      </w:r>
      <w:r w:rsidRPr="00001867">
        <w:rPr>
          <w:i/>
          <w:iCs/>
        </w:rPr>
      </w:r>
      <w:r w:rsidRPr="00001867">
        <w:rPr>
          <w:i/>
          <w:iCs/>
        </w:rPr>
        <w:fldChar w:fldCharType="separate"/>
      </w:r>
      <w:r w:rsidRPr="00001867">
        <w:rPr>
          <w:i/>
          <w:iCs/>
        </w:rPr>
        <w:t>Приложение Б</w:t>
      </w:r>
      <w:r w:rsidRPr="00001867">
        <w:rPr>
          <w:i/>
          <w:iCs/>
        </w:rPr>
        <w:fldChar w:fldCharType="end"/>
      </w:r>
      <w:r>
        <w:t>.</w:t>
      </w:r>
    </w:p>
    <w:p w14:paraId="622EB1D6" w14:textId="39785B5E" w:rsidR="00001867" w:rsidRDefault="00001867" w:rsidP="00001867">
      <w:pPr>
        <w:pStyle w:val="afd"/>
      </w:pPr>
      <w:r w:rsidRPr="00001867">
        <w:drawing>
          <wp:inline distT="0" distB="0" distL="0" distR="0" wp14:anchorId="5955E583" wp14:editId="1E5FF50A">
            <wp:extent cx="5940425" cy="1009650"/>
            <wp:effectExtent l="0" t="0" r="3175" b="0"/>
            <wp:docPr id="17505774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57746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8EC8C" w14:textId="554654B0" w:rsidR="00001867" w:rsidRDefault="00001867" w:rsidP="00001867">
      <w:pPr>
        <w:pStyle w:val="a3"/>
      </w:pPr>
      <w:r>
        <w:t xml:space="preserve"> – Модуль документа</w:t>
      </w:r>
    </w:p>
    <w:p w14:paraId="3D5799A0" w14:textId="543C6742" w:rsidR="00001867" w:rsidRDefault="00001867" w:rsidP="00001867">
      <w:pPr>
        <w:pStyle w:val="2"/>
      </w:pPr>
      <w:bookmarkStart w:id="7" w:name="_Toc242553722"/>
      <w:r>
        <w:t>Проверка результатов</w:t>
      </w:r>
      <w:bookmarkEnd w:id="7"/>
    </w:p>
    <w:p w14:paraId="66DDACA1" w14:textId="5D38D3E7" w:rsidR="00001867" w:rsidRDefault="00001867" w:rsidP="00001867">
      <w:r>
        <w:t xml:space="preserve">Я создал 3 документа </w:t>
      </w:r>
      <w:proofErr w:type="spellStart"/>
      <w:r>
        <w:t>НачислениеЗарпалты</w:t>
      </w:r>
      <w:proofErr w:type="spellEnd"/>
      <w:r>
        <w:t>:</w:t>
      </w:r>
    </w:p>
    <w:p w14:paraId="6A5005C5" w14:textId="43E68E42" w:rsidR="00001867" w:rsidRDefault="00001867" w:rsidP="00001867">
      <w:pPr>
        <w:pStyle w:val="a"/>
      </w:pPr>
      <w:r>
        <w:t xml:space="preserve"> За август только оклад</w:t>
      </w:r>
    </w:p>
    <w:p w14:paraId="48EE4667" w14:textId="3D661C4F" w:rsidR="00001867" w:rsidRDefault="00001867" w:rsidP="00001867">
      <w:pPr>
        <w:pStyle w:val="a"/>
      </w:pPr>
      <w:r>
        <w:t>За сентябрь оклад и премия</w:t>
      </w:r>
    </w:p>
    <w:p w14:paraId="16C42652" w14:textId="3750259F" w:rsidR="00001867" w:rsidRDefault="00001867" w:rsidP="00001867">
      <w:pPr>
        <w:pStyle w:val="a"/>
      </w:pPr>
      <w:r>
        <w:t>За октябрь оклад, премия и отпуск</w:t>
      </w:r>
    </w:p>
    <w:p w14:paraId="1A634E26" w14:textId="68B1A18C" w:rsidR="00001867" w:rsidRDefault="00001867" w:rsidP="00001867">
      <w:r>
        <w:t>Все документы корректно провелись. Отпуск вытеснил оклад и премию, уменьшив ее до соответствующего числа отработанных дней. Премия корректно посчиталась, учитывая актуальный стаж и оклад.</w:t>
      </w:r>
    </w:p>
    <w:p w14:paraId="75A50A83" w14:textId="0D67FC3F" w:rsidR="00001867" w:rsidRDefault="00001867" w:rsidP="00001867">
      <w:pPr>
        <w:pStyle w:val="afd"/>
      </w:pPr>
      <w:r w:rsidRPr="00001867">
        <w:lastRenderedPageBreak/>
        <w:drawing>
          <wp:inline distT="0" distB="0" distL="0" distR="0" wp14:anchorId="6944AF76" wp14:editId="5AE26439">
            <wp:extent cx="5940425" cy="1551940"/>
            <wp:effectExtent l="0" t="0" r="3175" b="0"/>
            <wp:docPr id="1877784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7849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58B67" w14:textId="62314905" w:rsidR="00001867" w:rsidRDefault="00001867" w:rsidP="00001867">
      <w:pPr>
        <w:pStyle w:val="a3"/>
      </w:pPr>
      <w:r>
        <w:t xml:space="preserve"> – Основные начисления</w:t>
      </w:r>
    </w:p>
    <w:p w14:paraId="6BB66766" w14:textId="1F8FA6F3" w:rsidR="00001867" w:rsidRDefault="00001867" w:rsidP="00001867">
      <w:pPr>
        <w:pStyle w:val="afd"/>
      </w:pPr>
      <w:r w:rsidRPr="00001867">
        <w:drawing>
          <wp:inline distT="0" distB="0" distL="0" distR="0" wp14:anchorId="650472B8" wp14:editId="448DE027">
            <wp:extent cx="5940425" cy="932180"/>
            <wp:effectExtent l="0" t="0" r="3175" b="1270"/>
            <wp:docPr id="18337866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78661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3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06C9A" w14:textId="22868A15" w:rsidR="00001867" w:rsidRDefault="00001867" w:rsidP="00001867">
      <w:pPr>
        <w:pStyle w:val="a3"/>
      </w:pPr>
      <w:r>
        <w:t xml:space="preserve"> – Дополнительные начисления</w:t>
      </w:r>
    </w:p>
    <w:p w14:paraId="312DD9BB" w14:textId="1EE1520D" w:rsidR="00001867" w:rsidRDefault="00001867" w:rsidP="00001867">
      <w:pPr>
        <w:pStyle w:val="-"/>
      </w:pPr>
      <w:bookmarkStart w:id="8" w:name="_Toc242553723"/>
      <w:r>
        <w:lastRenderedPageBreak/>
        <w:t>Вывод</w:t>
      </w:r>
      <w:bookmarkEnd w:id="8"/>
    </w:p>
    <w:p w14:paraId="63BA6379" w14:textId="00906DDE" w:rsidR="00001867" w:rsidRPr="00001867" w:rsidRDefault="00001867" w:rsidP="00001867">
      <w:r>
        <w:t>В ходе практической работы успешно была реализована система периодических расчетов. Она учитывает стаж сотрудников, рассчитывает процент премии, корректно начисляет оклад и премию в зависимости от числа отработанных дней.</w:t>
      </w:r>
    </w:p>
    <w:p w14:paraId="76790CAD" w14:textId="1195E033" w:rsidR="00491402" w:rsidRDefault="00491402" w:rsidP="00491402">
      <w:pPr>
        <w:pStyle w:val="a7"/>
      </w:pPr>
      <w:r>
        <w:lastRenderedPageBreak/>
        <w:t xml:space="preserve"> </w:t>
      </w:r>
      <w:bookmarkStart w:id="9" w:name="_Ref242039507"/>
      <w:bookmarkStart w:id="10" w:name="_Toc242553724"/>
      <w:r>
        <w:t xml:space="preserve">– Обработка </w:t>
      </w:r>
      <w:proofErr w:type="spellStart"/>
      <w:r>
        <w:t>ЗаполнениеГрафика</w:t>
      </w:r>
      <w:bookmarkEnd w:id="9"/>
      <w:bookmarkEnd w:id="10"/>
      <w:proofErr w:type="spellEnd"/>
    </w:p>
    <w:p w14:paraId="5B323B54" w14:textId="77777777" w:rsidR="00491402" w:rsidRPr="002708DB" w:rsidRDefault="00491402" w:rsidP="00491402">
      <w:pPr>
        <w:pStyle w:val="a1"/>
        <w:rPr>
          <w:lang w:val="ru-RU"/>
        </w:rPr>
      </w:pPr>
      <w:r w:rsidRPr="002708DB">
        <w:rPr>
          <w:lang w:val="ru-RU"/>
        </w:rPr>
        <w:t>Процедура ЗаполнитьГрафик(ДатаНачала, ДатаОкончания, ВыходныеДни, ГрафикРаботы) Экспорт</w:t>
      </w:r>
    </w:p>
    <w:p w14:paraId="311AF1F0" w14:textId="77777777" w:rsidR="00491402" w:rsidRPr="002708DB" w:rsidRDefault="00491402" w:rsidP="00491402">
      <w:pPr>
        <w:pStyle w:val="a1"/>
        <w:rPr>
          <w:lang w:val="ru-RU"/>
        </w:rPr>
      </w:pPr>
    </w:p>
    <w:p w14:paraId="71C057A8" w14:textId="77777777" w:rsidR="00491402" w:rsidRDefault="00491402" w:rsidP="00491402">
      <w:pPr>
        <w:pStyle w:val="a1"/>
      </w:pPr>
      <w:r w:rsidRPr="00491402">
        <w:rPr>
          <w:lang w:val="ru-RU"/>
        </w:rPr>
        <w:tab/>
      </w:r>
      <w:r>
        <w:t>Если ГрафикРаботы = Неопределено Тогда</w:t>
      </w:r>
    </w:p>
    <w:p w14:paraId="7AEFAF34" w14:textId="77777777" w:rsidR="00491402" w:rsidRPr="002708DB" w:rsidRDefault="00491402" w:rsidP="00491402">
      <w:pPr>
        <w:pStyle w:val="a1"/>
        <w:rPr>
          <w:lang w:val="ru-RU"/>
        </w:rPr>
      </w:pPr>
      <w:r w:rsidRPr="002708DB">
        <w:rPr>
          <w:lang w:val="ru-RU"/>
        </w:rPr>
        <w:tab/>
      </w:r>
      <w:r w:rsidRPr="002708DB">
        <w:rPr>
          <w:lang w:val="ru-RU"/>
        </w:rPr>
        <w:tab/>
        <w:t>ВызватьИсключение "Не выбран график работы.";</w:t>
      </w:r>
    </w:p>
    <w:p w14:paraId="582162BD" w14:textId="77777777" w:rsidR="00491402" w:rsidRDefault="00491402" w:rsidP="00491402">
      <w:pPr>
        <w:pStyle w:val="a1"/>
      </w:pPr>
      <w:r w:rsidRPr="00491402">
        <w:rPr>
          <w:lang w:val="ru-RU"/>
        </w:rPr>
        <w:tab/>
      </w:r>
      <w:r>
        <w:t>КонецЕсли;</w:t>
      </w:r>
    </w:p>
    <w:p w14:paraId="13D5C873" w14:textId="77777777" w:rsidR="00491402" w:rsidRDefault="00491402" w:rsidP="00491402">
      <w:pPr>
        <w:pStyle w:val="a1"/>
      </w:pPr>
    </w:p>
    <w:p w14:paraId="0B77AAD0" w14:textId="77777777" w:rsidR="00491402" w:rsidRPr="002708DB" w:rsidRDefault="00491402" w:rsidP="00491402">
      <w:pPr>
        <w:pStyle w:val="a1"/>
        <w:rPr>
          <w:lang w:val="ru-RU"/>
        </w:rPr>
      </w:pPr>
      <w:r w:rsidRPr="002708DB">
        <w:rPr>
          <w:lang w:val="ru-RU"/>
        </w:rPr>
        <w:tab/>
        <w:t>Если ДатаНачала = Неопределено Или ДатаОкончания = Неопределено Тогда</w:t>
      </w:r>
    </w:p>
    <w:p w14:paraId="08E0A889" w14:textId="77777777" w:rsidR="00491402" w:rsidRPr="002708DB" w:rsidRDefault="00491402" w:rsidP="00491402">
      <w:pPr>
        <w:pStyle w:val="a1"/>
        <w:rPr>
          <w:lang w:val="ru-RU"/>
        </w:rPr>
      </w:pPr>
      <w:r w:rsidRPr="002708DB">
        <w:rPr>
          <w:lang w:val="ru-RU"/>
        </w:rPr>
        <w:tab/>
      </w:r>
      <w:r w:rsidRPr="002708DB">
        <w:rPr>
          <w:lang w:val="ru-RU"/>
        </w:rPr>
        <w:tab/>
        <w:t>ВызватьИсключение "Не задан период заполнения.";</w:t>
      </w:r>
    </w:p>
    <w:p w14:paraId="2DAE4160" w14:textId="77777777" w:rsidR="00491402" w:rsidRDefault="00491402" w:rsidP="00491402">
      <w:pPr>
        <w:pStyle w:val="a1"/>
      </w:pPr>
      <w:r w:rsidRPr="00491402">
        <w:rPr>
          <w:lang w:val="ru-RU"/>
        </w:rPr>
        <w:tab/>
      </w:r>
      <w:r>
        <w:t>КонецЕсли;</w:t>
      </w:r>
    </w:p>
    <w:p w14:paraId="110EBCCB" w14:textId="77777777" w:rsidR="00491402" w:rsidRDefault="00491402" w:rsidP="00491402">
      <w:pPr>
        <w:pStyle w:val="a1"/>
      </w:pPr>
    </w:p>
    <w:p w14:paraId="7D6D8512" w14:textId="77777777" w:rsidR="00491402" w:rsidRDefault="00491402" w:rsidP="00491402">
      <w:pPr>
        <w:pStyle w:val="a1"/>
      </w:pPr>
      <w:r>
        <w:tab/>
        <w:t>Если ДатаНачала &gt; ДатаОкончания Тогда</w:t>
      </w:r>
    </w:p>
    <w:p w14:paraId="6D96EEC2" w14:textId="77777777" w:rsidR="00491402" w:rsidRPr="002708DB" w:rsidRDefault="00491402" w:rsidP="00491402">
      <w:pPr>
        <w:pStyle w:val="a1"/>
        <w:rPr>
          <w:lang w:val="ru-RU"/>
        </w:rPr>
      </w:pPr>
      <w:r w:rsidRPr="002708DB">
        <w:rPr>
          <w:lang w:val="ru-RU"/>
        </w:rPr>
        <w:tab/>
      </w:r>
      <w:r w:rsidRPr="002708DB">
        <w:rPr>
          <w:lang w:val="ru-RU"/>
        </w:rPr>
        <w:tab/>
        <w:t>ВызватьИсключение "Дата начала больше даты окончания.";</w:t>
      </w:r>
    </w:p>
    <w:p w14:paraId="525285FB" w14:textId="77777777" w:rsidR="00491402" w:rsidRDefault="00491402" w:rsidP="00491402">
      <w:pPr>
        <w:pStyle w:val="a1"/>
      </w:pPr>
      <w:r w:rsidRPr="00491402">
        <w:rPr>
          <w:lang w:val="ru-RU"/>
        </w:rPr>
        <w:tab/>
      </w:r>
      <w:r>
        <w:t>КонецЕсли;</w:t>
      </w:r>
    </w:p>
    <w:p w14:paraId="42EAD19D" w14:textId="77777777" w:rsidR="00491402" w:rsidRDefault="00491402" w:rsidP="00491402">
      <w:pPr>
        <w:pStyle w:val="a1"/>
      </w:pPr>
    </w:p>
    <w:p w14:paraId="45784F4C" w14:textId="77777777" w:rsidR="00491402" w:rsidRDefault="00491402" w:rsidP="00491402">
      <w:pPr>
        <w:pStyle w:val="a1"/>
      </w:pPr>
      <w:r>
        <w:tab/>
        <w:t>Набор = РегистрыСведений.ГрафикиРаботы.СоздатьНаборЗаписей();</w:t>
      </w:r>
    </w:p>
    <w:p w14:paraId="3386F997" w14:textId="77777777" w:rsidR="00491402" w:rsidRPr="002708DB" w:rsidRDefault="00491402" w:rsidP="00491402">
      <w:pPr>
        <w:pStyle w:val="a1"/>
        <w:rPr>
          <w:lang w:val="ru-RU"/>
        </w:rPr>
      </w:pPr>
      <w:r w:rsidRPr="002708DB">
        <w:rPr>
          <w:lang w:val="ru-RU"/>
        </w:rPr>
        <w:tab/>
        <w:t>Набор.Отбор.ГрафикРаботы.Установить(ГрафикРаботы);</w:t>
      </w:r>
    </w:p>
    <w:p w14:paraId="5C21EDAC" w14:textId="77777777" w:rsidR="00491402" w:rsidRDefault="00491402" w:rsidP="00491402">
      <w:pPr>
        <w:pStyle w:val="a1"/>
      </w:pPr>
      <w:r w:rsidRPr="00491402">
        <w:rPr>
          <w:lang w:val="ru-RU"/>
        </w:rPr>
        <w:tab/>
      </w:r>
      <w:r>
        <w:t>Набор.Прочитать();</w:t>
      </w:r>
    </w:p>
    <w:p w14:paraId="1CA7B4D5" w14:textId="77777777" w:rsidR="00491402" w:rsidRDefault="00491402" w:rsidP="00491402">
      <w:pPr>
        <w:pStyle w:val="a1"/>
      </w:pPr>
      <w:r>
        <w:tab/>
        <w:t>Набор.Очистить();</w:t>
      </w:r>
    </w:p>
    <w:p w14:paraId="68D0FE95" w14:textId="77777777" w:rsidR="00491402" w:rsidRDefault="00491402" w:rsidP="00491402">
      <w:pPr>
        <w:pStyle w:val="a1"/>
      </w:pPr>
    </w:p>
    <w:p w14:paraId="34C3849A" w14:textId="77777777" w:rsidR="00491402" w:rsidRDefault="00491402" w:rsidP="00491402">
      <w:pPr>
        <w:pStyle w:val="a1"/>
      </w:pPr>
      <w:r>
        <w:tab/>
        <w:t>ЧислоСекундВСутках = 86400;</w:t>
      </w:r>
    </w:p>
    <w:p w14:paraId="4BC2E60E" w14:textId="77777777" w:rsidR="00491402" w:rsidRDefault="00491402" w:rsidP="00491402">
      <w:pPr>
        <w:pStyle w:val="a1"/>
      </w:pPr>
      <w:r>
        <w:tab/>
        <w:t>ТекущаяДата = ДатаНачала;</w:t>
      </w:r>
    </w:p>
    <w:p w14:paraId="0F008653" w14:textId="77777777" w:rsidR="00491402" w:rsidRDefault="00491402" w:rsidP="00491402">
      <w:pPr>
        <w:pStyle w:val="a1"/>
      </w:pPr>
    </w:p>
    <w:p w14:paraId="222DCC76" w14:textId="77777777" w:rsidR="00491402" w:rsidRDefault="00491402" w:rsidP="00491402">
      <w:pPr>
        <w:pStyle w:val="a1"/>
      </w:pPr>
      <w:r>
        <w:tab/>
        <w:t>Пока ТекущаяДата &lt;= ДатаОкончания Цикл</w:t>
      </w:r>
    </w:p>
    <w:p w14:paraId="52098815" w14:textId="77777777" w:rsidR="00491402" w:rsidRDefault="00491402" w:rsidP="00491402">
      <w:pPr>
        <w:pStyle w:val="a1"/>
      </w:pPr>
    </w:p>
    <w:p w14:paraId="52B676D4" w14:textId="77777777" w:rsidR="00491402" w:rsidRDefault="00491402" w:rsidP="00491402">
      <w:pPr>
        <w:pStyle w:val="a1"/>
      </w:pPr>
      <w:r>
        <w:tab/>
      </w:r>
      <w:r>
        <w:tab/>
        <w:t>Запись = Набор.Добавить();</w:t>
      </w:r>
    </w:p>
    <w:p w14:paraId="3CF97DC1" w14:textId="77777777" w:rsidR="00491402" w:rsidRDefault="00491402" w:rsidP="00491402">
      <w:pPr>
        <w:pStyle w:val="a1"/>
      </w:pPr>
      <w:r>
        <w:tab/>
      </w:r>
      <w:r>
        <w:tab/>
        <w:t>Запись.ГрафикРаботы = ГрафикРаботы;</w:t>
      </w:r>
    </w:p>
    <w:p w14:paraId="4A5A2DAE" w14:textId="77777777" w:rsidR="00491402" w:rsidRDefault="00491402" w:rsidP="00491402">
      <w:pPr>
        <w:pStyle w:val="a1"/>
      </w:pPr>
      <w:r>
        <w:tab/>
      </w:r>
      <w:r>
        <w:tab/>
        <w:t>Запись.Дата = ТекущаяДата;</w:t>
      </w:r>
    </w:p>
    <w:p w14:paraId="00973A84" w14:textId="77777777" w:rsidR="00491402" w:rsidRDefault="00491402" w:rsidP="00491402">
      <w:pPr>
        <w:pStyle w:val="a1"/>
      </w:pPr>
    </w:p>
    <w:p w14:paraId="44AC8650" w14:textId="77777777" w:rsidR="00491402" w:rsidRPr="002708DB" w:rsidRDefault="00491402" w:rsidP="00491402">
      <w:pPr>
        <w:pStyle w:val="a1"/>
        <w:rPr>
          <w:lang w:val="ru-RU"/>
        </w:rPr>
      </w:pPr>
      <w:r w:rsidRPr="002708DB">
        <w:rPr>
          <w:lang w:val="ru-RU"/>
        </w:rPr>
        <w:tab/>
      </w:r>
      <w:r w:rsidRPr="002708DB">
        <w:rPr>
          <w:lang w:val="ru-RU"/>
        </w:rPr>
        <w:tab/>
        <w:t>Если Найти("," + ВыходныеДни + ",", "," + Строка(ДеньНедели(ТекущаяДата)) + ",") &gt; 0 Тогда</w:t>
      </w:r>
    </w:p>
    <w:p w14:paraId="29A972EC" w14:textId="77777777" w:rsidR="00491402" w:rsidRDefault="00491402" w:rsidP="00491402">
      <w:pPr>
        <w:pStyle w:val="a1"/>
      </w:pPr>
      <w:r w:rsidRPr="00491402">
        <w:rPr>
          <w:lang w:val="ru-RU"/>
        </w:rPr>
        <w:tab/>
      </w:r>
      <w:r w:rsidRPr="00491402">
        <w:rPr>
          <w:lang w:val="ru-RU"/>
        </w:rPr>
        <w:tab/>
      </w:r>
      <w:r w:rsidRPr="00491402">
        <w:rPr>
          <w:lang w:val="ru-RU"/>
        </w:rPr>
        <w:tab/>
      </w:r>
      <w:r>
        <w:t>Запись.Значение = 0;</w:t>
      </w:r>
    </w:p>
    <w:p w14:paraId="64AA8E17" w14:textId="77777777" w:rsidR="00491402" w:rsidRDefault="00491402" w:rsidP="00491402">
      <w:pPr>
        <w:pStyle w:val="a1"/>
      </w:pPr>
      <w:r>
        <w:tab/>
      </w:r>
      <w:r>
        <w:tab/>
        <w:t>Иначе</w:t>
      </w:r>
    </w:p>
    <w:p w14:paraId="7E19F7B2" w14:textId="77777777" w:rsidR="00491402" w:rsidRDefault="00491402" w:rsidP="00491402">
      <w:pPr>
        <w:pStyle w:val="a1"/>
      </w:pPr>
      <w:r>
        <w:tab/>
      </w:r>
      <w:r>
        <w:tab/>
      </w:r>
      <w:r>
        <w:tab/>
        <w:t>Запись.Значение = 1;</w:t>
      </w:r>
    </w:p>
    <w:p w14:paraId="454064B8" w14:textId="77777777" w:rsidR="00491402" w:rsidRDefault="00491402" w:rsidP="00491402">
      <w:pPr>
        <w:pStyle w:val="a1"/>
      </w:pPr>
      <w:r>
        <w:tab/>
      </w:r>
      <w:r>
        <w:tab/>
        <w:t>КонецЕсли;</w:t>
      </w:r>
    </w:p>
    <w:p w14:paraId="5264C6D3" w14:textId="77777777" w:rsidR="00491402" w:rsidRDefault="00491402" w:rsidP="00491402">
      <w:pPr>
        <w:pStyle w:val="a1"/>
      </w:pPr>
    </w:p>
    <w:p w14:paraId="7F2C80A3" w14:textId="77777777" w:rsidR="00491402" w:rsidRDefault="00491402" w:rsidP="00491402">
      <w:pPr>
        <w:pStyle w:val="a1"/>
      </w:pPr>
      <w:r>
        <w:tab/>
      </w:r>
      <w:r>
        <w:tab/>
        <w:t>ТекущаяДата = ТекущаяДата + ЧислоСекундВСутках;</w:t>
      </w:r>
    </w:p>
    <w:p w14:paraId="694FF44F" w14:textId="77777777" w:rsidR="00491402" w:rsidRDefault="00491402" w:rsidP="00491402">
      <w:pPr>
        <w:pStyle w:val="a1"/>
      </w:pPr>
    </w:p>
    <w:p w14:paraId="3B5C67B8" w14:textId="77777777" w:rsidR="00491402" w:rsidRDefault="00491402" w:rsidP="00491402">
      <w:pPr>
        <w:pStyle w:val="a1"/>
      </w:pPr>
      <w:r>
        <w:tab/>
        <w:t>КонецЦикла;</w:t>
      </w:r>
    </w:p>
    <w:p w14:paraId="6303E2B2" w14:textId="77777777" w:rsidR="00491402" w:rsidRDefault="00491402" w:rsidP="00491402">
      <w:pPr>
        <w:pStyle w:val="a1"/>
      </w:pPr>
    </w:p>
    <w:p w14:paraId="271CB33D" w14:textId="77777777" w:rsidR="00491402" w:rsidRDefault="00491402" w:rsidP="00491402">
      <w:pPr>
        <w:pStyle w:val="a1"/>
      </w:pPr>
      <w:r>
        <w:tab/>
        <w:t>Набор.Записать();</w:t>
      </w:r>
    </w:p>
    <w:p w14:paraId="1314E635" w14:textId="77777777" w:rsidR="00491402" w:rsidRDefault="00491402" w:rsidP="00491402">
      <w:pPr>
        <w:pStyle w:val="a1"/>
      </w:pPr>
    </w:p>
    <w:p w14:paraId="0BECABC5" w14:textId="23D037D4" w:rsidR="00491402" w:rsidRPr="00491402" w:rsidRDefault="00491402" w:rsidP="00491402">
      <w:pPr>
        <w:pStyle w:val="a1"/>
      </w:pPr>
      <w:r>
        <w:t>КонецПроцедуры</w:t>
      </w:r>
    </w:p>
    <w:p w14:paraId="4F9FE34B" w14:textId="0014D24B" w:rsidR="00491402" w:rsidRDefault="00491402" w:rsidP="00491402">
      <w:pPr>
        <w:pStyle w:val="a7"/>
      </w:pPr>
      <w:r>
        <w:lastRenderedPageBreak/>
        <w:t xml:space="preserve"> </w:t>
      </w:r>
      <w:bookmarkStart w:id="11" w:name="_Ref242039638"/>
      <w:bookmarkStart w:id="12" w:name="_Toc242553725"/>
      <w:r>
        <w:t xml:space="preserve">– Модуль документа </w:t>
      </w:r>
      <w:proofErr w:type="spellStart"/>
      <w:r>
        <w:t>НачислениеЗарплаты</w:t>
      </w:r>
      <w:bookmarkEnd w:id="11"/>
      <w:bookmarkEnd w:id="12"/>
      <w:proofErr w:type="spellEnd"/>
    </w:p>
    <w:p w14:paraId="67C26429" w14:textId="77777777" w:rsidR="00300340" w:rsidRDefault="00300340" w:rsidP="00300340">
      <w:pPr>
        <w:pStyle w:val="a1"/>
        <w:numPr>
          <w:ilvl w:val="0"/>
          <w:numId w:val="30"/>
        </w:numPr>
      </w:pPr>
      <w:r>
        <w:t>Процедура ОбработкаПроверкиЗаполнения(Отказ, ПроверяемыеРеквизиты)</w:t>
      </w:r>
    </w:p>
    <w:p w14:paraId="2789761A" w14:textId="77777777" w:rsidR="00300340" w:rsidRDefault="00300340" w:rsidP="00300340">
      <w:pPr>
        <w:pStyle w:val="a1"/>
        <w:numPr>
          <w:ilvl w:val="0"/>
          <w:numId w:val="30"/>
        </w:numPr>
      </w:pPr>
    </w:p>
    <w:p w14:paraId="5F848AED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// ------------------------------------------------------------------------</w:t>
      </w:r>
    </w:p>
    <w:p w14:paraId="7AD28ADF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// Проверка наличия начислений</w:t>
      </w:r>
    </w:p>
    <w:p w14:paraId="7A2698F9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// ------------------------------------------------------------------------</w:t>
      </w:r>
    </w:p>
    <w:p w14:paraId="35C79459" w14:textId="77777777" w:rsidR="00300340" w:rsidRDefault="00300340" w:rsidP="00300340">
      <w:pPr>
        <w:pStyle w:val="a1"/>
        <w:numPr>
          <w:ilvl w:val="0"/>
          <w:numId w:val="30"/>
        </w:numPr>
      </w:pPr>
    </w:p>
    <w:p w14:paraId="4492F8F7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Если ОсновныеНачисления.Количество() = 0</w:t>
      </w:r>
    </w:p>
    <w:p w14:paraId="55660561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И ДополнительныеНачисления.Количество() = 0 Тогда</w:t>
      </w:r>
    </w:p>
    <w:p w14:paraId="45E9386C" w14:textId="77777777" w:rsidR="00300340" w:rsidRDefault="00300340" w:rsidP="00300340">
      <w:pPr>
        <w:pStyle w:val="a1"/>
        <w:numPr>
          <w:ilvl w:val="0"/>
          <w:numId w:val="30"/>
        </w:numPr>
      </w:pPr>
    </w:p>
    <w:p w14:paraId="1F266D70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Сообщение = Новый СообщениеПользователю;</w:t>
      </w:r>
    </w:p>
    <w:p w14:paraId="2041323D" w14:textId="77777777" w:rsidR="00300340" w:rsidRPr="00300340" w:rsidRDefault="00300340" w:rsidP="00300340">
      <w:pPr>
        <w:pStyle w:val="a1"/>
        <w:numPr>
          <w:ilvl w:val="0"/>
          <w:numId w:val="30"/>
        </w:numPr>
        <w:rPr>
          <w:lang w:val="ru-RU"/>
        </w:rPr>
      </w:pPr>
      <w:r w:rsidRPr="00300340">
        <w:rPr>
          <w:lang w:val="ru-RU"/>
        </w:rPr>
        <w:t xml:space="preserve">        Сообщение.Текст = "Нет данных в документе";</w:t>
      </w:r>
    </w:p>
    <w:p w14:paraId="00310BC1" w14:textId="77777777" w:rsidR="00300340" w:rsidRDefault="00300340" w:rsidP="00300340">
      <w:pPr>
        <w:pStyle w:val="a1"/>
        <w:numPr>
          <w:ilvl w:val="0"/>
          <w:numId w:val="30"/>
        </w:numPr>
      </w:pPr>
      <w:r w:rsidRPr="00300340">
        <w:rPr>
          <w:lang w:val="ru-RU"/>
        </w:rPr>
        <w:t xml:space="preserve">        </w:t>
      </w:r>
      <w:r>
        <w:t>Сообщение.Сообщить();</w:t>
      </w:r>
    </w:p>
    <w:p w14:paraId="749CAA6D" w14:textId="77777777" w:rsidR="00300340" w:rsidRDefault="00300340" w:rsidP="00300340">
      <w:pPr>
        <w:pStyle w:val="a1"/>
        <w:numPr>
          <w:ilvl w:val="0"/>
          <w:numId w:val="30"/>
        </w:numPr>
      </w:pPr>
    </w:p>
    <w:p w14:paraId="39430419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Отказ = Истина;</w:t>
      </w:r>
    </w:p>
    <w:p w14:paraId="5B00F58B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Возврат;</w:t>
      </w:r>
    </w:p>
    <w:p w14:paraId="4ED8B3C1" w14:textId="77777777" w:rsidR="00300340" w:rsidRDefault="00300340" w:rsidP="00300340">
      <w:pPr>
        <w:pStyle w:val="a1"/>
        <w:numPr>
          <w:ilvl w:val="0"/>
          <w:numId w:val="30"/>
        </w:numPr>
      </w:pPr>
    </w:p>
    <w:p w14:paraId="6A74E048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КонецЕсли;</w:t>
      </w:r>
    </w:p>
    <w:p w14:paraId="20CD1CF3" w14:textId="77777777" w:rsidR="00300340" w:rsidRDefault="00300340" w:rsidP="00300340">
      <w:pPr>
        <w:pStyle w:val="a1"/>
        <w:numPr>
          <w:ilvl w:val="0"/>
          <w:numId w:val="30"/>
        </w:numPr>
      </w:pPr>
    </w:p>
    <w:p w14:paraId="77DC543D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ПериодРегистрации = НачалоМесяца(Дата);</w:t>
      </w:r>
    </w:p>
    <w:p w14:paraId="5A98B0AE" w14:textId="77777777" w:rsidR="00300340" w:rsidRDefault="00300340" w:rsidP="00300340">
      <w:pPr>
        <w:pStyle w:val="a1"/>
        <w:numPr>
          <w:ilvl w:val="0"/>
          <w:numId w:val="30"/>
        </w:numPr>
      </w:pPr>
    </w:p>
    <w:p w14:paraId="2EBEDB41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// ------------------------------------------------------------------------</w:t>
      </w:r>
    </w:p>
    <w:p w14:paraId="6AEE107F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// Основные начисления</w:t>
      </w:r>
    </w:p>
    <w:p w14:paraId="49FBC7B4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// ------------------------------------------------------------------------</w:t>
      </w:r>
    </w:p>
    <w:p w14:paraId="5B293010" w14:textId="77777777" w:rsidR="00300340" w:rsidRDefault="00300340" w:rsidP="00300340">
      <w:pPr>
        <w:pStyle w:val="a1"/>
        <w:numPr>
          <w:ilvl w:val="0"/>
          <w:numId w:val="30"/>
        </w:numPr>
      </w:pPr>
    </w:p>
    <w:p w14:paraId="5625B053" w14:textId="77777777" w:rsidR="00300340" w:rsidRPr="00300340" w:rsidRDefault="00300340" w:rsidP="00300340">
      <w:pPr>
        <w:pStyle w:val="a1"/>
        <w:numPr>
          <w:ilvl w:val="0"/>
          <w:numId w:val="30"/>
        </w:numPr>
        <w:rPr>
          <w:lang w:val="ru-RU"/>
        </w:rPr>
      </w:pPr>
      <w:r w:rsidRPr="00300340">
        <w:rPr>
          <w:lang w:val="ru-RU"/>
        </w:rPr>
        <w:t xml:space="preserve">    Для Каждого Строка Из ОсновныеНачисления Цикл</w:t>
      </w:r>
    </w:p>
    <w:p w14:paraId="7EEA4A2C" w14:textId="77777777" w:rsidR="00300340" w:rsidRPr="00300340" w:rsidRDefault="00300340" w:rsidP="00300340">
      <w:pPr>
        <w:pStyle w:val="a1"/>
        <w:numPr>
          <w:ilvl w:val="0"/>
          <w:numId w:val="30"/>
        </w:numPr>
        <w:rPr>
          <w:lang w:val="ru-RU"/>
        </w:rPr>
      </w:pPr>
    </w:p>
    <w:p w14:paraId="7D2C7B02" w14:textId="77777777" w:rsidR="00300340" w:rsidRPr="00300340" w:rsidRDefault="00300340" w:rsidP="00300340">
      <w:pPr>
        <w:pStyle w:val="a1"/>
        <w:numPr>
          <w:ilvl w:val="0"/>
          <w:numId w:val="30"/>
        </w:numPr>
        <w:rPr>
          <w:lang w:val="ru-RU"/>
        </w:rPr>
      </w:pPr>
      <w:r w:rsidRPr="00300340">
        <w:rPr>
          <w:lang w:val="ru-RU"/>
        </w:rPr>
        <w:t xml:space="preserve">        Если Не ЗначениеЗаполнено(Строка.Сотрудник) Тогда</w:t>
      </w:r>
    </w:p>
    <w:p w14:paraId="2E77F3D7" w14:textId="77777777" w:rsidR="00300340" w:rsidRPr="00300340" w:rsidRDefault="00300340" w:rsidP="00300340">
      <w:pPr>
        <w:pStyle w:val="a1"/>
        <w:numPr>
          <w:ilvl w:val="0"/>
          <w:numId w:val="30"/>
        </w:numPr>
        <w:rPr>
          <w:lang w:val="ru-RU"/>
        </w:rPr>
      </w:pPr>
    </w:p>
    <w:p w14:paraId="4AD2392D" w14:textId="77777777" w:rsidR="00300340" w:rsidRDefault="00300340" w:rsidP="00300340">
      <w:pPr>
        <w:pStyle w:val="a1"/>
        <w:numPr>
          <w:ilvl w:val="0"/>
          <w:numId w:val="30"/>
        </w:numPr>
      </w:pPr>
      <w:r w:rsidRPr="00300340">
        <w:rPr>
          <w:lang w:val="ru-RU"/>
        </w:rPr>
        <w:t xml:space="preserve">            </w:t>
      </w:r>
      <w:r>
        <w:t>Сообщение = Новый СообщениеПользователю;</w:t>
      </w:r>
    </w:p>
    <w:p w14:paraId="7DE8446B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    Сообщение.Текст =</w:t>
      </w:r>
    </w:p>
    <w:p w14:paraId="5295AB3D" w14:textId="77777777" w:rsidR="00300340" w:rsidRDefault="00300340" w:rsidP="00300340">
      <w:pPr>
        <w:pStyle w:val="a1"/>
        <w:numPr>
          <w:ilvl w:val="0"/>
          <w:numId w:val="30"/>
        </w:numPr>
      </w:pPr>
      <w:r w:rsidRPr="00300340">
        <w:rPr>
          <w:lang w:val="ru-RU"/>
        </w:rPr>
        <w:t xml:space="preserve">                "Не заполнен сотрудник в основных начислениях. </w:t>
      </w:r>
      <w:r>
        <w:t>Строка №"</w:t>
      </w:r>
    </w:p>
    <w:p w14:paraId="52D7326E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        + Строка(Строка.НомерСтроки);</w:t>
      </w:r>
    </w:p>
    <w:p w14:paraId="24B675B0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    Сообщение.Сообщить();</w:t>
      </w:r>
    </w:p>
    <w:p w14:paraId="06CD9E9B" w14:textId="77777777" w:rsidR="00300340" w:rsidRDefault="00300340" w:rsidP="00300340">
      <w:pPr>
        <w:pStyle w:val="a1"/>
        <w:numPr>
          <w:ilvl w:val="0"/>
          <w:numId w:val="30"/>
        </w:numPr>
      </w:pPr>
    </w:p>
    <w:p w14:paraId="194A6698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    Отказ = Истина;</w:t>
      </w:r>
    </w:p>
    <w:p w14:paraId="564E973B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    Возврат;</w:t>
      </w:r>
    </w:p>
    <w:p w14:paraId="200C8D40" w14:textId="77777777" w:rsidR="00300340" w:rsidRDefault="00300340" w:rsidP="00300340">
      <w:pPr>
        <w:pStyle w:val="a1"/>
        <w:numPr>
          <w:ilvl w:val="0"/>
          <w:numId w:val="30"/>
        </w:numPr>
      </w:pPr>
    </w:p>
    <w:p w14:paraId="1C93896C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КонецЕсли;</w:t>
      </w:r>
    </w:p>
    <w:p w14:paraId="630BBE69" w14:textId="77777777" w:rsidR="00300340" w:rsidRDefault="00300340" w:rsidP="00300340">
      <w:pPr>
        <w:pStyle w:val="a1"/>
        <w:numPr>
          <w:ilvl w:val="0"/>
          <w:numId w:val="30"/>
        </w:numPr>
      </w:pPr>
    </w:p>
    <w:p w14:paraId="5494BB9A" w14:textId="77777777" w:rsidR="00300340" w:rsidRPr="00300340" w:rsidRDefault="00300340" w:rsidP="00300340">
      <w:pPr>
        <w:pStyle w:val="a1"/>
        <w:numPr>
          <w:ilvl w:val="0"/>
          <w:numId w:val="30"/>
        </w:numPr>
        <w:rPr>
          <w:lang w:val="ru-RU"/>
        </w:rPr>
      </w:pPr>
      <w:r w:rsidRPr="00300340">
        <w:rPr>
          <w:lang w:val="ru-RU"/>
        </w:rPr>
        <w:t xml:space="preserve">        Если Не ЗначениеЗаполнено(Строка.ВидРасчета) Тогда</w:t>
      </w:r>
    </w:p>
    <w:p w14:paraId="68EDEDA4" w14:textId="77777777" w:rsidR="00300340" w:rsidRPr="00300340" w:rsidRDefault="00300340" w:rsidP="00300340">
      <w:pPr>
        <w:pStyle w:val="a1"/>
        <w:numPr>
          <w:ilvl w:val="0"/>
          <w:numId w:val="30"/>
        </w:numPr>
        <w:rPr>
          <w:lang w:val="ru-RU"/>
        </w:rPr>
      </w:pPr>
    </w:p>
    <w:p w14:paraId="0AC29F99" w14:textId="77777777" w:rsidR="00300340" w:rsidRDefault="00300340" w:rsidP="00300340">
      <w:pPr>
        <w:pStyle w:val="a1"/>
        <w:numPr>
          <w:ilvl w:val="0"/>
          <w:numId w:val="30"/>
        </w:numPr>
      </w:pPr>
      <w:r w:rsidRPr="00300340">
        <w:rPr>
          <w:lang w:val="ru-RU"/>
        </w:rPr>
        <w:t xml:space="preserve">            </w:t>
      </w:r>
      <w:r>
        <w:t>Сообщение = Новый СообщениеПользователю;</w:t>
      </w:r>
    </w:p>
    <w:p w14:paraId="67715D16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    Сообщение.Текст =</w:t>
      </w:r>
    </w:p>
    <w:p w14:paraId="030D1127" w14:textId="77777777" w:rsidR="00300340" w:rsidRDefault="00300340" w:rsidP="00300340">
      <w:pPr>
        <w:pStyle w:val="a1"/>
        <w:numPr>
          <w:ilvl w:val="0"/>
          <w:numId w:val="30"/>
        </w:numPr>
      </w:pPr>
      <w:r w:rsidRPr="00300340">
        <w:rPr>
          <w:lang w:val="ru-RU"/>
        </w:rPr>
        <w:lastRenderedPageBreak/>
        <w:t xml:space="preserve">                "Не заполнен вид расчета в основных начислениях. </w:t>
      </w:r>
      <w:r>
        <w:t>Строка №"</w:t>
      </w:r>
    </w:p>
    <w:p w14:paraId="2757B7D2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        + Строка(Строка.НомерСтроки);</w:t>
      </w:r>
    </w:p>
    <w:p w14:paraId="6B33C509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    Сообщение.Сообщить();</w:t>
      </w:r>
    </w:p>
    <w:p w14:paraId="3C1AE1A2" w14:textId="77777777" w:rsidR="00300340" w:rsidRDefault="00300340" w:rsidP="00300340">
      <w:pPr>
        <w:pStyle w:val="a1"/>
        <w:numPr>
          <w:ilvl w:val="0"/>
          <w:numId w:val="30"/>
        </w:numPr>
      </w:pPr>
    </w:p>
    <w:p w14:paraId="6E4EC4F6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    Отказ = Истина;</w:t>
      </w:r>
    </w:p>
    <w:p w14:paraId="5EE70BA6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    Возврат;</w:t>
      </w:r>
    </w:p>
    <w:p w14:paraId="60B6C9ED" w14:textId="77777777" w:rsidR="00300340" w:rsidRDefault="00300340" w:rsidP="00300340">
      <w:pPr>
        <w:pStyle w:val="a1"/>
        <w:numPr>
          <w:ilvl w:val="0"/>
          <w:numId w:val="30"/>
        </w:numPr>
      </w:pPr>
    </w:p>
    <w:p w14:paraId="5F6D7525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КонецЕсли;</w:t>
      </w:r>
    </w:p>
    <w:p w14:paraId="0533E370" w14:textId="77777777" w:rsidR="00300340" w:rsidRDefault="00300340" w:rsidP="00300340">
      <w:pPr>
        <w:pStyle w:val="a1"/>
        <w:numPr>
          <w:ilvl w:val="0"/>
          <w:numId w:val="30"/>
        </w:numPr>
      </w:pPr>
    </w:p>
    <w:p w14:paraId="32A8EEBE" w14:textId="77777777" w:rsidR="00300340" w:rsidRPr="00300340" w:rsidRDefault="00300340" w:rsidP="00300340">
      <w:pPr>
        <w:pStyle w:val="a1"/>
        <w:numPr>
          <w:ilvl w:val="0"/>
          <w:numId w:val="30"/>
        </w:numPr>
        <w:rPr>
          <w:lang w:val="ru-RU"/>
        </w:rPr>
      </w:pPr>
      <w:r w:rsidRPr="00300340">
        <w:rPr>
          <w:lang w:val="ru-RU"/>
        </w:rPr>
        <w:t xml:space="preserve">        Если Не ЗначениеЗаполнено(Строка.ДатаНачала)</w:t>
      </w:r>
    </w:p>
    <w:p w14:paraId="15DBCB90" w14:textId="77777777" w:rsidR="00300340" w:rsidRPr="00300340" w:rsidRDefault="00300340" w:rsidP="00300340">
      <w:pPr>
        <w:pStyle w:val="a1"/>
        <w:numPr>
          <w:ilvl w:val="0"/>
          <w:numId w:val="30"/>
        </w:numPr>
        <w:rPr>
          <w:lang w:val="ru-RU"/>
        </w:rPr>
      </w:pPr>
      <w:r w:rsidRPr="00300340">
        <w:rPr>
          <w:lang w:val="ru-RU"/>
        </w:rPr>
        <w:t xml:space="preserve">            Или Не ЗначениеЗаполнено(Строка.ДатаОкончания) Тогда</w:t>
      </w:r>
    </w:p>
    <w:p w14:paraId="2C1D134E" w14:textId="77777777" w:rsidR="00300340" w:rsidRPr="00300340" w:rsidRDefault="00300340" w:rsidP="00300340">
      <w:pPr>
        <w:pStyle w:val="a1"/>
        <w:numPr>
          <w:ilvl w:val="0"/>
          <w:numId w:val="30"/>
        </w:numPr>
        <w:rPr>
          <w:lang w:val="ru-RU"/>
        </w:rPr>
      </w:pPr>
    </w:p>
    <w:p w14:paraId="727A4F74" w14:textId="77777777" w:rsidR="00300340" w:rsidRDefault="00300340" w:rsidP="00300340">
      <w:pPr>
        <w:pStyle w:val="a1"/>
        <w:numPr>
          <w:ilvl w:val="0"/>
          <w:numId w:val="30"/>
        </w:numPr>
      </w:pPr>
      <w:r w:rsidRPr="00300340">
        <w:rPr>
          <w:lang w:val="ru-RU"/>
        </w:rPr>
        <w:t xml:space="preserve">            </w:t>
      </w:r>
      <w:r>
        <w:t>Сообщение = Новый СообщениеПользователю;</w:t>
      </w:r>
    </w:p>
    <w:p w14:paraId="59471737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    Сообщение.Текст =</w:t>
      </w:r>
    </w:p>
    <w:p w14:paraId="17527F69" w14:textId="77777777" w:rsidR="00300340" w:rsidRDefault="00300340" w:rsidP="00300340">
      <w:pPr>
        <w:pStyle w:val="a1"/>
        <w:numPr>
          <w:ilvl w:val="0"/>
          <w:numId w:val="30"/>
        </w:numPr>
      </w:pPr>
      <w:r w:rsidRPr="00300340">
        <w:rPr>
          <w:lang w:val="ru-RU"/>
        </w:rPr>
        <w:t xml:space="preserve">                "Не заполнен период основного начисления. </w:t>
      </w:r>
      <w:r>
        <w:t>Строка №"</w:t>
      </w:r>
    </w:p>
    <w:p w14:paraId="52EE9E3C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        + Строка(Строка.НомерСтроки);</w:t>
      </w:r>
    </w:p>
    <w:p w14:paraId="27393B64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    Сообщение.Сообщить();</w:t>
      </w:r>
    </w:p>
    <w:p w14:paraId="59A82BC4" w14:textId="77777777" w:rsidR="00300340" w:rsidRDefault="00300340" w:rsidP="00300340">
      <w:pPr>
        <w:pStyle w:val="a1"/>
        <w:numPr>
          <w:ilvl w:val="0"/>
          <w:numId w:val="30"/>
        </w:numPr>
      </w:pPr>
    </w:p>
    <w:p w14:paraId="23A3E023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    Отказ = Истина;</w:t>
      </w:r>
    </w:p>
    <w:p w14:paraId="60DA61B3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    Возврат;</w:t>
      </w:r>
    </w:p>
    <w:p w14:paraId="34E2F8B4" w14:textId="77777777" w:rsidR="00300340" w:rsidRDefault="00300340" w:rsidP="00300340">
      <w:pPr>
        <w:pStyle w:val="a1"/>
        <w:numPr>
          <w:ilvl w:val="0"/>
          <w:numId w:val="30"/>
        </w:numPr>
      </w:pPr>
    </w:p>
    <w:p w14:paraId="026BE1B8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КонецЕсли;</w:t>
      </w:r>
    </w:p>
    <w:p w14:paraId="7FBEF887" w14:textId="77777777" w:rsidR="00300340" w:rsidRDefault="00300340" w:rsidP="00300340">
      <w:pPr>
        <w:pStyle w:val="a1"/>
        <w:numPr>
          <w:ilvl w:val="0"/>
          <w:numId w:val="30"/>
        </w:numPr>
      </w:pPr>
    </w:p>
    <w:p w14:paraId="5C514516" w14:textId="77777777" w:rsidR="00300340" w:rsidRPr="00300340" w:rsidRDefault="00300340" w:rsidP="00300340">
      <w:pPr>
        <w:pStyle w:val="a1"/>
        <w:numPr>
          <w:ilvl w:val="0"/>
          <w:numId w:val="30"/>
        </w:numPr>
        <w:rPr>
          <w:lang w:val="ru-RU"/>
        </w:rPr>
      </w:pPr>
      <w:r w:rsidRPr="00300340">
        <w:rPr>
          <w:lang w:val="ru-RU"/>
        </w:rPr>
        <w:t xml:space="preserve">        Если Строка.ДатаНачала &gt; Строка.ДатаОкончания Тогда</w:t>
      </w:r>
    </w:p>
    <w:p w14:paraId="34D43914" w14:textId="77777777" w:rsidR="00300340" w:rsidRPr="00300340" w:rsidRDefault="00300340" w:rsidP="00300340">
      <w:pPr>
        <w:pStyle w:val="a1"/>
        <w:numPr>
          <w:ilvl w:val="0"/>
          <w:numId w:val="30"/>
        </w:numPr>
        <w:rPr>
          <w:lang w:val="ru-RU"/>
        </w:rPr>
      </w:pPr>
    </w:p>
    <w:p w14:paraId="4C9E972C" w14:textId="77777777" w:rsidR="00300340" w:rsidRDefault="00300340" w:rsidP="00300340">
      <w:pPr>
        <w:pStyle w:val="a1"/>
        <w:numPr>
          <w:ilvl w:val="0"/>
          <w:numId w:val="30"/>
        </w:numPr>
      </w:pPr>
      <w:r w:rsidRPr="00300340">
        <w:rPr>
          <w:lang w:val="ru-RU"/>
        </w:rPr>
        <w:t xml:space="preserve">            </w:t>
      </w:r>
      <w:r>
        <w:t>Сообщение = Новый СообщениеПользователю;</w:t>
      </w:r>
    </w:p>
    <w:p w14:paraId="7B1A43D4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    Сообщение.Текст =</w:t>
      </w:r>
    </w:p>
    <w:p w14:paraId="39A91BD8" w14:textId="77777777" w:rsidR="00300340" w:rsidRDefault="00300340" w:rsidP="00300340">
      <w:pPr>
        <w:pStyle w:val="a1"/>
        <w:numPr>
          <w:ilvl w:val="0"/>
          <w:numId w:val="30"/>
        </w:numPr>
      </w:pPr>
      <w:r w:rsidRPr="00300340">
        <w:rPr>
          <w:lang w:val="ru-RU"/>
        </w:rPr>
        <w:t xml:space="preserve">                "Дата начала не может быть позже даты окончания. </w:t>
      </w:r>
      <w:r>
        <w:t>Строка №"</w:t>
      </w:r>
    </w:p>
    <w:p w14:paraId="279E02D0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        + Строка(Строка.НомерСтроки);</w:t>
      </w:r>
    </w:p>
    <w:p w14:paraId="73DEBB21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    Сообщение.Сообщить();</w:t>
      </w:r>
    </w:p>
    <w:p w14:paraId="42BDCB76" w14:textId="77777777" w:rsidR="00300340" w:rsidRDefault="00300340" w:rsidP="00300340">
      <w:pPr>
        <w:pStyle w:val="a1"/>
        <w:numPr>
          <w:ilvl w:val="0"/>
          <w:numId w:val="30"/>
        </w:numPr>
      </w:pPr>
    </w:p>
    <w:p w14:paraId="06334C0E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    Отказ = Истина;</w:t>
      </w:r>
    </w:p>
    <w:p w14:paraId="78F974EC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    Возврат;</w:t>
      </w:r>
    </w:p>
    <w:p w14:paraId="150778A6" w14:textId="77777777" w:rsidR="00300340" w:rsidRDefault="00300340" w:rsidP="00300340">
      <w:pPr>
        <w:pStyle w:val="a1"/>
        <w:numPr>
          <w:ilvl w:val="0"/>
          <w:numId w:val="30"/>
        </w:numPr>
      </w:pPr>
    </w:p>
    <w:p w14:paraId="5AAC35F8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КонецЕсли;</w:t>
      </w:r>
    </w:p>
    <w:p w14:paraId="1B9F57BE" w14:textId="77777777" w:rsidR="00300340" w:rsidRDefault="00300340" w:rsidP="00300340">
      <w:pPr>
        <w:pStyle w:val="a1"/>
        <w:numPr>
          <w:ilvl w:val="0"/>
          <w:numId w:val="30"/>
        </w:numPr>
      </w:pPr>
    </w:p>
    <w:p w14:paraId="4AF5D609" w14:textId="77777777" w:rsidR="00300340" w:rsidRPr="00300340" w:rsidRDefault="00300340" w:rsidP="00300340">
      <w:pPr>
        <w:pStyle w:val="a1"/>
        <w:numPr>
          <w:ilvl w:val="0"/>
          <w:numId w:val="30"/>
        </w:numPr>
        <w:rPr>
          <w:lang w:val="ru-RU"/>
        </w:rPr>
      </w:pPr>
      <w:r w:rsidRPr="00300340">
        <w:rPr>
          <w:lang w:val="ru-RU"/>
        </w:rPr>
        <w:t xml:space="preserve">        // Период начисления должен находиться внутри месяца документа.</w:t>
      </w:r>
    </w:p>
    <w:p w14:paraId="5420F215" w14:textId="77777777" w:rsidR="00300340" w:rsidRPr="00300340" w:rsidRDefault="00300340" w:rsidP="00300340">
      <w:pPr>
        <w:pStyle w:val="a1"/>
        <w:numPr>
          <w:ilvl w:val="0"/>
          <w:numId w:val="30"/>
        </w:numPr>
        <w:rPr>
          <w:lang w:val="ru-RU"/>
        </w:rPr>
      </w:pPr>
    </w:p>
    <w:p w14:paraId="0EF3EF2A" w14:textId="77777777" w:rsidR="00300340" w:rsidRDefault="00300340" w:rsidP="00300340">
      <w:pPr>
        <w:pStyle w:val="a1"/>
        <w:numPr>
          <w:ilvl w:val="0"/>
          <w:numId w:val="30"/>
        </w:numPr>
      </w:pPr>
      <w:r w:rsidRPr="00300340">
        <w:rPr>
          <w:lang w:val="ru-RU"/>
        </w:rPr>
        <w:t xml:space="preserve">        </w:t>
      </w:r>
      <w:r>
        <w:t>Если НачалоМесяца(Строка.ДатаНачала) &lt;&gt; ПериодРегистрации</w:t>
      </w:r>
    </w:p>
    <w:p w14:paraId="3F2AE870" w14:textId="77777777" w:rsidR="00300340" w:rsidRPr="00300340" w:rsidRDefault="00300340" w:rsidP="00300340">
      <w:pPr>
        <w:pStyle w:val="a1"/>
        <w:numPr>
          <w:ilvl w:val="0"/>
          <w:numId w:val="30"/>
        </w:numPr>
        <w:rPr>
          <w:lang w:val="ru-RU"/>
        </w:rPr>
      </w:pPr>
      <w:r w:rsidRPr="00300340">
        <w:rPr>
          <w:lang w:val="ru-RU"/>
        </w:rPr>
        <w:t xml:space="preserve">            Или НачалоМесяца(Строка.ДатаОкончания) &lt;&gt; ПериодРегистрации Тогда</w:t>
      </w:r>
    </w:p>
    <w:p w14:paraId="6C23E3C8" w14:textId="77777777" w:rsidR="00300340" w:rsidRPr="00300340" w:rsidRDefault="00300340" w:rsidP="00300340">
      <w:pPr>
        <w:pStyle w:val="a1"/>
        <w:numPr>
          <w:ilvl w:val="0"/>
          <w:numId w:val="30"/>
        </w:numPr>
        <w:rPr>
          <w:lang w:val="ru-RU"/>
        </w:rPr>
      </w:pPr>
    </w:p>
    <w:p w14:paraId="37E65A5B" w14:textId="77777777" w:rsidR="00300340" w:rsidRDefault="00300340" w:rsidP="00300340">
      <w:pPr>
        <w:pStyle w:val="a1"/>
        <w:numPr>
          <w:ilvl w:val="0"/>
          <w:numId w:val="30"/>
        </w:numPr>
      </w:pPr>
      <w:r w:rsidRPr="00300340">
        <w:rPr>
          <w:lang w:val="ru-RU"/>
        </w:rPr>
        <w:t xml:space="preserve">            </w:t>
      </w:r>
      <w:r>
        <w:t>Сообщение = Новый СообщениеПользователю;</w:t>
      </w:r>
    </w:p>
    <w:p w14:paraId="1B2521B6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    Сообщение.Текст =</w:t>
      </w:r>
    </w:p>
    <w:p w14:paraId="7A8B15FC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        "Период начисления должен находиться "</w:t>
      </w:r>
    </w:p>
    <w:p w14:paraId="44D760B4" w14:textId="77777777" w:rsidR="00300340" w:rsidRPr="00300340" w:rsidRDefault="00300340" w:rsidP="00300340">
      <w:pPr>
        <w:pStyle w:val="a1"/>
        <w:numPr>
          <w:ilvl w:val="0"/>
          <w:numId w:val="30"/>
        </w:numPr>
        <w:rPr>
          <w:lang w:val="ru-RU"/>
        </w:rPr>
      </w:pPr>
      <w:r w:rsidRPr="00300340">
        <w:rPr>
          <w:lang w:val="ru-RU"/>
        </w:rPr>
        <w:t xml:space="preserve">                + "в пределах расчетного месяца. Строка №"</w:t>
      </w:r>
    </w:p>
    <w:p w14:paraId="15A5B27C" w14:textId="77777777" w:rsidR="00300340" w:rsidRDefault="00300340" w:rsidP="00300340">
      <w:pPr>
        <w:pStyle w:val="a1"/>
        <w:numPr>
          <w:ilvl w:val="0"/>
          <w:numId w:val="30"/>
        </w:numPr>
      </w:pPr>
      <w:r w:rsidRPr="00300340">
        <w:rPr>
          <w:lang w:val="ru-RU"/>
        </w:rPr>
        <w:t xml:space="preserve">                </w:t>
      </w:r>
      <w:r>
        <w:t>+ Строка(Строка.НомерСтроки);</w:t>
      </w:r>
    </w:p>
    <w:p w14:paraId="10BCF167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    Сообщение.Сообщить();</w:t>
      </w:r>
    </w:p>
    <w:p w14:paraId="3B85B24B" w14:textId="77777777" w:rsidR="00300340" w:rsidRDefault="00300340" w:rsidP="00300340">
      <w:pPr>
        <w:pStyle w:val="a1"/>
        <w:numPr>
          <w:ilvl w:val="0"/>
          <w:numId w:val="30"/>
        </w:numPr>
      </w:pPr>
    </w:p>
    <w:p w14:paraId="1315B1BA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    Отказ = Истина;</w:t>
      </w:r>
    </w:p>
    <w:p w14:paraId="424FF52D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    Возврат;</w:t>
      </w:r>
    </w:p>
    <w:p w14:paraId="107D9991" w14:textId="77777777" w:rsidR="00300340" w:rsidRDefault="00300340" w:rsidP="00300340">
      <w:pPr>
        <w:pStyle w:val="a1"/>
        <w:numPr>
          <w:ilvl w:val="0"/>
          <w:numId w:val="30"/>
        </w:numPr>
      </w:pPr>
    </w:p>
    <w:p w14:paraId="3D78F777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КонецЕсли;</w:t>
      </w:r>
    </w:p>
    <w:p w14:paraId="64BA5503" w14:textId="77777777" w:rsidR="00300340" w:rsidRDefault="00300340" w:rsidP="00300340">
      <w:pPr>
        <w:pStyle w:val="a1"/>
        <w:numPr>
          <w:ilvl w:val="0"/>
          <w:numId w:val="30"/>
        </w:numPr>
      </w:pPr>
    </w:p>
    <w:p w14:paraId="5B5C4A8D" w14:textId="77777777" w:rsidR="00300340" w:rsidRPr="00300340" w:rsidRDefault="00300340" w:rsidP="00300340">
      <w:pPr>
        <w:pStyle w:val="a1"/>
        <w:numPr>
          <w:ilvl w:val="0"/>
          <w:numId w:val="30"/>
        </w:numPr>
        <w:rPr>
          <w:lang w:val="ru-RU"/>
        </w:rPr>
      </w:pPr>
      <w:r w:rsidRPr="00300340">
        <w:rPr>
          <w:lang w:val="ru-RU"/>
        </w:rPr>
        <w:t xml:space="preserve">        // Для оклада обязательно должен быть выбран график работы.</w:t>
      </w:r>
    </w:p>
    <w:p w14:paraId="7EA4E3BA" w14:textId="77777777" w:rsidR="00300340" w:rsidRPr="00300340" w:rsidRDefault="00300340" w:rsidP="00300340">
      <w:pPr>
        <w:pStyle w:val="a1"/>
        <w:numPr>
          <w:ilvl w:val="0"/>
          <w:numId w:val="30"/>
        </w:numPr>
        <w:rPr>
          <w:lang w:val="ru-RU"/>
        </w:rPr>
      </w:pPr>
    </w:p>
    <w:p w14:paraId="16C154FA" w14:textId="77777777" w:rsidR="00300340" w:rsidRDefault="00300340" w:rsidP="00300340">
      <w:pPr>
        <w:pStyle w:val="a1"/>
        <w:numPr>
          <w:ilvl w:val="0"/>
          <w:numId w:val="30"/>
        </w:numPr>
      </w:pPr>
      <w:r w:rsidRPr="00300340">
        <w:rPr>
          <w:lang w:val="ru-RU"/>
        </w:rPr>
        <w:t xml:space="preserve">        </w:t>
      </w:r>
      <w:r>
        <w:t>Если Строка.ВидРасчета = ПредопределенноеЗначение(</w:t>
      </w:r>
    </w:p>
    <w:p w14:paraId="11E5BEC9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    "ПланВидовРасчета.ОсновныеНачисления.Оклад")</w:t>
      </w:r>
    </w:p>
    <w:p w14:paraId="35D4CED5" w14:textId="77777777" w:rsidR="00300340" w:rsidRPr="00300340" w:rsidRDefault="00300340" w:rsidP="00300340">
      <w:pPr>
        <w:pStyle w:val="a1"/>
        <w:numPr>
          <w:ilvl w:val="0"/>
          <w:numId w:val="30"/>
        </w:numPr>
        <w:rPr>
          <w:lang w:val="ru-RU"/>
        </w:rPr>
      </w:pPr>
      <w:r w:rsidRPr="00300340">
        <w:rPr>
          <w:lang w:val="ru-RU"/>
        </w:rPr>
        <w:t xml:space="preserve">            И Не ЗначениеЗаполнено(Строка.ГрафикРаботы) Тогда</w:t>
      </w:r>
    </w:p>
    <w:p w14:paraId="400F827E" w14:textId="77777777" w:rsidR="00300340" w:rsidRPr="00300340" w:rsidRDefault="00300340" w:rsidP="00300340">
      <w:pPr>
        <w:pStyle w:val="a1"/>
        <w:numPr>
          <w:ilvl w:val="0"/>
          <w:numId w:val="30"/>
        </w:numPr>
        <w:rPr>
          <w:lang w:val="ru-RU"/>
        </w:rPr>
      </w:pPr>
    </w:p>
    <w:p w14:paraId="2E0DEFB2" w14:textId="77777777" w:rsidR="00300340" w:rsidRDefault="00300340" w:rsidP="00300340">
      <w:pPr>
        <w:pStyle w:val="a1"/>
        <w:numPr>
          <w:ilvl w:val="0"/>
          <w:numId w:val="30"/>
        </w:numPr>
      </w:pPr>
      <w:r w:rsidRPr="00300340">
        <w:rPr>
          <w:lang w:val="ru-RU"/>
        </w:rPr>
        <w:t xml:space="preserve">            </w:t>
      </w:r>
      <w:r>
        <w:t>Сообщение = Новый СообщениеПользователю;</w:t>
      </w:r>
    </w:p>
    <w:p w14:paraId="67B143EC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    Сообщение.Текст =</w:t>
      </w:r>
    </w:p>
    <w:p w14:paraId="1687A0C9" w14:textId="77777777" w:rsidR="00300340" w:rsidRDefault="00300340" w:rsidP="00300340">
      <w:pPr>
        <w:pStyle w:val="a1"/>
        <w:numPr>
          <w:ilvl w:val="0"/>
          <w:numId w:val="30"/>
        </w:numPr>
      </w:pPr>
      <w:r w:rsidRPr="00300340">
        <w:rPr>
          <w:lang w:val="ru-RU"/>
        </w:rPr>
        <w:t xml:space="preserve">                "Для начисления Оклад необходимо указать график работы. </w:t>
      </w:r>
      <w:r>
        <w:t>"</w:t>
      </w:r>
    </w:p>
    <w:p w14:paraId="6C2FEFA5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        + "Строка №" + Строка(Строка.НомерСтроки);</w:t>
      </w:r>
    </w:p>
    <w:p w14:paraId="060988BA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    Сообщение.Сообщить();</w:t>
      </w:r>
    </w:p>
    <w:p w14:paraId="36CEFDBF" w14:textId="77777777" w:rsidR="00300340" w:rsidRDefault="00300340" w:rsidP="00300340">
      <w:pPr>
        <w:pStyle w:val="a1"/>
        <w:numPr>
          <w:ilvl w:val="0"/>
          <w:numId w:val="30"/>
        </w:numPr>
      </w:pPr>
    </w:p>
    <w:p w14:paraId="3DE94860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    Отказ = Истина;</w:t>
      </w:r>
    </w:p>
    <w:p w14:paraId="398A695C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    Возврат;</w:t>
      </w:r>
    </w:p>
    <w:p w14:paraId="0DF8CA23" w14:textId="77777777" w:rsidR="00300340" w:rsidRDefault="00300340" w:rsidP="00300340">
      <w:pPr>
        <w:pStyle w:val="a1"/>
        <w:numPr>
          <w:ilvl w:val="0"/>
          <w:numId w:val="30"/>
        </w:numPr>
      </w:pPr>
    </w:p>
    <w:p w14:paraId="1C6F60C8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КонецЕсли;</w:t>
      </w:r>
    </w:p>
    <w:p w14:paraId="77E097BE" w14:textId="77777777" w:rsidR="00300340" w:rsidRDefault="00300340" w:rsidP="00300340">
      <w:pPr>
        <w:pStyle w:val="a1"/>
        <w:numPr>
          <w:ilvl w:val="0"/>
          <w:numId w:val="30"/>
        </w:numPr>
      </w:pPr>
    </w:p>
    <w:p w14:paraId="7E2A51F9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КонецЦикла;</w:t>
      </w:r>
    </w:p>
    <w:p w14:paraId="3897CAB3" w14:textId="77777777" w:rsidR="00300340" w:rsidRDefault="00300340" w:rsidP="00300340">
      <w:pPr>
        <w:pStyle w:val="a1"/>
        <w:numPr>
          <w:ilvl w:val="0"/>
          <w:numId w:val="30"/>
        </w:numPr>
      </w:pPr>
    </w:p>
    <w:p w14:paraId="3247F7A4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// ------------------------------------------------------------------------</w:t>
      </w:r>
    </w:p>
    <w:p w14:paraId="0DF4146A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// Дополнительные начисления</w:t>
      </w:r>
    </w:p>
    <w:p w14:paraId="67BFE512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// ------------------------------------------------------------------------</w:t>
      </w:r>
    </w:p>
    <w:p w14:paraId="47C3D714" w14:textId="77777777" w:rsidR="00300340" w:rsidRDefault="00300340" w:rsidP="00300340">
      <w:pPr>
        <w:pStyle w:val="a1"/>
        <w:numPr>
          <w:ilvl w:val="0"/>
          <w:numId w:val="30"/>
        </w:numPr>
      </w:pPr>
    </w:p>
    <w:p w14:paraId="3F1EF78D" w14:textId="77777777" w:rsidR="00300340" w:rsidRPr="00300340" w:rsidRDefault="00300340" w:rsidP="00300340">
      <w:pPr>
        <w:pStyle w:val="a1"/>
        <w:numPr>
          <w:ilvl w:val="0"/>
          <w:numId w:val="30"/>
        </w:numPr>
        <w:rPr>
          <w:lang w:val="ru-RU"/>
        </w:rPr>
      </w:pPr>
      <w:r w:rsidRPr="00300340">
        <w:rPr>
          <w:lang w:val="ru-RU"/>
        </w:rPr>
        <w:t xml:space="preserve">    Для Каждого Строка Из ДополнительныеНачисления Цикл</w:t>
      </w:r>
    </w:p>
    <w:p w14:paraId="220BBB89" w14:textId="77777777" w:rsidR="00300340" w:rsidRPr="00300340" w:rsidRDefault="00300340" w:rsidP="00300340">
      <w:pPr>
        <w:pStyle w:val="a1"/>
        <w:numPr>
          <w:ilvl w:val="0"/>
          <w:numId w:val="30"/>
        </w:numPr>
        <w:rPr>
          <w:lang w:val="ru-RU"/>
        </w:rPr>
      </w:pPr>
    </w:p>
    <w:p w14:paraId="37262C0B" w14:textId="77777777" w:rsidR="00300340" w:rsidRPr="00300340" w:rsidRDefault="00300340" w:rsidP="00300340">
      <w:pPr>
        <w:pStyle w:val="a1"/>
        <w:numPr>
          <w:ilvl w:val="0"/>
          <w:numId w:val="30"/>
        </w:numPr>
        <w:rPr>
          <w:lang w:val="ru-RU"/>
        </w:rPr>
      </w:pPr>
      <w:r w:rsidRPr="00300340">
        <w:rPr>
          <w:lang w:val="ru-RU"/>
        </w:rPr>
        <w:t xml:space="preserve">        Если Не ЗначениеЗаполнено(Строка.Сотрудник) Тогда</w:t>
      </w:r>
    </w:p>
    <w:p w14:paraId="4E748174" w14:textId="77777777" w:rsidR="00300340" w:rsidRPr="00300340" w:rsidRDefault="00300340" w:rsidP="00300340">
      <w:pPr>
        <w:pStyle w:val="a1"/>
        <w:numPr>
          <w:ilvl w:val="0"/>
          <w:numId w:val="30"/>
        </w:numPr>
        <w:rPr>
          <w:lang w:val="ru-RU"/>
        </w:rPr>
      </w:pPr>
    </w:p>
    <w:p w14:paraId="669728B6" w14:textId="77777777" w:rsidR="00300340" w:rsidRDefault="00300340" w:rsidP="00300340">
      <w:pPr>
        <w:pStyle w:val="a1"/>
        <w:numPr>
          <w:ilvl w:val="0"/>
          <w:numId w:val="30"/>
        </w:numPr>
      </w:pPr>
      <w:r w:rsidRPr="00300340">
        <w:rPr>
          <w:lang w:val="ru-RU"/>
        </w:rPr>
        <w:t xml:space="preserve">            </w:t>
      </w:r>
      <w:r>
        <w:t>Сообщение = Новый СообщениеПользователю;</w:t>
      </w:r>
    </w:p>
    <w:p w14:paraId="5001CBB2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    Сообщение.Текст =</w:t>
      </w:r>
    </w:p>
    <w:p w14:paraId="6FF055FC" w14:textId="77777777" w:rsidR="00300340" w:rsidRDefault="00300340" w:rsidP="00300340">
      <w:pPr>
        <w:pStyle w:val="a1"/>
        <w:numPr>
          <w:ilvl w:val="0"/>
          <w:numId w:val="30"/>
        </w:numPr>
      </w:pPr>
      <w:r w:rsidRPr="00300340">
        <w:rPr>
          <w:lang w:val="ru-RU"/>
        </w:rPr>
        <w:t xml:space="preserve">                "Не заполнен сотрудник в дополнительных начислениях. </w:t>
      </w:r>
      <w:r>
        <w:t>"</w:t>
      </w:r>
    </w:p>
    <w:p w14:paraId="721F9B15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        + "Строка №" + Строка(Строка.НомерСтроки);</w:t>
      </w:r>
    </w:p>
    <w:p w14:paraId="418D5C41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    Сообщение.Сообщить();</w:t>
      </w:r>
    </w:p>
    <w:p w14:paraId="67190B8B" w14:textId="77777777" w:rsidR="00300340" w:rsidRDefault="00300340" w:rsidP="00300340">
      <w:pPr>
        <w:pStyle w:val="a1"/>
        <w:numPr>
          <w:ilvl w:val="0"/>
          <w:numId w:val="30"/>
        </w:numPr>
      </w:pPr>
    </w:p>
    <w:p w14:paraId="46DCBCD8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    Отказ = Истина;</w:t>
      </w:r>
    </w:p>
    <w:p w14:paraId="1D459325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    Возврат;</w:t>
      </w:r>
    </w:p>
    <w:p w14:paraId="112AC2C5" w14:textId="77777777" w:rsidR="00300340" w:rsidRDefault="00300340" w:rsidP="00300340">
      <w:pPr>
        <w:pStyle w:val="a1"/>
        <w:numPr>
          <w:ilvl w:val="0"/>
          <w:numId w:val="30"/>
        </w:numPr>
      </w:pPr>
    </w:p>
    <w:p w14:paraId="307EA841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КонецЕсли;</w:t>
      </w:r>
    </w:p>
    <w:p w14:paraId="0609914B" w14:textId="77777777" w:rsidR="00300340" w:rsidRDefault="00300340" w:rsidP="00300340">
      <w:pPr>
        <w:pStyle w:val="a1"/>
        <w:numPr>
          <w:ilvl w:val="0"/>
          <w:numId w:val="30"/>
        </w:numPr>
      </w:pPr>
    </w:p>
    <w:p w14:paraId="3817AF42" w14:textId="77777777" w:rsidR="00300340" w:rsidRPr="00300340" w:rsidRDefault="00300340" w:rsidP="00300340">
      <w:pPr>
        <w:pStyle w:val="a1"/>
        <w:numPr>
          <w:ilvl w:val="0"/>
          <w:numId w:val="30"/>
        </w:numPr>
        <w:rPr>
          <w:lang w:val="ru-RU"/>
        </w:rPr>
      </w:pPr>
      <w:r w:rsidRPr="00300340">
        <w:rPr>
          <w:lang w:val="ru-RU"/>
        </w:rPr>
        <w:t xml:space="preserve">        Если Не ЗначениеЗаполнено(Строка.ВидРасчета) Тогда</w:t>
      </w:r>
    </w:p>
    <w:p w14:paraId="7FAB359D" w14:textId="77777777" w:rsidR="00300340" w:rsidRPr="00300340" w:rsidRDefault="00300340" w:rsidP="00300340">
      <w:pPr>
        <w:pStyle w:val="a1"/>
        <w:numPr>
          <w:ilvl w:val="0"/>
          <w:numId w:val="30"/>
        </w:numPr>
        <w:rPr>
          <w:lang w:val="ru-RU"/>
        </w:rPr>
      </w:pPr>
    </w:p>
    <w:p w14:paraId="6634C28A" w14:textId="77777777" w:rsidR="00300340" w:rsidRDefault="00300340" w:rsidP="00300340">
      <w:pPr>
        <w:pStyle w:val="a1"/>
        <w:numPr>
          <w:ilvl w:val="0"/>
          <w:numId w:val="30"/>
        </w:numPr>
      </w:pPr>
      <w:r w:rsidRPr="00300340">
        <w:rPr>
          <w:lang w:val="ru-RU"/>
        </w:rPr>
        <w:t xml:space="preserve">            </w:t>
      </w:r>
      <w:r>
        <w:t>Сообщение = Новый СообщениеПользователю;</w:t>
      </w:r>
    </w:p>
    <w:p w14:paraId="111827BD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    Сообщение.Текст =</w:t>
      </w:r>
    </w:p>
    <w:p w14:paraId="66B93DF2" w14:textId="77777777" w:rsidR="00300340" w:rsidRDefault="00300340" w:rsidP="00300340">
      <w:pPr>
        <w:pStyle w:val="a1"/>
        <w:numPr>
          <w:ilvl w:val="0"/>
          <w:numId w:val="30"/>
        </w:numPr>
      </w:pPr>
      <w:r w:rsidRPr="00300340">
        <w:rPr>
          <w:lang w:val="ru-RU"/>
        </w:rPr>
        <w:lastRenderedPageBreak/>
        <w:t xml:space="preserve">                "Не заполнен вид дополнительного расчета. </w:t>
      </w:r>
      <w:r>
        <w:t>Строка №"</w:t>
      </w:r>
    </w:p>
    <w:p w14:paraId="6B8A6745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        + Строка(Строка.НомерСтроки);</w:t>
      </w:r>
    </w:p>
    <w:p w14:paraId="37A8B3A9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    Сообщение.Сообщить();</w:t>
      </w:r>
    </w:p>
    <w:p w14:paraId="5E011BF5" w14:textId="77777777" w:rsidR="00300340" w:rsidRDefault="00300340" w:rsidP="00300340">
      <w:pPr>
        <w:pStyle w:val="a1"/>
        <w:numPr>
          <w:ilvl w:val="0"/>
          <w:numId w:val="30"/>
        </w:numPr>
      </w:pPr>
    </w:p>
    <w:p w14:paraId="6B9A5D5E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    Отказ = Истина;</w:t>
      </w:r>
    </w:p>
    <w:p w14:paraId="1BFCD769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    Возврат;</w:t>
      </w:r>
    </w:p>
    <w:p w14:paraId="4DE09F26" w14:textId="77777777" w:rsidR="00300340" w:rsidRDefault="00300340" w:rsidP="00300340">
      <w:pPr>
        <w:pStyle w:val="a1"/>
        <w:numPr>
          <w:ilvl w:val="0"/>
          <w:numId w:val="30"/>
        </w:numPr>
      </w:pPr>
    </w:p>
    <w:p w14:paraId="3D466400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КонецЕсли;</w:t>
      </w:r>
    </w:p>
    <w:p w14:paraId="50771CC1" w14:textId="77777777" w:rsidR="00300340" w:rsidRDefault="00300340" w:rsidP="00300340">
      <w:pPr>
        <w:pStyle w:val="a1"/>
        <w:numPr>
          <w:ilvl w:val="0"/>
          <w:numId w:val="30"/>
        </w:numPr>
      </w:pPr>
    </w:p>
    <w:p w14:paraId="04970044" w14:textId="77777777" w:rsidR="00300340" w:rsidRPr="00300340" w:rsidRDefault="00300340" w:rsidP="00300340">
      <w:pPr>
        <w:pStyle w:val="a1"/>
        <w:numPr>
          <w:ilvl w:val="0"/>
          <w:numId w:val="30"/>
        </w:numPr>
        <w:rPr>
          <w:lang w:val="ru-RU"/>
        </w:rPr>
      </w:pPr>
      <w:r w:rsidRPr="00300340">
        <w:rPr>
          <w:lang w:val="ru-RU"/>
        </w:rPr>
        <w:t xml:space="preserve">        // Для премии в документе должен существовать оклад</w:t>
      </w:r>
    </w:p>
    <w:p w14:paraId="2FF1F69D" w14:textId="77777777" w:rsidR="00300340" w:rsidRDefault="00300340" w:rsidP="00300340">
      <w:pPr>
        <w:pStyle w:val="a1"/>
        <w:numPr>
          <w:ilvl w:val="0"/>
          <w:numId w:val="30"/>
        </w:numPr>
      </w:pPr>
      <w:r w:rsidRPr="00300340">
        <w:rPr>
          <w:lang w:val="ru-RU"/>
        </w:rPr>
        <w:t xml:space="preserve">        </w:t>
      </w:r>
      <w:r>
        <w:t>// того же сотрудника.</w:t>
      </w:r>
    </w:p>
    <w:p w14:paraId="708EAA91" w14:textId="77777777" w:rsidR="00300340" w:rsidRDefault="00300340" w:rsidP="00300340">
      <w:pPr>
        <w:pStyle w:val="a1"/>
        <w:numPr>
          <w:ilvl w:val="0"/>
          <w:numId w:val="30"/>
        </w:numPr>
      </w:pPr>
    </w:p>
    <w:p w14:paraId="2C326C18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Если Строка.ВидРасчета = ПредопределенноеЗначение(</w:t>
      </w:r>
    </w:p>
    <w:p w14:paraId="2569B275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    "ПланВидовРасчета.ДополнительныеНачисления.Премия") Тогда</w:t>
      </w:r>
    </w:p>
    <w:p w14:paraId="62EFEEE5" w14:textId="77777777" w:rsidR="00300340" w:rsidRDefault="00300340" w:rsidP="00300340">
      <w:pPr>
        <w:pStyle w:val="a1"/>
        <w:numPr>
          <w:ilvl w:val="0"/>
          <w:numId w:val="30"/>
        </w:numPr>
      </w:pPr>
    </w:p>
    <w:p w14:paraId="29ACB078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    ЕстьОклад = Ложь;</w:t>
      </w:r>
    </w:p>
    <w:p w14:paraId="60FAA6EF" w14:textId="77777777" w:rsidR="00300340" w:rsidRDefault="00300340" w:rsidP="00300340">
      <w:pPr>
        <w:pStyle w:val="a1"/>
        <w:numPr>
          <w:ilvl w:val="0"/>
          <w:numId w:val="30"/>
        </w:numPr>
      </w:pPr>
    </w:p>
    <w:p w14:paraId="0AE319A3" w14:textId="77777777" w:rsidR="00300340" w:rsidRPr="00300340" w:rsidRDefault="00300340" w:rsidP="00300340">
      <w:pPr>
        <w:pStyle w:val="a1"/>
        <w:numPr>
          <w:ilvl w:val="0"/>
          <w:numId w:val="30"/>
        </w:numPr>
        <w:rPr>
          <w:lang w:val="ru-RU"/>
        </w:rPr>
      </w:pPr>
      <w:r w:rsidRPr="00300340">
        <w:rPr>
          <w:lang w:val="ru-RU"/>
        </w:rPr>
        <w:t xml:space="preserve">            Для Каждого ОсновнаяСтрока Из ОсновныеНачисления Цикл</w:t>
      </w:r>
    </w:p>
    <w:p w14:paraId="455B2A87" w14:textId="77777777" w:rsidR="00300340" w:rsidRPr="00300340" w:rsidRDefault="00300340" w:rsidP="00300340">
      <w:pPr>
        <w:pStyle w:val="a1"/>
        <w:numPr>
          <w:ilvl w:val="0"/>
          <w:numId w:val="30"/>
        </w:numPr>
        <w:rPr>
          <w:lang w:val="ru-RU"/>
        </w:rPr>
      </w:pPr>
    </w:p>
    <w:p w14:paraId="557B4C3E" w14:textId="77777777" w:rsidR="00300340" w:rsidRDefault="00300340" w:rsidP="00300340">
      <w:pPr>
        <w:pStyle w:val="a1"/>
        <w:numPr>
          <w:ilvl w:val="0"/>
          <w:numId w:val="30"/>
        </w:numPr>
      </w:pPr>
      <w:r w:rsidRPr="00300340">
        <w:rPr>
          <w:lang w:val="ru-RU"/>
        </w:rPr>
        <w:t xml:space="preserve">                </w:t>
      </w:r>
      <w:r>
        <w:t>Если ОсновнаяСтрока.Сотрудник = Строка.Сотрудник</w:t>
      </w:r>
    </w:p>
    <w:p w14:paraId="7628C022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            И ОсновнаяСтрока.ВидРасчета = ПредопределенноеЗначение(</w:t>
      </w:r>
    </w:p>
    <w:p w14:paraId="145FE1D9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                "ПланВидовРасчета.ОсновныеНачисления.Оклад") Тогда</w:t>
      </w:r>
    </w:p>
    <w:p w14:paraId="3D68014C" w14:textId="77777777" w:rsidR="00300340" w:rsidRDefault="00300340" w:rsidP="00300340">
      <w:pPr>
        <w:pStyle w:val="a1"/>
        <w:numPr>
          <w:ilvl w:val="0"/>
          <w:numId w:val="30"/>
        </w:numPr>
      </w:pPr>
    </w:p>
    <w:p w14:paraId="5A0694AD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            ЕстьОклад = Истина;</w:t>
      </w:r>
    </w:p>
    <w:p w14:paraId="4982A968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            Прервать;</w:t>
      </w:r>
    </w:p>
    <w:p w14:paraId="34A9DE96" w14:textId="77777777" w:rsidR="00300340" w:rsidRDefault="00300340" w:rsidP="00300340">
      <w:pPr>
        <w:pStyle w:val="a1"/>
        <w:numPr>
          <w:ilvl w:val="0"/>
          <w:numId w:val="30"/>
        </w:numPr>
      </w:pPr>
    </w:p>
    <w:p w14:paraId="73CCF83B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        КонецЕсли;</w:t>
      </w:r>
    </w:p>
    <w:p w14:paraId="195BE42D" w14:textId="77777777" w:rsidR="00300340" w:rsidRDefault="00300340" w:rsidP="00300340">
      <w:pPr>
        <w:pStyle w:val="a1"/>
        <w:numPr>
          <w:ilvl w:val="0"/>
          <w:numId w:val="30"/>
        </w:numPr>
      </w:pPr>
    </w:p>
    <w:p w14:paraId="754D45D2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    КонецЦикла;</w:t>
      </w:r>
    </w:p>
    <w:p w14:paraId="307C8153" w14:textId="77777777" w:rsidR="00300340" w:rsidRDefault="00300340" w:rsidP="00300340">
      <w:pPr>
        <w:pStyle w:val="a1"/>
        <w:numPr>
          <w:ilvl w:val="0"/>
          <w:numId w:val="30"/>
        </w:numPr>
      </w:pPr>
    </w:p>
    <w:p w14:paraId="337A26B1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    Если Не ЕстьОклад Тогда</w:t>
      </w:r>
    </w:p>
    <w:p w14:paraId="702B3076" w14:textId="77777777" w:rsidR="00300340" w:rsidRDefault="00300340" w:rsidP="00300340">
      <w:pPr>
        <w:pStyle w:val="a1"/>
        <w:numPr>
          <w:ilvl w:val="0"/>
          <w:numId w:val="30"/>
        </w:numPr>
      </w:pPr>
    </w:p>
    <w:p w14:paraId="43EF08BE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        Сообщение = Новый СообщениеПользователю;</w:t>
      </w:r>
    </w:p>
    <w:p w14:paraId="442F2DD3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        Сообщение.Текст =</w:t>
      </w:r>
    </w:p>
    <w:p w14:paraId="60FDD875" w14:textId="77777777" w:rsidR="00300340" w:rsidRPr="00300340" w:rsidRDefault="00300340" w:rsidP="00300340">
      <w:pPr>
        <w:pStyle w:val="a1"/>
        <w:numPr>
          <w:ilvl w:val="0"/>
          <w:numId w:val="30"/>
        </w:numPr>
        <w:rPr>
          <w:lang w:val="ru-RU"/>
        </w:rPr>
      </w:pPr>
      <w:r w:rsidRPr="00300340">
        <w:rPr>
          <w:lang w:val="ru-RU"/>
        </w:rPr>
        <w:t xml:space="preserve">                    "Для расчета Премии не найден Оклад сотрудника "</w:t>
      </w:r>
    </w:p>
    <w:p w14:paraId="0565F46C" w14:textId="77777777" w:rsidR="00300340" w:rsidRDefault="00300340" w:rsidP="00300340">
      <w:pPr>
        <w:pStyle w:val="a1"/>
        <w:numPr>
          <w:ilvl w:val="0"/>
          <w:numId w:val="30"/>
        </w:numPr>
      </w:pPr>
      <w:r w:rsidRPr="00300340">
        <w:rPr>
          <w:lang w:val="ru-RU"/>
        </w:rPr>
        <w:t xml:space="preserve">                    </w:t>
      </w:r>
      <w:r>
        <w:t>+ Строка(Строка.Сотрудник)</w:t>
      </w:r>
    </w:p>
    <w:p w14:paraId="335E86A3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            + " в текущем документе";</w:t>
      </w:r>
    </w:p>
    <w:p w14:paraId="4C5FE5EB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        Сообщение.Сообщить();</w:t>
      </w:r>
    </w:p>
    <w:p w14:paraId="160445E2" w14:textId="77777777" w:rsidR="00300340" w:rsidRDefault="00300340" w:rsidP="00300340">
      <w:pPr>
        <w:pStyle w:val="a1"/>
        <w:numPr>
          <w:ilvl w:val="0"/>
          <w:numId w:val="30"/>
        </w:numPr>
      </w:pPr>
    </w:p>
    <w:p w14:paraId="3CF9BCF4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        Отказ = Истина;</w:t>
      </w:r>
    </w:p>
    <w:p w14:paraId="53D2ABEA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        Возврат;</w:t>
      </w:r>
    </w:p>
    <w:p w14:paraId="541A1097" w14:textId="77777777" w:rsidR="00300340" w:rsidRDefault="00300340" w:rsidP="00300340">
      <w:pPr>
        <w:pStyle w:val="a1"/>
        <w:numPr>
          <w:ilvl w:val="0"/>
          <w:numId w:val="30"/>
        </w:numPr>
      </w:pPr>
    </w:p>
    <w:p w14:paraId="06FB4FDE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    КонецЕсли;</w:t>
      </w:r>
    </w:p>
    <w:p w14:paraId="7233B769" w14:textId="77777777" w:rsidR="00300340" w:rsidRDefault="00300340" w:rsidP="00300340">
      <w:pPr>
        <w:pStyle w:val="a1"/>
        <w:numPr>
          <w:ilvl w:val="0"/>
          <w:numId w:val="30"/>
        </w:numPr>
      </w:pPr>
    </w:p>
    <w:p w14:paraId="45102716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    // Проверка даты приема сотрудника.</w:t>
      </w:r>
    </w:p>
    <w:p w14:paraId="17B85F38" w14:textId="77777777" w:rsidR="00300340" w:rsidRDefault="00300340" w:rsidP="00300340">
      <w:pPr>
        <w:pStyle w:val="a1"/>
        <w:numPr>
          <w:ilvl w:val="0"/>
          <w:numId w:val="30"/>
        </w:numPr>
      </w:pPr>
    </w:p>
    <w:p w14:paraId="1729B439" w14:textId="77777777" w:rsidR="00300340" w:rsidRPr="00300340" w:rsidRDefault="00300340" w:rsidP="00300340">
      <w:pPr>
        <w:pStyle w:val="a1"/>
        <w:numPr>
          <w:ilvl w:val="0"/>
          <w:numId w:val="30"/>
        </w:numPr>
        <w:rPr>
          <w:lang w:val="ru-RU"/>
        </w:rPr>
      </w:pPr>
      <w:r w:rsidRPr="00300340">
        <w:rPr>
          <w:lang w:val="ru-RU"/>
        </w:rPr>
        <w:t xml:space="preserve">            Если Не ЗначениеЗаполнено(Строка.Сотрудник.ДатаПриема) Тогда</w:t>
      </w:r>
    </w:p>
    <w:p w14:paraId="35F3B01F" w14:textId="77777777" w:rsidR="00300340" w:rsidRPr="00300340" w:rsidRDefault="00300340" w:rsidP="00300340">
      <w:pPr>
        <w:pStyle w:val="a1"/>
        <w:numPr>
          <w:ilvl w:val="0"/>
          <w:numId w:val="30"/>
        </w:numPr>
        <w:rPr>
          <w:lang w:val="ru-RU"/>
        </w:rPr>
      </w:pPr>
    </w:p>
    <w:p w14:paraId="60B85EB1" w14:textId="77777777" w:rsidR="00300340" w:rsidRDefault="00300340" w:rsidP="00300340">
      <w:pPr>
        <w:pStyle w:val="a1"/>
        <w:numPr>
          <w:ilvl w:val="0"/>
          <w:numId w:val="30"/>
        </w:numPr>
      </w:pPr>
      <w:r w:rsidRPr="00300340">
        <w:rPr>
          <w:lang w:val="ru-RU"/>
        </w:rPr>
        <w:lastRenderedPageBreak/>
        <w:t xml:space="preserve">                </w:t>
      </w:r>
      <w:r>
        <w:t>Сообщение = Новый СообщениеПользователю;</w:t>
      </w:r>
    </w:p>
    <w:p w14:paraId="1C158671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        Сообщение.Текст =</w:t>
      </w:r>
    </w:p>
    <w:p w14:paraId="00D3643D" w14:textId="77777777" w:rsidR="00300340" w:rsidRPr="00300340" w:rsidRDefault="00300340" w:rsidP="00300340">
      <w:pPr>
        <w:pStyle w:val="a1"/>
        <w:numPr>
          <w:ilvl w:val="0"/>
          <w:numId w:val="30"/>
        </w:numPr>
        <w:rPr>
          <w:lang w:val="ru-RU"/>
        </w:rPr>
      </w:pPr>
      <w:r w:rsidRPr="00300340">
        <w:rPr>
          <w:lang w:val="ru-RU"/>
        </w:rPr>
        <w:t xml:space="preserve">                    "Для сотрудника " + Строка(Строка.Сотрудник)</w:t>
      </w:r>
    </w:p>
    <w:p w14:paraId="48B91AB4" w14:textId="77777777" w:rsidR="00300340" w:rsidRDefault="00300340" w:rsidP="00300340">
      <w:pPr>
        <w:pStyle w:val="a1"/>
        <w:numPr>
          <w:ilvl w:val="0"/>
          <w:numId w:val="30"/>
        </w:numPr>
      </w:pPr>
      <w:r w:rsidRPr="00300340">
        <w:rPr>
          <w:lang w:val="ru-RU"/>
        </w:rPr>
        <w:t xml:space="preserve">                    </w:t>
      </w:r>
      <w:r>
        <w:t>+ " не заполнена дата приема";</w:t>
      </w:r>
    </w:p>
    <w:p w14:paraId="00423B1F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        Сообщение.Сообщить();</w:t>
      </w:r>
    </w:p>
    <w:p w14:paraId="07E2B708" w14:textId="77777777" w:rsidR="00300340" w:rsidRDefault="00300340" w:rsidP="00300340">
      <w:pPr>
        <w:pStyle w:val="a1"/>
        <w:numPr>
          <w:ilvl w:val="0"/>
          <w:numId w:val="30"/>
        </w:numPr>
      </w:pPr>
    </w:p>
    <w:p w14:paraId="1F946C2D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        Отказ = Истина;</w:t>
      </w:r>
    </w:p>
    <w:p w14:paraId="1C06BA08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        Возврат;</w:t>
      </w:r>
    </w:p>
    <w:p w14:paraId="491B7845" w14:textId="77777777" w:rsidR="00300340" w:rsidRDefault="00300340" w:rsidP="00300340">
      <w:pPr>
        <w:pStyle w:val="a1"/>
        <w:numPr>
          <w:ilvl w:val="0"/>
          <w:numId w:val="30"/>
        </w:numPr>
      </w:pPr>
    </w:p>
    <w:p w14:paraId="3DE1C978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    КонецЕсли;</w:t>
      </w:r>
    </w:p>
    <w:p w14:paraId="19FACD06" w14:textId="77777777" w:rsidR="00300340" w:rsidRDefault="00300340" w:rsidP="00300340">
      <w:pPr>
        <w:pStyle w:val="a1"/>
        <w:numPr>
          <w:ilvl w:val="0"/>
          <w:numId w:val="30"/>
        </w:numPr>
      </w:pPr>
    </w:p>
    <w:p w14:paraId="45981D25" w14:textId="77777777" w:rsidR="00300340" w:rsidRPr="00300340" w:rsidRDefault="00300340" w:rsidP="00300340">
      <w:pPr>
        <w:pStyle w:val="a1"/>
        <w:numPr>
          <w:ilvl w:val="0"/>
          <w:numId w:val="30"/>
        </w:numPr>
        <w:rPr>
          <w:lang w:val="ru-RU"/>
        </w:rPr>
      </w:pPr>
      <w:r w:rsidRPr="00300340">
        <w:rPr>
          <w:lang w:val="ru-RU"/>
        </w:rPr>
        <w:t xml:space="preserve">            Если Строка.Сотрудник.ДатаПриема &gt; ПериодРегистрации Тогда</w:t>
      </w:r>
    </w:p>
    <w:p w14:paraId="77A2F698" w14:textId="77777777" w:rsidR="00300340" w:rsidRPr="00300340" w:rsidRDefault="00300340" w:rsidP="00300340">
      <w:pPr>
        <w:pStyle w:val="a1"/>
        <w:numPr>
          <w:ilvl w:val="0"/>
          <w:numId w:val="30"/>
        </w:numPr>
        <w:rPr>
          <w:lang w:val="ru-RU"/>
        </w:rPr>
      </w:pPr>
    </w:p>
    <w:p w14:paraId="41DB2379" w14:textId="77777777" w:rsidR="00300340" w:rsidRDefault="00300340" w:rsidP="00300340">
      <w:pPr>
        <w:pStyle w:val="a1"/>
        <w:numPr>
          <w:ilvl w:val="0"/>
          <w:numId w:val="30"/>
        </w:numPr>
      </w:pPr>
      <w:r w:rsidRPr="00300340">
        <w:rPr>
          <w:lang w:val="ru-RU"/>
        </w:rPr>
        <w:t xml:space="preserve">                </w:t>
      </w:r>
      <w:r>
        <w:t>Сообщение = Новый СообщениеПользователю;</w:t>
      </w:r>
    </w:p>
    <w:p w14:paraId="0EECB559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        Сообщение.Текст =</w:t>
      </w:r>
    </w:p>
    <w:p w14:paraId="29F5C963" w14:textId="77777777" w:rsidR="00300340" w:rsidRPr="00300340" w:rsidRDefault="00300340" w:rsidP="00300340">
      <w:pPr>
        <w:pStyle w:val="a1"/>
        <w:numPr>
          <w:ilvl w:val="0"/>
          <w:numId w:val="30"/>
        </w:numPr>
        <w:rPr>
          <w:lang w:val="ru-RU"/>
        </w:rPr>
      </w:pPr>
      <w:r w:rsidRPr="00300340">
        <w:rPr>
          <w:lang w:val="ru-RU"/>
        </w:rPr>
        <w:t xml:space="preserve">                    "Дата приема сотрудника " + Строка(Строка.Сотрудник)</w:t>
      </w:r>
    </w:p>
    <w:p w14:paraId="553B9B54" w14:textId="77777777" w:rsidR="00300340" w:rsidRPr="00300340" w:rsidRDefault="00300340" w:rsidP="00300340">
      <w:pPr>
        <w:pStyle w:val="a1"/>
        <w:numPr>
          <w:ilvl w:val="0"/>
          <w:numId w:val="30"/>
        </w:numPr>
        <w:rPr>
          <w:lang w:val="ru-RU"/>
        </w:rPr>
      </w:pPr>
      <w:r w:rsidRPr="00300340">
        <w:rPr>
          <w:lang w:val="ru-RU"/>
        </w:rPr>
        <w:t xml:space="preserve">                    + " не может быть позже начала расчетного периода";</w:t>
      </w:r>
    </w:p>
    <w:p w14:paraId="6AC2C07A" w14:textId="77777777" w:rsidR="00300340" w:rsidRDefault="00300340" w:rsidP="00300340">
      <w:pPr>
        <w:pStyle w:val="a1"/>
        <w:numPr>
          <w:ilvl w:val="0"/>
          <w:numId w:val="30"/>
        </w:numPr>
      </w:pPr>
      <w:r w:rsidRPr="00300340">
        <w:rPr>
          <w:lang w:val="ru-RU"/>
        </w:rPr>
        <w:t xml:space="preserve">                </w:t>
      </w:r>
      <w:r>
        <w:t>Сообщение.Сообщить();</w:t>
      </w:r>
    </w:p>
    <w:p w14:paraId="4C5EF5CA" w14:textId="77777777" w:rsidR="00300340" w:rsidRDefault="00300340" w:rsidP="00300340">
      <w:pPr>
        <w:pStyle w:val="a1"/>
        <w:numPr>
          <w:ilvl w:val="0"/>
          <w:numId w:val="30"/>
        </w:numPr>
      </w:pPr>
    </w:p>
    <w:p w14:paraId="72082EAE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        Отказ = Истина;</w:t>
      </w:r>
    </w:p>
    <w:p w14:paraId="3EF3C36B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        Возврат;</w:t>
      </w:r>
    </w:p>
    <w:p w14:paraId="289CC39A" w14:textId="77777777" w:rsidR="00300340" w:rsidRDefault="00300340" w:rsidP="00300340">
      <w:pPr>
        <w:pStyle w:val="a1"/>
        <w:numPr>
          <w:ilvl w:val="0"/>
          <w:numId w:val="30"/>
        </w:numPr>
      </w:pPr>
    </w:p>
    <w:p w14:paraId="2108BBB8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    КонецЕсли;</w:t>
      </w:r>
    </w:p>
    <w:p w14:paraId="67165456" w14:textId="77777777" w:rsidR="00300340" w:rsidRDefault="00300340" w:rsidP="00300340">
      <w:pPr>
        <w:pStyle w:val="a1"/>
        <w:numPr>
          <w:ilvl w:val="0"/>
          <w:numId w:val="30"/>
        </w:numPr>
      </w:pPr>
    </w:p>
    <w:p w14:paraId="5EAE66EB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КонецЕсли;</w:t>
      </w:r>
    </w:p>
    <w:p w14:paraId="63AF32FD" w14:textId="77777777" w:rsidR="00300340" w:rsidRDefault="00300340" w:rsidP="00300340">
      <w:pPr>
        <w:pStyle w:val="a1"/>
        <w:numPr>
          <w:ilvl w:val="0"/>
          <w:numId w:val="30"/>
        </w:numPr>
      </w:pPr>
    </w:p>
    <w:p w14:paraId="53440A25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КонецЦикла;</w:t>
      </w:r>
    </w:p>
    <w:p w14:paraId="74461F68" w14:textId="77777777" w:rsidR="00300340" w:rsidRDefault="00300340" w:rsidP="00300340">
      <w:pPr>
        <w:pStyle w:val="a1"/>
        <w:numPr>
          <w:ilvl w:val="0"/>
          <w:numId w:val="30"/>
        </w:numPr>
      </w:pPr>
    </w:p>
    <w:p w14:paraId="412FBD2F" w14:textId="77777777" w:rsidR="00300340" w:rsidRDefault="00300340" w:rsidP="00300340">
      <w:pPr>
        <w:pStyle w:val="a1"/>
        <w:numPr>
          <w:ilvl w:val="0"/>
          <w:numId w:val="30"/>
        </w:numPr>
      </w:pPr>
      <w:r>
        <w:t>КонецПроцедуры</w:t>
      </w:r>
    </w:p>
    <w:p w14:paraId="5F799D32" w14:textId="77777777" w:rsidR="00300340" w:rsidRDefault="00300340" w:rsidP="00300340">
      <w:pPr>
        <w:pStyle w:val="a1"/>
        <w:numPr>
          <w:ilvl w:val="0"/>
          <w:numId w:val="30"/>
        </w:numPr>
      </w:pPr>
    </w:p>
    <w:p w14:paraId="5790814C" w14:textId="77777777" w:rsidR="00300340" w:rsidRDefault="00300340" w:rsidP="00300340">
      <w:pPr>
        <w:pStyle w:val="a1"/>
        <w:numPr>
          <w:ilvl w:val="0"/>
          <w:numId w:val="30"/>
        </w:numPr>
      </w:pPr>
    </w:p>
    <w:p w14:paraId="5DBD1D4B" w14:textId="77777777" w:rsidR="00300340" w:rsidRPr="00300340" w:rsidRDefault="00300340" w:rsidP="00300340">
      <w:pPr>
        <w:pStyle w:val="a1"/>
        <w:numPr>
          <w:ilvl w:val="0"/>
          <w:numId w:val="30"/>
        </w:numPr>
        <w:rPr>
          <w:lang w:val="ru-RU"/>
        </w:rPr>
      </w:pPr>
      <w:r w:rsidRPr="00300340">
        <w:rPr>
          <w:lang w:val="ru-RU"/>
        </w:rPr>
        <w:t>Функция ПолучитьСтажИПроцентПремии(Сотрудник, ПериодРегистрации, ДатаНачалаУчетаВБазе)</w:t>
      </w:r>
    </w:p>
    <w:p w14:paraId="3B19BA89" w14:textId="77777777" w:rsidR="00300340" w:rsidRPr="00300340" w:rsidRDefault="00300340" w:rsidP="00300340">
      <w:pPr>
        <w:pStyle w:val="a1"/>
        <w:numPr>
          <w:ilvl w:val="0"/>
          <w:numId w:val="30"/>
        </w:numPr>
        <w:rPr>
          <w:lang w:val="ru-RU"/>
        </w:rPr>
      </w:pPr>
    </w:p>
    <w:p w14:paraId="6515F003" w14:textId="77777777" w:rsidR="00300340" w:rsidRDefault="00300340" w:rsidP="00300340">
      <w:pPr>
        <w:pStyle w:val="a1"/>
        <w:numPr>
          <w:ilvl w:val="0"/>
          <w:numId w:val="30"/>
        </w:numPr>
      </w:pPr>
      <w:r w:rsidRPr="00300340">
        <w:rPr>
          <w:lang w:val="ru-RU"/>
        </w:rPr>
        <w:t xml:space="preserve">    </w:t>
      </w:r>
      <w:r>
        <w:t>// Функция возвращает структуру:</w:t>
      </w:r>
    </w:p>
    <w:p w14:paraId="15A57F8E" w14:textId="77777777" w:rsidR="00300340" w:rsidRPr="00300340" w:rsidRDefault="00300340" w:rsidP="00300340">
      <w:pPr>
        <w:pStyle w:val="a1"/>
        <w:numPr>
          <w:ilvl w:val="0"/>
          <w:numId w:val="30"/>
        </w:numPr>
        <w:rPr>
          <w:lang w:val="ru-RU"/>
        </w:rPr>
      </w:pPr>
      <w:r w:rsidRPr="00300340">
        <w:rPr>
          <w:lang w:val="ru-RU"/>
        </w:rPr>
        <w:t xml:space="preserve">    // Стаж    — рассчитанный стаж сотрудника в годах;</w:t>
      </w:r>
    </w:p>
    <w:p w14:paraId="091B239C" w14:textId="77777777" w:rsidR="00300340" w:rsidRPr="00300340" w:rsidRDefault="00300340" w:rsidP="00300340">
      <w:pPr>
        <w:pStyle w:val="a1"/>
        <w:numPr>
          <w:ilvl w:val="0"/>
          <w:numId w:val="30"/>
        </w:numPr>
        <w:rPr>
          <w:lang w:val="ru-RU"/>
        </w:rPr>
      </w:pPr>
      <w:r w:rsidRPr="00300340">
        <w:rPr>
          <w:lang w:val="ru-RU"/>
        </w:rPr>
        <w:t xml:space="preserve">    // Процент — процент премии из регистра сведений.</w:t>
      </w:r>
    </w:p>
    <w:p w14:paraId="7131D3E9" w14:textId="77777777" w:rsidR="00300340" w:rsidRPr="00300340" w:rsidRDefault="00300340" w:rsidP="00300340">
      <w:pPr>
        <w:pStyle w:val="a1"/>
        <w:numPr>
          <w:ilvl w:val="0"/>
          <w:numId w:val="30"/>
        </w:numPr>
        <w:rPr>
          <w:lang w:val="ru-RU"/>
        </w:rPr>
      </w:pPr>
    </w:p>
    <w:p w14:paraId="1F9B9359" w14:textId="77777777" w:rsidR="00300340" w:rsidRPr="00300340" w:rsidRDefault="00300340" w:rsidP="00300340">
      <w:pPr>
        <w:pStyle w:val="a1"/>
        <w:numPr>
          <w:ilvl w:val="0"/>
          <w:numId w:val="30"/>
        </w:numPr>
        <w:rPr>
          <w:lang w:val="ru-RU"/>
        </w:rPr>
      </w:pPr>
      <w:r w:rsidRPr="00300340">
        <w:rPr>
          <w:lang w:val="ru-RU"/>
        </w:rPr>
        <w:t xml:space="preserve">    РезультатРасчета = Новый Структура("Стаж, Процент", 0, 0);</w:t>
      </w:r>
    </w:p>
    <w:p w14:paraId="2E7080FE" w14:textId="77777777" w:rsidR="00300340" w:rsidRPr="00300340" w:rsidRDefault="00300340" w:rsidP="00300340">
      <w:pPr>
        <w:pStyle w:val="a1"/>
        <w:numPr>
          <w:ilvl w:val="0"/>
          <w:numId w:val="30"/>
        </w:numPr>
        <w:rPr>
          <w:lang w:val="ru-RU"/>
        </w:rPr>
      </w:pPr>
    </w:p>
    <w:p w14:paraId="2D116AF0" w14:textId="77777777" w:rsidR="00300340" w:rsidRDefault="00300340" w:rsidP="00300340">
      <w:pPr>
        <w:pStyle w:val="a1"/>
        <w:numPr>
          <w:ilvl w:val="0"/>
          <w:numId w:val="30"/>
        </w:numPr>
      </w:pPr>
      <w:r w:rsidRPr="00300340">
        <w:rPr>
          <w:lang w:val="ru-RU"/>
        </w:rPr>
        <w:t xml:space="preserve">    </w:t>
      </w:r>
      <w:r>
        <w:t>// ------------------------------------------------------------------------</w:t>
      </w:r>
    </w:p>
    <w:p w14:paraId="10404ACA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// Получение исходных данных сотрудника</w:t>
      </w:r>
    </w:p>
    <w:p w14:paraId="0D81D372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// ------------------------------------------------------------------------</w:t>
      </w:r>
    </w:p>
    <w:p w14:paraId="48996866" w14:textId="77777777" w:rsidR="00300340" w:rsidRDefault="00300340" w:rsidP="00300340">
      <w:pPr>
        <w:pStyle w:val="a1"/>
        <w:numPr>
          <w:ilvl w:val="0"/>
          <w:numId w:val="30"/>
        </w:numPr>
      </w:pPr>
    </w:p>
    <w:p w14:paraId="4046DC6F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ДатаПриема = Сотрудник.ДатаПриема;</w:t>
      </w:r>
    </w:p>
    <w:p w14:paraId="79835DD2" w14:textId="77777777" w:rsidR="00300340" w:rsidRDefault="00300340" w:rsidP="00300340">
      <w:pPr>
        <w:pStyle w:val="a1"/>
        <w:numPr>
          <w:ilvl w:val="0"/>
          <w:numId w:val="30"/>
        </w:numPr>
      </w:pPr>
    </w:p>
    <w:p w14:paraId="3FB336C7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Если Не ЗначениеЗаполнено(ДатаПриема) Тогда</w:t>
      </w:r>
    </w:p>
    <w:p w14:paraId="594942F0" w14:textId="77777777" w:rsidR="00300340" w:rsidRDefault="00300340" w:rsidP="00300340">
      <w:pPr>
        <w:pStyle w:val="a1"/>
        <w:numPr>
          <w:ilvl w:val="0"/>
          <w:numId w:val="30"/>
        </w:numPr>
      </w:pPr>
      <w:r>
        <w:lastRenderedPageBreak/>
        <w:t xml:space="preserve">        Возврат РезультатРасчета;</w:t>
      </w:r>
    </w:p>
    <w:p w14:paraId="6A99D870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КонецЕсли;</w:t>
      </w:r>
    </w:p>
    <w:p w14:paraId="2B112611" w14:textId="77777777" w:rsidR="00300340" w:rsidRDefault="00300340" w:rsidP="00300340">
      <w:pPr>
        <w:pStyle w:val="a1"/>
        <w:numPr>
          <w:ilvl w:val="0"/>
          <w:numId w:val="30"/>
        </w:numPr>
      </w:pPr>
    </w:p>
    <w:p w14:paraId="4BEE2ACC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НачальныйСтажВДнях = Сотрудник.НачальныйСтажВДнях;</w:t>
      </w:r>
    </w:p>
    <w:p w14:paraId="0AECBF09" w14:textId="77777777" w:rsidR="00300340" w:rsidRDefault="00300340" w:rsidP="00300340">
      <w:pPr>
        <w:pStyle w:val="a1"/>
        <w:numPr>
          <w:ilvl w:val="0"/>
          <w:numId w:val="30"/>
        </w:numPr>
      </w:pPr>
    </w:p>
    <w:p w14:paraId="37697777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Если Не ЗначениеЗаполнено(НачальныйСтажВДнях) Тогда</w:t>
      </w:r>
    </w:p>
    <w:p w14:paraId="6418D6BC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НачальныйСтажВДнях = 0;</w:t>
      </w:r>
    </w:p>
    <w:p w14:paraId="27F2E794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КонецЕсли;</w:t>
      </w:r>
    </w:p>
    <w:p w14:paraId="2CAAE738" w14:textId="77777777" w:rsidR="00300340" w:rsidRDefault="00300340" w:rsidP="00300340">
      <w:pPr>
        <w:pStyle w:val="a1"/>
        <w:numPr>
          <w:ilvl w:val="0"/>
          <w:numId w:val="30"/>
        </w:numPr>
      </w:pPr>
    </w:p>
    <w:p w14:paraId="337509A4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// ------------------------------------------------------------------------</w:t>
      </w:r>
    </w:p>
    <w:p w14:paraId="2BFF9832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// Расчет стажа</w:t>
      </w:r>
    </w:p>
    <w:p w14:paraId="077E71D0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// ------------------------------------------------------------------------</w:t>
      </w:r>
    </w:p>
    <w:p w14:paraId="18E0DC28" w14:textId="77777777" w:rsidR="00300340" w:rsidRDefault="00300340" w:rsidP="00300340">
      <w:pPr>
        <w:pStyle w:val="a1"/>
        <w:numPr>
          <w:ilvl w:val="0"/>
          <w:numId w:val="30"/>
        </w:numPr>
      </w:pPr>
    </w:p>
    <w:p w14:paraId="056AA8BA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Если ДатаНачалаУчетаВБазе &gt; ДатаПриема Тогда</w:t>
      </w:r>
    </w:p>
    <w:p w14:paraId="67D791E7" w14:textId="77777777" w:rsidR="00300340" w:rsidRDefault="00300340" w:rsidP="00300340">
      <w:pPr>
        <w:pStyle w:val="a1"/>
        <w:numPr>
          <w:ilvl w:val="0"/>
          <w:numId w:val="30"/>
        </w:numPr>
      </w:pPr>
    </w:p>
    <w:p w14:paraId="54053CCF" w14:textId="77777777" w:rsidR="00300340" w:rsidRPr="00300340" w:rsidRDefault="00300340" w:rsidP="00300340">
      <w:pPr>
        <w:pStyle w:val="a1"/>
        <w:numPr>
          <w:ilvl w:val="0"/>
          <w:numId w:val="30"/>
        </w:numPr>
        <w:rPr>
          <w:lang w:val="ru-RU"/>
        </w:rPr>
      </w:pPr>
      <w:r w:rsidRPr="00300340">
        <w:rPr>
          <w:lang w:val="ru-RU"/>
        </w:rPr>
        <w:t xml:space="preserve">        // Сотрудник был принят до начала учета в базе.</w:t>
      </w:r>
    </w:p>
    <w:p w14:paraId="67FAAEA2" w14:textId="77777777" w:rsidR="00300340" w:rsidRPr="00300340" w:rsidRDefault="00300340" w:rsidP="00300340">
      <w:pPr>
        <w:pStyle w:val="a1"/>
        <w:numPr>
          <w:ilvl w:val="0"/>
          <w:numId w:val="30"/>
        </w:numPr>
        <w:rPr>
          <w:lang w:val="ru-RU"/>
        </w:rPr>
      </w:pPr>
      <w:r w:rsidRPr="00300340">
        <w:rPr>
          <w:lang w:val="ru-RU"/>
        </w:rPr>
        <w:t xml:space="preserve">        // Учитываем начальный стаж и время работы после начала учета.</w:t>
      </w:r>
    </w:p>
    <w:p w14:paraId="170A6A1A" w14:textId="77777777" w:rsidR="00300340" w:rsidRPr="00300340" w:rsidRDefault="00300340" w:rsidP="00300340">
      <w:pPr>
        <w:pStyle w:val="a1"/>
        <w:numPr>
          <w:ilvl w:val="0"/>
          <w:numId w:val="30"/>
        </w:numPr>
        <w:rPr>
          <w:lang w:val="ru-RU"/>
        </w:rPr>
      </w:pPr>
    </w:p>
    <w:p w14:paraId="0595147B" w14:textId="77777777" w:rsidR="00300340" w:rsidRDefault="00300340" w:rsidP="00300340">
      <w:pPr>
        <w:pStyle w:val="a1"/>
        <w:numPr>
          <w:ilvl w:val="0"/>
          <w:numId w:val="30"/>
        </w:numPr>
      </w:pPr>
      <w:r w:rsidRPr="00300340">
        <w:rPr>
          <w:lang w:val="ru-RU"/>
        </w:rPr>
        <w:t xml:space="preserve">        </w:t>
      </w:r>
      <w:r>
        <w:t>КоличествоДней = Цел(</w:t>
      </w:r>
    </w:p>
    <w:p w14:paraId="433F6C87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    (НачалоДня(ПериодРегистрации) - НачалоДня(ДатаНачалаУчетаВБазе))</w:t>
      </w:r>
    </w:p>
    <w:p w14:paraId="73335992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    / 86400);</w:t>
      </w:r>
    </w:p>
    <w:p w14:paraId="140030C6" w14:textId="77777777" w:rsidR="00300340" w:rsidRDefault="00300340" w:rsidP="00300340">
      <w:pPr>
        <w:pStyle w:val="a1"/>
        <w:numPr>
          <w:ilvl w:val="0"/>
          <w:numId w:val="30"/>
        </w:numPr>
      </w:pPr>
    </w:p>
    <w:p w14:paraId="665BE3C9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КоличествоДней = КоличествоДней + НачальныйСтажВДнях;</w:t>
      </w:r>
    </w:p>
    <w:p w14:paraId="6E3E7746" w14:textId="77777777" w:rsidR="00300340" w:rsidRDefault="00300340" w:rsidP="00300340">
      <w:pPr>
        <w:pStyle w:val="a1"/>
        <w:numPr>
          <w:ilvl w:val="0"/>
          <w:numId w:val="30"/>
        </w:numPr>
      </w:pPr>
    </w:p>
    <w:p w14:paraId="6D72AFCA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Иначе</w:t>
      </w:r>
    </w:p>
    <w:p w14:paraId="63CEBFDB" w14:textId="77777777" w:rsidR="00300340" w:rsidRDefault="00300340" w:rsidP="00300340">
      <w:pPr>
        <w:pStyle w:val="a1"/>
        <w:numPr>
          <w:ilvl w:val="0"/>
          <w:numId w:val="30"/>
        </w:numPr>
      </w:pPr>
    </w:p>
    <w:p w14:paraId="0DA32EEB" w14:textId="77777777" w:rsidR="00300340" w:rsidRPr="00300340" w:rsidRDefault="00300340" w:rsidP="00300340">
      <w:pPr>
        <w:pStyle w:val="a1"/>
        <w:numPr>
          <w:ilvl w:val="0"/>
          <w:numId w:val="30"/>
        </w:numPr>
        <w:rPr>
          <w:lang w:val="ru-RU"/>
        </w:rPr>
      </w:pPr>
      <w:r w:rsidRPr="00300340">
        <w:rPr>
          <w:lang w:val="ru-RU"/>
        </w:rPr>
        <w:t xml:space="preserve">        // Сотрудник принят после начала учета в базе.</w:t>
      </w:r>
    </w:p>
    <w:p w14:paraId="484BB899" w14:textId="77777777" w:rsidR="00300340" w:rsidRPr="00300340" w:rsidRDefault="00300340" w:rsidP="00300340">
      <w:pPr>
        <w:pStyle w:val="a1"/>
        <w:numPr>
          <w:ilvl w:val="0"/>
          <w:numId w:val="30"/>
        </w:numPr>
        <w:rPr>
          <w:lang w:val="ru-RU"/>
        </w:rPr>
      </w:pPr>
      <w:r w:rsidRPr="00300340">
        <w:rPr>
          <w:lang w:val="ru-RU"/>
        </w:rPr>
        <w:t xml:space="preserve">        // Стаж рассчитывается непосредственно от даты приема.</w:t>
      </w:r>
    </w:p>
    <w:p w14:paraId="1BF5AD83" w14:textId="77777777" w:rsidR="00300340" w:rsidRPr="00300340" w:rsidRDefault="00300340" w:rsidP="00300340">
      <w:pPr>
        <w:pStyle w:val="a1"/>
        <w:numPr>
          <w:ilvl w:val="0"/>
          <w:numId w:val="30"/>
        </w:numPr>
        <w:rPr>
          <w:lang w:val="ru-RU"/>
        </w:rPr>
      </w:pPr>
    </w:p>
    <w:p w14:paraId="3B0E2B98" w14:textId="77777777" w:rsidR="00300340" w:rsidRDefault="00300340" w:rsidP="00300340">
      <w:pPr>
        <w:pStyle w:val="a1"/>
        <w:numPr>
          <w:ilvl w:val="0"/>
          <w:numId w:val="30"/>
        </w:numPr>
      </w:pPr>
      <w:r w:rsidRPr="00300340">
        <w:rPr>
          <w:lang w:val="ru-RU"/>
        </w:rPr>
        <w:t xml:space="preserve">        </w:t>
      </w:r>
      <w:r>
        <w:t>КоличествоДней = Цел(</w:t>
      </w:r>
    </w:p>
    <w:p w14:paraId="29AB381E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    (НачалоДня(ПериодРегистрации) - НачалоДня(ДатаПриема))</w:t>
      </w:r>
    </w:p>
    <w:p w14:paraId="28949ED5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    / 86400);</w:t>
      </w:r>
    </w:p>
    <w:p w14:paraId="689E133D" w14:textId="77777777" w:rsidR="00300340" w:rsidRDefault="00300340" w:rsidP="00300340">
      <w:pPr>
        <w:pStyle w:val="a1"/>
        <w:numPr>
          <w:ilvl w:val="0"/>
          <w:numId w:val="30"/>
        </w:numPr>
      </w:pPr>
    </w:p>
    <w:p w14:paraId="1354FE67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КонецЕсли;</w:t>
      </w:r>
    </w:p>
    <w:p w14:paraId="3EB076D5" w14:textId="77777777" w:rsidR="00300340" w:rsidRDefault="00300340" w:rsidP="00300340">
      <w:pPr>
        <w:pStyle w:val="a1"/>
        <w:numPr>
          <w:ilvl w:val="0"/>
          <w:numId w:val="30"/>
        </w:numPr>
      </w:pPr>
    </w:p>
    <w:p w14:paraId="12CB92D0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Если КоличествоДней &lt; 0 Тогда</w:t>
      </w:r>
    </w:p>
    <w:p w14:paraId="26CBE957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КоличествоДней = 0;</w:t>
      </w:r>
    </w:p>
    <w:p w14:paraId="77C375C9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КонецЕсли;</w:t>
      </w:r>
    </w:p>
    <w:p w14:paraId="208A8F4A" w14:textId="77777777" w:rsidR="00300340" w:rsidRDefault="00300340" w:rsidP="00300340">
      <w:pPr>
        <w:pStyle w:val="a1"/>
        <w:numPr>
          <w:ilvl w:val="0"/>
          <w:numId w:val="30"/>
        </w:numPr>
      </w:pPr>
    </w:p>
    <w:p w14:paraId="7EA7D9AE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Стаж = КоличествоДней / 365;</w:t>
      </w:r>
    </w:p>
    <w:p w14:paraId="0856D336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РезультатРасчета.Стаж = Стаж;</w:t>
      </w:r>
    </w:p>
    <w:p w14:paraId="05F180C8" w14:textId="77777777" w:rsidR="00300340" w:rsidRDefault="00300340" w:rsidP="00300340">
      <w:pPr>
        <w:pStyle w:val="a1"/>
        <w:numPr>
          <w:ilvl w:val="0"/>
          <w:numId w:val="30"/>
        </w:numPr>
      </w:pPr>
    </w:p>
    <w:p w14:paraId="1CE63B0C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// ------------------------------------------------------------------------</w:t>
      </w:r>
    </w:p>
    <w:p w14:paraId="4773EC4A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// Получение процента премии</w:t>
      </w:r>
    </w:p>
    <w:p w14:paraId="453C9DD0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// ------------------------------------------------------------------------</w:t>
      </w:r>
    </w:p>
    <w:p w14:paraId="417F009D" w14:textId="77777777" w:rsidR="00300340" w:rsidRDefault="00300340" w:rsidP="00300340">
      <w:pPr>
        <w:pStyle w:val="a1"/>
        <w:numPr>
          <w:ilvl w:val="0"/>
          <w:numId w:val="30"/>
        </w:numPr>
      </w:pPr>
    </w:p>
    <w:p w14:paraId="40476EE3" w14:textId="77777777" w:rsidR="00300340" w:rsidRDefault="00300340" w:rsidP="00300340">
      <w:pPr>
        <w:pStyle w:val="a1"/>
        <w:numPr>
          <w:ilvl w:val="0"/>
          <w:numId w:val="30"/>
        </w:numPr>
      </w:pPr>
      <w:r>
        <w:lastRenderedPageBreak/>
        <w:t xml:space="preserve">    Запрос = Новый Запрос;</w:t>
      </w:r>
    </w:p>
    <w:p w14:paraId="0F75CADE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Запрос.Текст =</w:t>
      </w:r>
    </w:p>
    <w:p w14:paraId="34F4564E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"ВЫБРАТЬ ПЕРВЫЕ 1</w:t>
      </w:r>
    </w:p>
    <w:p w14:paraId="1C9FB5E5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|    ШкалаПроцентовПремииОтСтажа.Процент КАК Процент</w:t>
      </w:r>
    </w:p>
    <w:p w14:paraId="3611D793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|ИЗ</w:t>
      </w:r>
    </w:p>
    <w:p w14:paraId="658803E2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|    РегистрСведений.ШкалаПроцентовПремииОтСтажа</w:t>
      </w:r>
    </w:p>
    <w:p w14:paraId="2E09DB01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|        КАК ШкалаПроцентовПремииОтСтажа</w:t>
      </w:r>
    </w:p>
    <w:p w14:paraId="4B239067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|ГДЕ</w:t>
      </w:r>
    </w:p>
    <w:p w14:paraId="2E678D7F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|    &amp;Стаж &gt;= ШкалаПроцентовПремииОтСтажа.СтажОт</w:t>
      </w:r>
    </w:p>
    <w:p w14:paraId="55ABFEF4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|    И &amp;Стаж &lt; ШкалаПроцентовПремииОтСтажа.СтажДо</w:t>
      </w:r>
    </w:p>
    <w:p w14:paraId="4260AADC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|УПОРЯДОЧИТЬ ПО</w:t>
      </w:r>
    </w:p>
    <w:p w14:paraId="11879A0F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|    ШкалаПроцентовПремииОтСтажа.СтажОт УБЫВ";</w:t>
      </w:r>
    </w:p>
    <w:p w14:paraId="1A2DE6A7" w14:textId="77777777" w:rsidR="00300340" w:rsidRDefault="00300340" w:rsidP="00300340">
      <w:pPr>
        <w:pStyle w:val="a1"/>
        <w:numPr>
          <w:ilvl w:val="0"/>
          <w:numId w:val="30"/>
        </w:numPr>
      </w:pPr>
    </w:p>
    <w:p w14:paraId="6DF646CB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Запрос.УстановитьПараметр("Стаж", Стаж);</w:t>
      </w:r>
    </w:p>
    <w:p w14:paraId="1C06C772" w14:textId="77777777" w:rsidR="00300340" w:rsidRDefault="00300340" w:rsidP="00300340">
      <w:pPr>
        <w:pStyle w:val="a1"/>
        <w:numPr>
          <w:ilvl w:val="0"/>
          <w:numId w:val="30"/>
        </w:numPr>
      </w:pPr>
    </w:p>
    <w:p w14:paraId="4B1E10E4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Выборка = Запрос.Выполнить().Выбрать();</w:t>
      </w:r>
    </w:p>
    <w:p w14:paraId="5B7AE8AC" w14:textId="77777777" w:rsidR="00300340" w:rsidRDefault="00300340" w:rsidP="00300340">
      <w:pPr>
        <w:pStyle w:val="a1"/>
        <w:numPr>
          <w:ilvl w:val="0"/>
          <w:numId w:val="30"/>
        </w:numPr>
      </w:pPr>
    </w:p>
    <w:p w14:paraId="153CF344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Если Выборка.Следующий() Тогда</w:t>
      </w:r>
    </w:p>
    <w:p w14:paraId="5E4D36F1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РезультатРасчета.Процент = Выборка.Процент;</w:t>
      </w:r>
    </w:p>
    <w:p w14:paraId="5341A114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КонецЕсли;</w:t>
      </w:r>
    </w:p>
    <w:p w14:paraId="17CD5AD4" w14:textId="77777777" w:rsidR="00300340" w:rsidRDefault="00300340" w:rsidP="00300340">
      <w:pPr>
        <w:pStyle w:val="a1"/>
        <w:numPr>
          <w:ilvl w:val="0"/>
          <w:numId w:val="30"/>
        </w:numPr>
      </w:pPr>
    </w:p>
    <w:p w14:paraId="3C223355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Возврат РезультатРасчета;</w:t>
      </w:r>
    </w:p>
    <w:p w14:paraId="07182630" w14:textId="77777777" w:rsidR="00300340" w:rsidRDefault="00300340" w:rsidP="00300340">
      <w:pPr>
        <w:pStyle w:val="a1"/>
        <w:numPr>
          <w:ilvl w:val="0"/>
          <w:numId w:val="30"/>
        </w:numPr>
      </w:pPr>
    </w:p>
    <w:p w14:paraId="447DBEE7" w14:textId="77777777" w:rsidR="00300340" w:rsidRDefault="00300340" w:rsidP="00300340">
      <w:pPr>
        <w:pStyle w:val="a1"/>
        <w:numPr>
          <w:ilvl w:val="0"/>
          <w:numId w:val="30"/>
        </w:numPr>
      </w:pPr>
      <w:r>
        <w:t>КонецФункции</w:t>
      </w:r>
    </w:p>
    <w:p w14:paraId="271177FD" w14:textId="77777777" w:rsidR="00300340" w:rsidRDefault="00300340" w:rsidP="00300340">
      <w:pPr>
        <w:pStyle w:val="a1"/>
        <w:numPr>
          <w:ilvl w:val="0"/>
          <w:numId w:val="30"/>
        </w:numPr>
      </w:pPr>
    </w:p>
    <w:p w14:paraId="6434F71B" w14:textId="77777777" w:rsidR="00300340" w:rsidRDefault="00300340" w:rsidP="00300340">
      <w:pPr>
        <w:pStyle w:val="a1"/>
        <w:numPr>
          <w:ilvl w:val="0"/>
          <w:numId w:val="30"/>
        </w:numPr>
      </w:pPr>
    </w:p>
    <w:p w14:paraId="5EF8AA9D" w14:textId="77777777" w:rsidR="00300340" w:rsidRDefault="00300340" w:rsidP="00300340">
      <w:pPr>
        <w:pStyle w:val="a1"/>
        <w:numPr>
          <w:ilvl w:val="0"/>
          <w:numId w:val="30"/>
        </w:numPr>
      </w:pPr>
      <w:r>
        <w:t>Процедура ОбработкаПроведения(Отказ, РежимПроведения)</w:t>
      </w:r>
    </w:p>
    <w:p w14:paraId="04B620C8" w14:textId="77777777" w:rsidR="00300340" w:rsidRDefault="00300340" w:rsidP="00300340">
      <w:pPr>
        <w:pStyle w:val="a1"/>
        <w:numPr>
          <w:ilvl w:val="0"/>
          <w:numId w:val="30"/>
        </w:numPr>
      </w:pPr>
    </w:p>
    <w:p w14:paraId="5A1440AB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// ========================================================================</w:t>
      </w:r>
    </w:p>
    <w:p w14:paraId="5601B9CF" w14:textId="77777777" w:rsidR="00300340" w:rsidRPr="00300340" w:rsidRDefault="00300340" w:rsidP="00300340">
      <w:pPr>
        <w:pStyle w:val="a1"/>
        <w:numPr>
          <w:ilvl w:val="0"/>
          <w:numId w:val="30"/>
        </w:numPr>
        <w:rPr>
          <w:lang w:val="ru-RU"/>
        </w:rPr>
      </w:pPr>
      <w:r w:rsidRPr="00300340">
        <w:rPr>
          <w:lang w:val="ru-RU"/>
        </w:rPr>
        <w:t xml:space="preserve">    // ЭТАП 1. ПОЛУЧЕНИЕ И ПРОВЕРКА ИСХОДНЫХ ДАННЫХ</w:t>
      </w:r>
    </w:p>
    <w:p w14:paraId="1B42244D" w14:textId="77777777" w:rsidR="00300340" w:rsidRDefault="00300340" w:rsidP="00300340">
      <w:pPr>
        <w:pStyle w:val="a1"/>
        <w:numPr>
          <w:ilvl w:val="0"/>
          <w:numId w:val="30"/>
        </w:numPr>
      </w:pPr>
      <w:r w:rsidRPr="00300340">
        <w:rPr>
          <w:lang w:val="ru-RU"/>
        </w:rPr>
        <w:t xml:space="preserve">    </w:t>
      </w:r>
      <w:r>
        <w:t>// ========================================================================</w:t>
      </w:r>
    </w:p>
    <w:p w14:paraId="5377593D" w14:textId="77777777" w:rsidR="00300340" w:rsidRDefault="00300340" w:rsidP="00300340">
      <w:pPr>
        <w:pStyle w:val="a1"/>
        <w:numPr>
          <w:ilvl w:val="0"/>
          <w:numId w:val="30"/>
        </w:numPr>
      </w:pPr>
    </w:p>
    <w:p w14:paraId="24A76D00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ДатаНачалаУчетаВБазе = Константы.ДатаНачалаУчетаВБазе.Получить();</w:t>
      </w:r>
    </w:p>
    <w:p w14:paraId="460D6BCC" w14:textId="77777777" w:rsidR="00300340" w:rsidRDefault="00300340" w:rsidP="00300340">
      <w:pPr>
        <w:pStyle w:val="a1"/>
        <w:numPr>
          <w:ilvl w:val="0"/>
          <w:numId w:val="30"/>
        </w:numPr>
      </w:pPr>
    </w:p>
    <w:p w14:paraId="0BED3FF0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Если Не ЗначениеЗаполнено(ДатаНачалаУчетаВБазе) Тогда</w:t>
      </w:r>
    </w:p>
    <w:p w14:paraId="27BA90F6" w14:textId="77777777" w:rsidR="00300340" w:rsidRDefault="00300340" w:rsidP="00300340">
      <w:pPr>
        <w:pStyle w:val="a1"/>
        <w:numPr>
          <w:ilvl w:val="0"/>
          <w:numId w:val="30"/>
        </w:numPr>
      </w:pPr>
    </w:p>
    <w:p w14:paraId="3B57FEBD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Сообщение = Новый СообщениеПользователю;</w:t>
      </w:r>
    </w:p>
    <w:p w14:paraId="39D47C8A" w14:textId="77777777" w:rsidR="00300340" w:rsidRPr="00300340" w:rsidRDefault="00300340" w:rsidP="00300340">
      <w:pPr>
        <w:pStyle w:val="a1"/>
        <w:numPr>
          <w:ilvl w:val="0"/>
          <w:numId w:val="30"/>
        </w:numPr>
        <w:rPr>
          <w:lang w:val="ru-RU"/>
        </w:rPr>
      </w:pPr>
      <w:r w:rsidRPr="00300340">
        <w:rPr>
          <w:lang w:val="ru-RU"/>
        </w:rPr>
        <w:t xml:space="preserve">        Сообщение.Текст = "Не заполнена дата начала учета в базе";</w:t>
      </w:r>
    </w:p>
    <w:p w14:paraId="27BA98D8" w14:textId="77777777" w:rsidR="00300340" w:rsidRDefault="00300340" w:rsidP="00300340">
      <w:pPr>
        <w:pStyle w:val="a1"/>
        <w:numPr>
          <w:ilvl w:val="0"/>
          <w:numId w:val="30"/>
        </w:numPr>
      </w:pPr>
      <w:r w:rsidRPr="00300340">
        <w:rPr>
          <w:lang w:val="ru-RU"/>
        </w:rPr>
        <w:t xml:space="preserve">        </w:t>
      </w:r>
      <w:r>
        <w:t>Сообщение.Сообщить();</w:t>
      </w:r>
    </w:p>
    <w:p w14:paraId="3C8660B9" w14:textId="77777777" w:rsidR="00300340" w:rsidRDefault="00300340" w:rsidP="00300340">
      <w:pPr>
        <w:pStyle w:val="a1"/>
        <w:numPr>
          <w:ilvl w:val="0"/>
          <w:numId w:val="30"/>
        </w:numPr>
      </w:pPr>
    </w:p>
    <w:p w14:paraId="0A397346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Отказ = Истина;</w:t>
      </w:r>
    </w:p>
    <w:p w14:paraId="590804A4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Возврат;</w:t>
      </w:r>
    </w:p>
    <w:p w14:paraId="23A6FAF8" w14:textId="77777777" w:rsidR="00300340" w:rsidRDefault="00300340" w:rsidP="00300340">
      <w:pPr>
        <w:pStyle w:val="a1"/>
        <w:numPr>
          <w:ilvl w:val="0"/>
          <w:numId w:val="30"/>
        </w:numPr>
      </w:pPr>
    </w:p>
    <w:p w14:paraId="57F6CB71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КонецЕсли;</w:t>
      </w:r>
    </w:p>
    <w:p w14:paraId="31E7959A" w14:textId="77777777" w:rsidR="00300340" w:rsidRDefault="00300340" w:rsidP="00300340">
      <w:pPr>
        <w:pStyle w:val="a1"/>
        <w:numPr>
          <w:ilvl w:val="0"/>
          <w:numId w:val="30"/>
        </w:numPr>
      </w:pPr>
    </w:p>
    <w:p w14:paraId="1C630FD6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ПериодРегистрации = НачалоМесяца(Дата);</w:t>
      </w:r>
    </w:p>
    <w:p w14:paraId="1F6344E2" w14:textId="77777777" w:rsidR="00300340" w:rsidRDefault="00300340" w:rsidP="00300340">
      <w:pPr>
        <w:pStyle w:val="a1"/>
        <w:numPr>
          <w:ilvl w:val="0"/>
          <w:numId w:val="30"/>
        </w:numPr>
      </w:pPr>
    </w:p>
    <w:p w14:paraId="3E565829" w14:textId="77777777" w:rsidR="00300340" w:rsidRDefault="00300340" w:rsidP="00300340">
      <w:pPr>
        <w:pStyle w:val="a1"/>
        <w:numPr>
          <w:ilvl w:val="0"/>
          <w:numId w:val="30"/>
        </w:numPr>
      </w:pPr>
      <w:r>
        <w:lastRenderedPageBreak/>
        <w:t xml:space="preserve">    Если ДатаНачалаУчетаВБазе &gt; ПериодРегистрации Тогда</w:t>
      </w:r>
    </w:p>
    <w:p w14:paraId="1180F05E" w14:textId="77777777" w:rsidR="00300340" w:rsidRDefault="00300340" w:rsidP="00300340">
      <w:pPr>
        <w:pStyle w:val="a1"/>
        <w:numPr>
          <w:ilvl w:val="0"/>
          <w:numId w:val="30"/>
        </w:numPr>
      </w:pPr>
    </w:p>
    <w:p w14:paraId="1A9206F7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Сообщение = Новый СообщениеПользователю;</w:t>
      </w:r>
    </w:p>
    <w:p w14:paraId="6F21E9C6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Сообщение.Текст =</w:t>
      </w:r>
    </w:p>
    <w:p w14:paraId="03124C0A" w14:textId="77777777" w:rsidR="00300340" w:rsidRPr="00300340" w:rsidRDefault="00300340" w:rsidP="00300340">
      <w:pPr>
        <w:pStyle w:val="a1"/>
        <w:numPr>
          <w:ilvl w:val="0"/>
          <w:numId w:val="30"/>
        </w:numPr>
        <w:rPr>
          <w:lang w:val="ru-RU"/>
        </w:rPr>
      </w:pPr>
      <w:r w:rsidRPr="00300340">
        <w:rPr>
          <w:lang w:val="ru-RU"/>
        </w:rPr>
        <w:t xml:space="preserve">            "Дата начала учета в базе не может быть позже "</w:t>
      </w:r>
    </w:p>
    <w:p w14:paraId="6FFBDFE4" w14:textId="77777777" w:rsidR="00300340" w:rsidRDefault="00300340" w:rsidP="00300340">
      <w:pPr>
        <w:pStyle w:val="a1"/>
        <w:numPr>
          <w:ilvl w:val="0"/>
          <w:numId w:val="30"/>
        </w:numPr>
      </w:pPr>
      <w:r w:rsidRPr="00300340">
        <w:rPr>
          <w:lang w:val="ru-RU"/>
        </w:rPr>
        <w:t xml:space="preserve">            </w:t>
      </w:r>
      <w:r>
        <w:t>+ "расчетного периода";</w:t>
      </w:r>
    </w:p>
    <w:p w14:paraId="2CC919E1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Сообщение.Сообщить();</w:t>
      </w:r>
    </w:p>
    <w:p w14:paraId="39F29472" w14:textId="77777777" w:rsidR="00300340" w:rsidRDefault="00300340" w:rsidP="00300340">
      <w:pPr>
        <w:pStyle w:val="a1"/>
        <w:numPr>
          <w:ilvl w:val="0"/>
          <w:numId w:val="30"/>
        </w:numPr>
      </w:pPr>
    </w:p>
    <w:p w14:paraId="2A35ACBC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Отказ = Истина;</w:t>
      </w:r>
    </w:p>
    <w:p w14:paraId="68308189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Возврат;</w:t>
      </w:r>
    </w:p>
    <w:p w14:paraId="27E64B6C" w14:textId="77777777" w:rsidR="00300340" w:rsidRDefault="00300340" w:rsidP="00300340">
      <w:pPr>
        <w:pStyle w:val="a1"/>
        <w:numPr>
          <w:ilvl w:val="0"/>
          <w:numId w:val="30"/>
        </w:numPr>
      </w:pPr>
    </w:p>
    <w:p w14:paraId="48E8423B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КонецЕсли;</w:t>
      </w:r>
    </w:p>
    <w:p w14:paraId="11419CAA" w14:textId="77777777" w:rsidR="00300340" w:rsidRDefault="00300340" w:rsidP="00300340">
      <w:pPr>
        <w:pStyle w:val="a1"/>
        <w:numPr>
          <w:ilvl w:val="0"/>
          <w:numId w:val="30"/>
        </w:numPr>
      </w:pPr>
    </w:p>
    <w:p w14:paraId="1D23E753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// ========================================================================</w:t>
      </w:r>
    </w:p>
    <w:p w14:paraId="056E0C29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// ЭТАП 2. ФОРМИРОВАНИЕ ПЕРВИЧНЫХ ДВИЖЕНИЙ</w:t>
      </w:r>
    </w:p>
    <w:p w14:paraId="69D52C6D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// ========================================================================</w:t>
      </w:r>
    </w:p>
    <w:p w14:paraId="32163FE5" w14:textId="77777777" w:rsidR="00300340" w:rsidRDefault="00300340" w:rsidP="00300340">
      <w:pPr>
        <w:pStyle w:val="a1"/>
        <w:numPr>
          <w:ilvl w:val="0"/>
          <w:numId w:val="30"/>
        </w:numPr>
      </w:pPr>
    </w:p>
    <w:p w14:paraId="1A9DF60E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// Оба набора записываются всегда.</w:t>
      </w:r>
    </w:p>
    <w:p w14:paraId="38F543F7" w14:textId="77777777" w:rsidR="00300340" w:rsidRPr="00300340" w:rsidRDefault="00300340" w:rsidP="00300340">
      <w:pPr>
        <w:pStyle w:val="a1"/>
        <w:numPr>
          <w:ilvl w:val="0"/>
          <w:numId w:val="30"/>
        </w:numPr>
        <w:rPr>
          <w:lang w:val="ru-RU"/>
        </w:rPr>
      </w:pPr>
      <w:r w:rsidRPr="00300340">
        <w:rPr>
          <w:lang w:val="ru-RU"/>
        </w:rPr>
        <w:t xml:space="preserve">    // Это также удалит старые движения при перепроведении документа.</w:t>
      </w:r>
    </w:p>
    <w:p w14:paraId="343D1C25" w14:textId="77777777" w:rsidR="00300340" w:rsidRPr="00300340" w:rsidRDefault="00300340" w:rsidP="00300340">
      <w:pPr>
        <w:pStyle w:val="a1"/>
        <w:numPr>
          <w:ilvl w:val="0"/>
          <w:numId w:val="30"/>
        </w:numPr>
        <w:rPr>
          <w:lang w:val="ru-RU"/>
        </w:rPr>
      </w:pPr>
    </w:p>
    <w:p w14:paraId="276D80DF" w14:textId="77777777" w:rsidR="00300340" w:rsidRDefault="00300340" w:rsidP="00300340">
      <w:pPr>
        <w:pStyle w:val="a1"/>
        <w:numPr>
          <w:ilvl w:val="0"/>
          <w:numId w:val="30"/>
        </w:numPr>
      </w:pPr>
      <w:r w:rsidRPr="00300340">
        <w:rPr>
          <w:lang w:val="ru-RU"/>
        </w:rPr>
        <w:t xml:space="preserve">    </w:t>
      </w:r>
      <w:r>
        <w:t>Движения.ОсновныеНачисления.Записывать = Истина;</w:t>
      </w:r>
    </w:p>
    <w:p w14:paraId="2EF5C527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Движения.ДополнительныеНачисления.Записывать = Истина;</w:t>
      </w:r>
    </w:p>
    <w:p w14:paraId="2599305A" w14:textId="77777777" w:rsidR="00300340" w:rsidRDefault="00300340" w:rsidP="00300340">
      <w:pPr>
        <w:pStyle w:val="a1"/>
        <w:numPr>
          <w:ilvl w:val="0"/>
          <w:numId w:val="30"/>
        </w:numPr>
      </w:pPr>
    </w:p>
    <w:p w14:paraId="00E0B59B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// ------------------------------------------------------------------------</w:t>
      </w:r>
    </w:p>
    <w:p w14:paraId="47A3A4AB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// Основные начисления</w:t>
      </w:r>
    </w:p>
    <w:p w14:paraId="6BF11826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// ------------------------------------------------------------------------</w:t>
      </w:r>
    </w:p>
    <w:p w14:paraId="1B3861EB" w14:textId="77777777" w:rsidR="00300340" w:rsidRDefault="00300340" w:rsidP="00300340">
      <w:pPr>
        <w:pStyle w:val="a1"/>
        <w:numPr>
          <w:ilvl w:val="0"/>
          <w:numId w:val="30"/>
        </w:numPr>
      </w:pPr>
    </w:p>
    <w:p w14:paraId="5D112E70" w14:textId="77777777" w:rsidR="00300340" w:rsidRPr="00300340" w:rsidRDefault="00300340" w:rsidP="00300340">
      <w:pPr>
        <w:pStyle w:val="a1"/>
        <w:numPr>
          <w:ilvl w:val="0"/>
          <w:numId w:val="30"/>
        </w:numPr>
        <w:rPr>
          <w:lang w:val="ru-RU"/>
        </w:rPr>
      </w:pPr>
      <w:r w:rsidRPr="00300340">
        <w:rPr>
          <w:lang w:val="ru-RU"/>
        </w:rPr>
        <w:t xml:space="preserve">    Для Каждого Строка Из ОсновныеНачисления Цикл</w:t>
      </w:r>
    </w:p>
    <w:p w14:paraId="772F761F" w14:textId="77777777" w:rsidR="00300340" w:rsidRPr="00300340" w:rsidRDefault="00300340" w:rsidP="00300340">
      <w:pPr>
        <w:pStyle w:val="a1"/>
        <w:numPr>
          <w:ilvl w:val="0"/>
          <w:numId w:val="30"/>
        </w:numPr>
        <w:rPr>
          <w:lang w:val="ru-RU"/>
        </w:rPr>
      </w:pPr>
    </w:p>
    <w:p w14:paraId="72D371A1" w14:textId="77777777" w:rsidR="00300340" w:rsidRDefault="00300340" w:rsidP="00300340">
      <w:pPr>
        <w:pStyle w:val="a1"/>
        <w:numPr>
          <w:ilvl w:val="0"/>
          <w:numId w:val="30"/>
        </w:numPr>
      </w:pPr>
      <w:r w:rsidRPr="00300340">
        <w:rPr>
          <w:lang w:val="ru-RU"/>
        </w:rPr>
        <w:t xml:space="preserve">        </w:t>
      </w:r>
      <w:r>
        <w:t>Движение = Движения.ОсновныеНачисления.Добавить();</w:t>
      </w:r>
    </w:p>
    <w:p w14:paraId="34BB1CC2" w14:textId="77777777" w:rsidR="00300340" w:rsidRDefault="00300340" w:rsidP="00300340">
      <w:pPr>
        <w:pStyle w:val="a1"/>
        <w:numPr>
          <w:ilvl w:val="0"/>
          <w:numId w:val="30"/>
        </w:numPr>
      </w:pPr>
    </w:p>
    <w:p w14:paraId="094B0E47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ЗаполнитьЗначенияСвойств(Движение, Строка);</w:t>
      </w:r>
    </w:p>
    <w:p w14:paraId="1F6F7E6E" w14:textId="77777777" w:rsidR="00300340" w:rsidRDefault="00300340" w:rsidP="00300340">
      <w:pPr>
        <w:pStyle w:val="a1"/>
        <w:numPr>
          <w:ilvl w:val="0"/>
          <w:numId w:val="30"/>
        </w:numPr>
      </w:pPr>
    </w:p>
    <w:p w14:paraId="13520420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Движение.ПериодРегистрации = ПериодРегистрации;</w:t>
      </w:r>
    </w:p>
    <w:p w14:paraId="4C750203" w14:textId="77777777" w:rsidR="00300340" w:rsidRPr="00300340" w:rsidRDefault="00300340" w:rsidP="00300340">
      <w:pPr>
        <w:pStyle w:val="a1"/>
        <w:numPr>
          <w:ilvl w:val="0"/>
          <w:numId w:val="30"/>
        </w:numPr>
        <w:rPr>
          <w:lang w:val="ru-RU"/>
        </w:rPr>
      </w:pPr>
      <w:r w:rsidRPr="00300340">
        <w:rPr>
          <w:lang w:val="ru-RU"/>
        </w:rPr>
        <w:t xml:space="preserve">        Движение.ПериодДействияНачало = НачалоДня(Строка.ДатаНачала);</w:t>
      </w:r>
    </w:p>
    <w:p w14:paraId="3FDB0462" w14:textId="77777777" w:rsidR="00300340" w:rsidRPr="00300340" w:rsidRDefault="00300340" w:rsidP="00300340">
      <w:pPr>
        <w:pStyle w:val="a1"/>
        <w:numPr>
          <w:ilvl w:val="0"/>
          <w:numId w:val="30"/>
        </w:numPr>
        <w:rPr>
          <w:lang w:val="ru-RU"/>
        </w:rPr>
      </w:pPr>
      <w:r w:rsidRPr="00300340">
        <w:rPr>
          <w:lang w:val="ru-RU"/>
        </w:rPr>
        <w:t xml:space="preserve">        Движение.ПериодДействияКонец = КонецДня(Строка.ДатаОкончания);</w:t>
      </w:r>
    </w:p>
    <w:p w14:paraId="5043EE87" w14:textId="77777777" w:rsidR="00300340" w:rsidRPr="00300340" w:rsidRDefault="00300340" w:rsidP="00300340">
      <w:pPr>
        <w:pStyle w:val="a1"/>
        <w:numPr>
          <w:ilvl w:val="0"/>
          <w:numId w:val="30"/>
        </w:numPr>
        <w:rPr>
          <w:lang w:val="ru-RU"/>
        </w:rPr>
      </w:pPr>
    </w:p>
    <w:p w14:paraId="5922A375" w14:textId="77777777" w:rsidR="00300340" w:rsidRPr="00300340" w:rsidRDefault="00300340" w:rsidP="00300340">
      <w:pPr>
        <w:pStyle w:val="a1"/>
        <w:numPr>
          <w:ilvl w:val="0"/>
          <w:numId w:val="30"/>
        </w:numPr>
        <w:rPr>
          <w:lang w:val="ru-RU"/>
        </w:rPr>
      </w:pPr>
      <w:r w:rsidRPr="00300340">
        <w:rPr>
          <w:lang w:val="ru-RU"/>
        </w:rPr>
        <w:t xml:space="preserve">        // Результаты будут рассчитаны после первичной записи.</w:t>
      </w:r>
    </w:p>
    <w:p w14:paraId="20E5A75B" w14:textId="77777777" w:rsidR="00300340" w:rsidRPr="00300340" w:rsidRDefault="00300340" w:rsidP="00300340">
      <w:pPr>
        <w:pStyle w:val="a1"/>
        <w:numPr>
          <w:ilvl w:val="0"/>
          <w:numId w:val="30"/>
        </w:numPr>
        <w:rPr>
          <w:lang w:val="ru-RU"/>
        </w:rPr>
      </w:pPr>
    </w:p>
    <w:p w14:paraId="25521E75" w14:textId="77777777" w:rsidR="00300340" w:rsidRDefault="00300340" w:rsidP="00300340">
      <w:pPr>
        <w:pStyle w:val="a1"/>
        <w:numPr>
          <w:ilvl w:val="0"/>
          <w:numId w:val="30"/>
        </w:numPr>
      </w:pPr>
      <w:r w:rsidRPr="00300340">
        <w:rPr>
          <w:lang w:val="ru-RU"/>
        </w:rPr>
        <w:t xml:space="preserve">        </w:t>
      </w:r>
      <w:r>
        <w:t>Движение.Результат = 0;</w:t>
      </w:r>
    </w:p>
    <w:p w14:paraId="5A674485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Движение.Оклад = 0;</w:t>
      </w:r>
    </w:p>
    <w:p w14:paraId="46BC903C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Движение.РабочихДней = 0;</w:t>
      </w:r>
    </w:p>
    <w:p w14:paraId="4AF6398B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Движение.ОтработаноДней = 0;</w:t>
      </w:r>
    </w:p>
    <w:p w14:paraId="630A6AFA" w14:textId="77777777" w:rsidR="00300340" w:rsidRDefault="00300340" w:rsidP="00300340">
      <w:pPr>
        <w:pStyle w:val="a1"/>
        <w:numPr>
          <w:ilvl w:val="0"/>
          <w:numId w:val="30"/>
        </w:numPr>
      </w:pPr>
    </w:p>
    <w:p w14:paraId="21B6DEBA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КонецЦикла;</w:t>
      </w:r>
    </w:p>
    <w:p w14:paraId="7F8B3A3E" w14:textId="77777777" w:rsidR="00300340" w:rsidRDefault="00300340" w:rsidP="00300340">
      <w:pPr>
        <w:pStyle w:val="a1"/>
        <w:numPr>
          <w:ilvl w:val="0"/>
          <w:numId w:val="30"/>
        </w:numPr>
      </w:pPr>
    </w:p>
    <w:p w14:paraId="1B4650F7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// ------------------------------------------------------------------------</w:t>
      </w:r>
    </w:p>
    <w:p w14:paraId="739CD1B1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// Дополнительные начисления</w:t>
      </w:r>
    </w:p>
    <w:p w14:paraId="62257BD2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// ------------------------------------------------------------------------</w:t>
      </w:r>
    </w:p>
    <w:p w14:paraId="530BFF54" w14:textId="77777777" w:rsidR="00300340" w:rsidRDefault="00300340" w:rsidP="00300340">
      <w:pPr>
        <w:pStyle w:val="a1"/>
        <w:numPr>
          <w:ilvl w:val="0"/>
          <w:numId w:val="30"/>
        </w:numPr>
      </w:pPr>
    </w:p>
    <w:p w14:paraId="0E4F23C4" w14:textId="77777777" w:rsidR="00300340" w:rsidRPr="00300340" w:rsidRDefault="00300340" w:rsidP="00300340">
      <w:pPr>
        <w:pStyle w:val="a1"/>
        <w:numPr>
          <w:ilvl w:val="0"/>
          <w:numId w:val="30"/>
        </w:numPr>
        <w:rPr>
          <w:lang w:val="ru-RU"/>
        </w:rPr>
      </w:pPr>
      <w:r w:rsidRPr="00300340">
        <w:rPr>
          <w:lang w:val="ru-RU"/>
        </w:rPr>
        <w:t xml:space="preserve">    Для Каждого Строка Из ДополнительныеНачисления Цикл</w:t>
      </w:r>
    </w:p>
    <w:p w14:paraId="0D1BDF69" w14:textId="77777777" w:rsidR="00300340" w:rsidRPr="00300340" w:rsidRDefault="00300340" w:rsidP="00300340">
      <w:pPr>
        <w:pStyle w:val="a1"/>
        <w:numPr>
          <w:ilvl w:val="0"/>
          <w:numId w:val="30"/>
        </w:numPr>
        <w:rPr>
          <w:lang w:val="ru-RU"/>
        </w:rPr>
      </w:pPr>
    </w:p>
    <w:p w14:paraId="01568462" w14:textId="77777777" w:rsidR="00300340" w:rsidRDefault="00300340" w:rsidP="00300340">
      <w:pPr>
        <w:pStyle w:val="a1"/>
        <w:numPr>
          <w:ilvl w:val="0"/>
          <w:numId w:val="30"/>
        </w:numPr>
      </w:pPr>
      <w:r w:rsidRPr="00300340">
        <w:rPr>
          <w:lang w:val="ru-RU"/>
        </w:rPr>
        <w:t xml:space="preserve">        </w:t>
      </w:r>
      <w:r>
        <w:t>Движение = Движения.ДополнительныеНачисления.Добавить();</w:t>
      </w:r>
    </w:p>
    <w:p w14:paraId="6F2150C8" w14:textId="77777777" w:rsidR="00300340" w:rsidRDefault="00300340" w:rsidP="00300340">
      <w:pPr>
        <w:pStyle w:val="a1"/>
        <w:numPr>
          <w:ilvl w:val="0"/>
          <w:numId w:val="30"/>
        </w:numPr>
      </w:pPr>
    </w:p>
    <w:p w14:paraId="6C24F6CD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ЗаполнитьЗначенияСвойств(Движение, Строка);</w:t>
      </w:r>
    </w:p>
    <w:p w14:paraId="611CFC4C" w14:textId="77777777" w:rsidR="00300340" w:rsidRDefault="00300340" w:rsidP="00300340">
      <w:pPr>
        <w:pStyle w:val="a1"/>
        <w:numPr>
          <w:ilvl w:val="0"/>
          <w:numId w:val="30"/>
        </w:numPr>
      </w:pPr>
    </w:p>
    <w:p w14:paraId="3007EA1E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Движение.ПериодРегистрации = ПериодРегистрации;</w:t>
      </w:r>
    </w:p>
    <w:p w14:paraId="3AAD5A10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Движение.БазовыйПериодНачало = ПериодРегистрации;</w:t>
      </w:r>
    </w:p>
    <w:p w14:paraId="2764F77F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Движение.БазовыйПериодКонец = КонецМесяца(ПериодРегистрации);</w:t>
      </w:r>
    </w:p>
    <w:p w14:paraId="67779B40" w14:textId="77777777" w:rsidR="00300340" w:rsidRDefault="00300340" w:rsidP="00300340">
      <w:pPr>
        <w:pStyle w:val="a1"/>
        <w:numPr>
          <w:ilvl w:val="0"/>
          <w:numId w:val="30"/>
        </w:numPr>
      </w:pPr>
    </w:p>
    <w:p w14:paraId="728BD777" w14:textId="77777777" w:rsidR="00300340" w:rsidRPr="00300340" w:rsidRDefault="00300340" w:rsidP="00300340">
      <w:pPr>
        <w:pStyle w:val="a1"/>
        <w:numPr>
          <w:ilvl w:val="0"/>
          <w:numId w:val="30"/>
        </w:numPr>
        <w:rPr>
          <w:lang w:val="ru-RU"/>
        </w:rPr>
      </w:pPr>
      <w:r w:rsidRPr="00300340">
        <w:rPr>
          <w:lang w:val="ru-RU"/>
        </w:rPr>
        <w:t xml:space="preserve">        // Результаты будут рассчитаны после получения базы.</w:t>
      </w:r>
    </w:p>
    <w:p w14:paraId="79D5DBAD" w14:textId="77777777" w:rsidR="00300340" w:rsidRPr="00300340" w:rsidRDefault="00300340" w:rsidP="00300340">
      <w:pPr>
        <w:pStyle w:val="a1"/>
        <w:numPr>
          <w:ilvl w:val="0"/>
          <w:numId w:val="30"/>
        </w:numPr>
        <w:rPr>
          <w:lang w:val="ru-RU"/>
        </w:rPr>
      </w:pPr>
    </w:p>
    <w:p w14:paraId="1C5967F9" w14:textId="77777777" w:rsidR="00300340" w:rsidRDefault="00300340" w:rsidP="00300340">
      <w:pPr>
        <w:pStyle w:val="a1"/>
        <w:numPr>
          <w:ilvl w:val="0"/>
          <w:numId w:val="30"/>
        </w:numPr>
      </w:pPr>
      <w:r w:rsidRPr="00300340">
        <w:rPr>
          <w:lang w:val="ru-RU"/>
        </w:rPr>
        <w:t xml:space="preserve">        </w:t>
      </w:r>
      <w:r>
        <w:t>Движение.Результат = 0;</w:t>
      </w:r>
    </w:p>
    <w:p w14:paraId="2CF67321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Движение.БазаНачислений = 0;</w:t>
      </w:r>
    </w:p>
    <w:p w14:paraId="05AB9142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Движение.Стаж = 0;</w:t>
      </w:r>
    </w:p>
    <w:p w14:paraId="21F04368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Движение.Процент = 0;</w:t>
      </w:r>
    </w:p>
    <w:p w14:paraId="1956A9A0" w14:textId="77777777" w:rsidR="00300340" w:rsidRDefault="00300340" w:rsidP="00300340">
      <w:pPr>
        <w:pStyle w:val="a1"/>
        <w:numPr>
          <w:ilvl w:val="0"/>
          <w:numId w:val="30"/>
        </w:numPr>
      </w:pPr>
    </w:p>
    <w:p w14:paraId="2CB6257C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КонецЦикла;</w:t>
      </w:r>
    </w:p>
    <w:p w14:paraId="62C8CF06" w14:textId="77777777" w:rsidR="00300340" w:rsidRDefault="00300340" w:rsidP="00300340">
      <w:pPr>
        <w:pStyle w:val="a1"/>
        <w:numPr>
          <w:ilvl w:val="0"/>
          <w:numId w:val="30"/>
        </w:numPr>
      </w:pPr>
    </w:p>
    <w:p w14:paraId="4CBB163C" w14:textId="77777777" w:rsidR="00300340" w:rsidRPr="00300340" w:rsidRDefault="00300340" w:rsidP="00300340">
      <w:pPr>
        <w:pStyle w:val="a1"/>
        <w:numPr>
          <w:ilvl w:val="0"/>
          <w:numId w:val="30"/>
        </w:numPr>
        <w:rPr>
          <w:lang w:val="ru-RU"/>
        </w:rPr>
      </w:pPr>
      <w:r w:rsidRPr="00300340">
        <w:rPr>
          <w:lang w:val="ru-RU"/>
        </w:rPr>
        <w:t xml:space="preserve">    // Первичная запись необходима, чтобы платформа сформировала:</w:t>
      </w:r>
    </w:p>
    <w:p w14:paraId="4050DBB5" w14:textId="77777777" w:rsidR="00300340" w:rsidRDefault="00300340" w:rsidP="00300340">
      <w:pPr>
        <w:pStyle w:val="a1"/>
        <w:numPr>
          <w:ilvl w:val="0"/>
          <w:numId w:val="30"/>
        </w:numPr>
      </w:pPr>
      <w:r w:rsidRPr="00300340">
        <w:rPr>
          <w:lang w:val="ru-RU"/>
        </w:rPr>
        <w:t xml:space="preserve">    </w:t>
      </w:r>
      <w:r>
        <w:t>// - фактические периоды действия;</w:t>
      </w:r>
    </w:p>
    <w:p w14:paraId="79097568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// - вытеснение оклада отпуском;</w:t>
      </w:r>
    </w:p>
    <w:p w14:paraId="7AEA21FF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// - данные графика;</w:t>
      </w:r>
    </w:p>
    <w:p w14:paraId="0327205D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// - базовые периоды дополнительных начислений.</w:t>
      </w:r>
    </w:p>
    <w:p w14:paraId="0F11327B" w14:textId="77777777" w:rsidR="00300340" w:rsidRDefault="00300340" w:rsidP="00300340">
      <w:pPr>
        <w:pStyle w:val="a1"/>
        <w:numPr>
          <w:ilvl w:val="0"/>
          <w:numId w:val="30"/>
        </w:numPr>
      </w:pPr>
    </w:p>
    <w:p w14:paraId="21CA4FFC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Движения.Записать();</w:t>
      </w:r>
    </w:p>
    <w:p w14:paraId="696B42F9" w14:textId="77777777" w:rsidR="00300340" w:rsidRDefault="00300340" w:rsidP="00300340">
      <w:pPr>
        <w:pStyle w:val="a1"/>
        <w:numPr>
          <w:ilvl w:val="0"/>
          <w:numId w:val="30"/>
        </w:numPr>
      </w:pPr>
    </w:p>
    <w:p w14:paraId="52F52EC9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// ========================================================================</w:t>
      </w:r>
    </w:p>
    <w:p w14:paraId="2310B72D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// ЭТАП 3. РАСЧЕТ ОСНОВНЫХ НАЧИСЛЕНИЙ</w:t>
      </w:r>
    </w:p>
    <w:p w14:paraId="5350113D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// ========================================================================</w:t>
      </w:r>
    </w:p>
    <w:p w14:paraId="41B22D79" w14:textId="77777777" w:rsidR="00300340" w:rsidRDefault="00300340" w:rsidP="00300340">
      <w:pPr>
        <w:pStyle w:val="a1"/>
        <w:numPr>
          <w:ilvl w:val="0"/>
          <w:numId w:val="30"/>
        </w:numPr>
      </w:pPr>
    </w:p>
    <w:p w14:paraId="6B874C67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Если ОсновныеНачисления.Количество() &gt; 0 Тогда</w:t>
      </w:r>
    </w:p>
    <w:p w14:paraId="408AF644" w14:textId="77777777" w:rsidR="00300340" w:rsidRDefault="00300340" w:rsidP="00300340">
      <w:pPr>
        <w:pStyle w:val="a1"/>
        <w:numPr>
          <w:ilvl w:val="0"/>
          <w:numId w:val="30"/>
        </w:numPr>
      </w:pPr>
    </w:p>
    <w:p w14:paraId="2E166971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// --------------------------------------------------------------------</w:t>
      </w:r>
    </w:p>
    <w:p w14:paraId="2CD7EC9E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// Получение оклада и данных графика</w:t>
      </w:r>
    </w:p>
    <w:p w14:paraId="729D37B2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// --------------------------------------------------------------------</w:t>
      </w:r>
    </w:p>
    <w:p w14:paraId="146EA0C0" w14:textId="77777777" w:rsidR="00300340" w:rsidRDefault="00300340" w:rsidP="00300340">
      <w:pPr>
        <w:pStyle w:val="a1"/>
        <w:numPr>
          <w:ilvl w:val="0"/>
          <w:numId w:val="30"/>
        </w:numPr>
      </w:pPr>
    </w:p>
    <w:p w14:paraId="7319AD9A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Запрос = Новый Запрос;</w:t>
      </w:r>
    </w:p>
    <w:p w14:paraId="3B25F491" w14:textId="77777777" w:rsidR="00300340" w:rsidRDefault="00300340" w:rsidP="00300340">
      <w:pPr>
        <w:pStyle w:val="a1"/>
        <w:numPr>
          <w:ilvl w:val="0"/>
          <w:numId w:val="30"/>
        </w:numPr>
      </w:pPr>
      <w:r>
        <w:lastRenderedPageBreak/>
        <w:t xml:space="preserve">        Запрос.Текст =</w:t>
      </w:r>
    </w:p>
    <w:p w14:paraId="3A242FD3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"ВЫБРАТЬ</w:t>
      </w:r>
    </w:p>
    <w:p w14:paraId="194B80A1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|    ОсновныеНачисленияДанныеГрафика.НомерСтроки КАК НомерСтроки,</w:t>
      </w:r>
    </w:p>
    <w:p w14:paraId="00926534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|    ЕСТЬNULL(</w:t>
      </w:r>
    </w:p>
    <w:p w14:paraId="0B411EA9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|        ОсновныеНачисленияДанныеГрафика.ЗначениеПериодДействия,</w:t>
      </w:r>
    </w:p>
    <w:p w14:paraId="5C41F7A9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|        0</w:t>
      </w:r>
    </w:p>
    <w:p w14:paraId="69C6F18F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|    ) КАК РабочихДней,</w:t>
      </w:r>
    </w:p>
    <w:p w14:paraId="102DF755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|    ЕСТЬNULL(</w:t>
      </w:r>
    </w:p>
    <w:p w14:paraId="4E763F6F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|        ОсновныеНачисленияДанныеГрафика.ЗначениеФактическийПериодДействия,</w:t>
      </w:r>
    </w:p>
    <w:p w14:paraId="296C7113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|        0</w:t>
      </w:r>
    </w:p>
    <w:p w14:paraId="403AA105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|    ) КАК ОтработаноДней,</w:t>
      </w:r>
    </w:p>
    <w:p w14:paraId="244022B9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|    ЕСТЬNULL(</w:t>
      </w:r>
    </w:p>
    <w:p w14:paraId="4B80C7E2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|        СведенияОСотрудникахСрезПоследних.Оклад,</w:t>
      </w:r>
    </w:p>
    <w:p w14:paraId="2680F72E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|        0</w:t>
      </w:r>
    </w:p>
    <w:p w14:paraId="3C975D87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|    ) КАК Оклад</w:t>
      </w:r>
    </w:p>
    <w:p w14:paraId="15EBD844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|ИЗ</w:t>
      </w:r>
    </w:p>
    <w:p w14:paraId="13D4627A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|    РегистрРасчета.ОсновныеНачисления.ДанныеГрафика(</w:t>
      </w:r>
    </w:p>
    <w:p w14:paraId="55D29785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|        Регистратор = &amp;Регистратор</w:t>
      </w:r>
    </w:p>
    <w:p w14:paraId="0B0BA1CF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|    ) КАК ОсновныеНачисленияДанныеГрафика</w:t>
      </w:r>
    </w:p>
    <w:p w14:paraId="584B4988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|        ЛЕВОЕ СОЕДИНЕНИЕ</w:t>
      </w:r>
    </w:p>
    <w:p w14:paraId="5B50BD3F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|            РегистрСведений.СведенияОСотрудниках.СрезПоследних(&amp;ПериодРегистрации)</w:t>
      </w:r>
    </w:p>
    <w:p w14:paraId="437907BB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|            КАК СведенияОСотрудникахСрезПоследних</w:t>
      </w:r>
    </w:p>
    <w:p w14:paraId="152A75B7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|        ПО ОсновныеНачисленияДанныеГрафика.Сотрудник =</w:t>
      </w:r>
    </w:p>
    <w:p w14:paraId="18F2ACB9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|            СведенияОСотрудникахСрезПоследних.Сотрудник";</w:t>
      </w:r>
    </w:p>
    <w:p w14:paraId="30D8F45F" w14:textId="77777777" w:rsidR="00300340" w:rsidRDefault="00300340" w:rsidP="00300340">
      <w:pPr>
        <w:pStyle w:val="a1"/>
        <w:numPr>
          <w:ilvl w:val="0"/>
          <w:numId w:val="30"/>
        </w:numPr>
      </w:pPr>
    </w:p>
    <w:p w14:paraId="0E23BF13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Запрос.УстановитьПараметр("Регистратор", Ссылка);</w:t>
      </w:r>
    </w:p>
    <w:p w14:paraId="0C65F839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Запрос.УстановитьПараметр("ПериодРегистрации", ПериодРегистрации);</w:t>
      </w:r>
    </w:p>
    <w:p w14:paraId="3EF05EA6" w14:textId="77777777" w:rsidR="00300340" w:rsidRDefault="00300340" w:rsidP="00300340">
      <w:pPr>
        <w:pStyle w:val="a1"/>
        <w:numPr>
          <w:ilvl w:val="0"/>
          <w:numId w:val="30"/>
        </w:numPr>
      </w:pPr>
    </w:p>
    <w:p w14:paraId="266BEC22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Выборка = Запрос.Выполнить().Выбрать();</w:t>
      </w:r>
    </w:p>
    <w:p w14:paraId="154EA86D" w14:textId="77777777" w:rsidR="00300340" w:rsidRDefault="00300340" w:rsidP="00300340">
      <w:pPr>
        <w:pStyle w:val="a1"/>
        <w:numPr>
          <w:ilvl w:val="0"/>
          <w:numId w:val="30"/>
        </w:numPr>
      </w:pPr>
    </w:p>
    <w:p w14:paraId="05A0096F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// --------------------------------------------------------------------</w:t>
      </w:r>
    </w:p>
    <w:p w14:paraId="6796A4C3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// Расчет оклада</w:t>
      </w:r>
    </w:p>
    <w:p w14:paraId="193BCAF2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// --------------------------------------------------------------------</w:t>
      </w:r>
    </w:p>
    <w:p w14:paraId="25E5744A" w14:textId="77777777" w:rsidR="00300340" w:rsidRDefault="00300340" w:rsidP="00300340">
      <w:pPr>
        <w:pStyle w:val="a1"/>
        <w:numPr>
          <w:ilvl w:val="0"/>
          <w:numId w:val="30"/>
        </w:numPr>
      </w:pPr>
    </w:p>
    <w:p w14:paraId="6EAB1492" w14:textId="77777777" w:rsidR="00300340" w:rsidRPr="00300340" w:rsidRDefault="00300340" w:rsidP="00300340">
      <w:pPr>
        <w:pStyle w:val="a1"/>
        <w:numPr>
          <w:ilvl w:val="0"/>
          <w:numId w:val="30"/>
        </w:numPr>
        <w:rPr>
          <w:lang w:val="ru-RU"/>
        </w:rPr>
      </w:pPr>
      <w:r w:rsidRPr="00300340">
        <w:rPr>
          <w:lang w:val="ru-RU"/>
        </w:rPr>
        <w:t xml:space="preserve">        Для Каждого Движение Из Движения.ОсновныеНачисления Цикл</w:t>
      </w:r>
    </w:p>
    <w:p w14:paraId="34410F23" w14:textId="77777777" w:rsidR="00300340" w:rsidRPr="00300340" w:rsidRDefault="00300340" w:rsidP="00300340">
      <w:pPr>
        <w:pStyle w:val="a1"/>
        <w:numPr>
          <w:ilvl w:val="0"/>
          <w:numId w:val="30"/>
        </w:numPr>
        <w:rPr>
          <w:lang w:val="ru-RU"/>
        </w:rPr>
      </w:pPr>
    </w:p>
    <w:p w14:paraId="3EEE9359" w14:textId="77777777" w:rsidR="00300340" w:rsidRDefault="00300340" w:rsidP="00300340">
      <w:pPr>
        <w:pStyle w:val="a1"/>
        <w:numPr>
          <w:ilvl w:val="0"/>
          <w:numId w:val="30"/>
        </w:numPr>
      </w:pPr>
      <w:r w:rsidRPr="00300340">
        <w:rPr>
          <w:lang w:val="ru-RU"/>
        </w:rPr>
        <w:t xml:space="preserve">            </w:t>
      </w:r>
      <w:r>
        <w:t>Движение.Результат = 0;</w:t>
      </w:r>
    </w:p>
    <w:p w14:paraId="61978ACE" w14:textId="77777777" w:rsidR="00300340" w:rsidRDefault="00300340" w:rsidP="00300340">
      <w:pPr>
        <w:pStyle w:val="a1"/>
        <w:numPr>
          <w:ilvl w:val="0"/>
          <w:numId w:val="30"/>
        </w:numPr>
      </w:pPr>
    </w:p>
    <w:p w14:paraId="0DB4FA00" w14:textId="77777777" w:rsidR="00300340" w:rsidRPr="00300340" w:rsidRDefault="00300340" w:rsidP="00300340">
      <w:pPr>
        <w:pStyle w:val="a1"/>
        <w:numPr>
          <w:ilvl w:val="0"/>
          <w:numId w:val="30"/>
        </w:numPr>
        <w:rPr>
          <w:lang w:val="ru-RU"/>
        </w:rPr>
      </w:pPr>
      <w:r w:rsidRPr="00300340">
        <w:rPr>
          <w:lang w:val="ru-RU"/>
        </w:rPr>
        <w:t xml:space="preserve">            // Отпуск в этом задании не рассчитывается.</w:t>
      </w:r>
    </w:p>
    <w:p w14:paraId="72E77A75" w14:textId="77777777" w:rsidR="00300340" w:rsidRPr="00300340" w:rsidRDefault="00300340" w:rsidP="00300340">
      <w:pPr>
        <w:pStyle w:val="a1"/>
        <w:numPr>
          <w:ilvl w:val="0"/>
          <w:numId w:val="30"/>
        </w:numPr>
        <w:rPr>
          <w:lang w:val="ru-RU"/>
        </w:rPr>
      </w:pPr>
      <w:r w:rsidRPr="00300340">
        <w:rPr>
          <w:lang w:val="ru-RU"/>
        </w:rPr>
        <w:t xml:space="preserve">            // Он используется для вытеснения оклада.</w:t>
      </w:r>
    </w:p>
    <w:p w14:paraId="3551DE01" w14:textId="77777777" w:rsidR="00300340" w:rsidRPr="00300340" w:rsidRDefault="00300340" w:rsidP="00300340">
      <w:pPr>
        <w:pStyle w:val="a1"/>
        <w:numPr>
          <w:ilvl w:val="0"/>
          <w:numId w:val="30"/>
        </w:numPr>
        <w:rPr>
          <w:lang w:val="ru-RU"/>
        </w:rPr>
      </w:pPr>
    </w:p>
    <w:p w14:paraId="20BE9DD0" w14:textId="77777777" w:rsidR="00300340" w:rsidRDefault="00300340" w:rsidP="00300340">
      <w:pPr>
        <w:pStyle w:val="a1"/>
        <w:numPr>
          <w:ilvl w:val="0"/>
          <w:numId w:val="30"/>
        </w:numPr>
      </w:pPr>
      <w:r w:rsidRPr="00300340">
        <w:rPr>
          <w:lang w:val="ru-RU"/>
        </w:rPr>
        <w:t xml:space="preserve">            </w:t>
      </w:r>
      <w:r>
        <w:t>Если Движение.ВидРасчета &lt;&gt; ПредопределенноеЗначение(</w:t>
      </w:r>
    </w:p>
    <w:p w14:paraId="4BB8F90C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        "ПланВидовРасчета.ОсновныеНачисления.Оклад") Тогда</w:t>
      </w:r>
    </w:p>
    <w:p w14:paraId="12371BF3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        Продолжить;</w:t>
      </w:r>
    </w:p>
    <w:p w14:paraId="673803E7" w14:textId="77777777" w:rsidR="00300340" w:rsidRDefault="00300340" w:rsidP="00300340">
      <w:pPr>
        <w:pStyle w:val="a1"/>
        <w:numPr>
          <w:ilvl w:val="0"/>
          <w:numId w:val="30"/>
        </w:numPr>
      </w:pPr>
      <w:r>
        <w:lastRenderedPageBreak/>
        <w:t xml:space="preserve">            КонецЕсли;</w:t>
      </w:r>
    </w:p>
    <w:p w14:paraId="6AFAB1D2" w14:textId="77777777" w:rsidR="00300340" w:rsidRDefault="00300340" w:rsidP="00300340">
      <w:pPr>
        <w:pStyle w:val="a1"/>
        <w:numPr>
          <w:ilvl w:val="0"/>
          <w:numId w:val="30"/>
        </w:numPr>
      </w:pPr>
    </w:p>
    <w:p w14:paraId="2E84BDA0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    Выборка.Сбросить();</w:t>
      </w:r>
    </w:p>
    <w:p w14:paraId="356B722D" w14:textId="77777777" w:rsidR="00300340" w:rsidRDefault="00300340" w:rsidP="00300340">
      <w:pPr>
        <w:pStyle w:val="a1"/>
        <w:numPr>
          <w:ilvl w:val="0"/>
          <w:numId w:val="30"/>
        </w:numPr>
      </w:pPr>
    </w:p>
    <w:p w14:paraId="7607F406" w14:textId="77777777" w:rsidR="00300340" w:rsidRPr="00300340" w:rsidRDefault="00300340" w:rsidP="00300340">
      <w:pPr>
        <w:pStyle w:val="a1"/>
        <w:numPr>
          <w:ilvl w:val="0"/>
          <w:numId w:val="30"/>
        </w:numPr>
        <w:rPr>
          <w:lang w:val="ru-RU"/>
        </w:rPr>
      </w:pPr>
      <w:r w:rsidRPr="00300340">
        <w:rPr>
          <w:lang w:val="ru-RU"/>
        </w:rPr>
        <w:t xml:space="preserve">            Если Не Выборка.НайтиСледующий(Движение.НомерСтроки, "НомерСтроки") Тогда</w:t>
      </w:r>
    </w:p>
    <w:p w14:paraId="2A29758E" w14:textId="77777777" w:rsidR="00300340" w:rsidRPr="00300340" w:rsidRDefault="00300340" w:rsidP="00300340">
      <w:pPr>
        <w:pStyle w:val="a1"/>
        <w:numPr>
          <w:ilvl w:val="0"/>
          <w:numId w:val="30"/>
        </w:numPr>
        <w:rPr>
          <w:lang w:val="ru-RU"/>
        </w:rPr>
      </w:pPr>
    </w:p>
    <w:p w14:paraId="138F874E" w14:textId="77777777" w:rsidR="00300340" w:rsidRDefault="00300340" w:rsidP="00300340">
      <w:pPr>
        <w:pStyle w:val="a1"/>
        <w:numPr>
          <w:ilvl w:val="0"/>
          <w:numId w:val="30"/>
        </w:numPr>
      </w:pPr>
      <w:r w:rsidRPr="00300340">
        <w:rPr>
          <w:lang w:val="ru-RU"/>
        </w:rPr>
        <w:t xml:space="preserve">                </w:t>
      </w:r>
      <w:r>
        <w:t>Сообщение = Новый СообщениеПользователю;</w:t>
      </w:r>
    </w:p>
    <w:p w14:paraId="04467017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        Сообщение.Текст =</w:t>
      </w:r>
    </w:p>
    <w:p w14:paraId="1D46D10A" w14:textId="77777777" w:rsidR="00300340" w:rsidRPr="00300340" w:rsidRDefault="00300340" w:rsidP="00300340">
      <w:pPr>
        <w:pStyle w:val="a1"/>
        <w:numPr>
          <w:ilvl w:val="0"/>
          <w:numId w:val="30"/>
        </w:numPr>
        <w:rPr>
          <w:lang w:val="ru-RU"/>
        </w:rPr>
      </w:pPr>
      <w:r w:rsidRPr="00300340">
        <w:rPr>
          <w:lang w:val="ru-RU"/>
        </w:rPr>
        <w:t xml:space="preserve">                    "Не удалось получить данные графика для строки №"</w:t>
      </w:r>
    </w:p>
    <w:p w14:paraId="40CE2654" w14:textId="77777777" w:rsidR="00300340" w:rsidRDefault="00300340" w:rsidP="00300340">
      <w:pPr>
        <w:pStyle w:val="a1"/>
        <w:numPr>
          <w:ilvl w:val="0"/>
          <w:numId w:val="30"/>
        </w:numPr>
      </w:pPr>
      <w:r w:rsidRPr="00300340">
        <w:rPr>
          <w:lang w:val="ru-RU"/>
        </w:rPr>
        <w:t xml:space="preserve">                    </w:t>
      </w:r>
      <w:r>
        <w:t>+ Строка(Движение.НомерСтроки);</w:t>
      </w:r>
    </w:p>
    <w:p w14:paraId="3FA1391C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        Сообщение.Сообщить();</w:t>
      </w:r>
    </w:p>
    <w:p w14:paraId="2718C3C9" w14:textId="77777777" w:rsidR="00300340" w:rsidRDefault="00300340" w:rsidP="00300340">
      <w:pPr>
        <w:pStyle w:val="a1"/>
        <w:numPr>
          <w:ilvl w:val="0"/>
          <w:numId w:val="30"/>
        </w:numPr>
      </w:pPr>
    </w:p>
    <w:p w14:paraId="7C1BBCF9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        Отказ = Истина;</w:t>
      </w:r>
    </w:p>
    <w:p w14:paraId="4F2D9D2F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        Возврат;</w:t>
      </w:r>
    </w:p>
    <w:p w14:paraId="23F3F050" w14:textId="77777777" w:rsidR="00300340" w:rsidRDefault="00300340" w:rsidP="00300340">
      <w:pPr>
        <w:pStyle w:val="a1"/>
        <w:numPr>
          <w:ilvl w:val="0"/>
          <w:numId w:val="30"/>
        </w:numPr>
      </w:pPr>
    </w:p>
    <w:p w14:paraId="6056F78A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    КонецЕсли;</w:t>
      </w:r>
    </w:p>
    <w:p w14:paraId="0363581B" w14:textId="77777777" w:rsidR="00300340" w:rsidRDefault="00300340" w:rsidP="00300340">
      <w:pPr>
        <w:pStyle w:val="a1"/>
        <w:numPr>
          <w:ilvl w:val="0"/>
          <w:numId w:val="30"/>
        </w:numPr>
      </w:pPr>
    </w:p>
    <w:p w14:paraId="1537B7A9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    Если Выборка.Оклад = 0 Тогда</w:t>
      </w:r>
    </w:p>
    <w:p w14:paraId="158D9C8C" w14:textId="77777777" w:rsidR="00300340" w:rsidRDefault="00300340" w:rsidP="00300340">
      <w:pPr>
        <w:pStyle w:val="a1"/>
        <w:numPr>
          <w:ilvl w:val="0"/>
          <w:numId w:val="30"/>
        </w:numPr>
      </w:pPr>
    </w:p>
    <w:p w14:paraId="74BB6BA4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        Сообщение = Новый СообщениеПользователю;</w:t>
      </w:r>
    </w:p>
    <w:p w14:paraId="551D690A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        Сообщение.Текст =</w:t>
      </w:r>
    </w:p>
    <w:p w14:paraId="64538537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            "Не найден оклад сотрудника "</w:t>
      </w:r>
    </w:p>
    <w:p w14:paraId="732A6DFD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            + Строка(Движение.Сотрудник)</w:t>
      </w:r>
    </w:p>
    <w:p w14:paraId="3DCA690A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            + " на начало расчетного периода";</w:t>
      </w:r>
    </w:p>
    <w:p w14:paraId="192C6E4A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        Сообщение.Сообщить();</w:t>
      </w:r>
    </w:p>
    <w:p w14:paraId="588FD590" w14:textId="77777777" w:rsidR="00300340" w:rsidRDefault="00300340" w:rsidP="00300340">
      <w:pPr>
        <w:pStyle w:val="a1"/>
        <w:numPr>
          <w:ilvl w:val="0"/>
          <w:numId w:val="30"/>
        </w:numPr>
      </w:pPr>
    </w:p>
    <w:p w14:paraId="2100D67F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        Отказ = Истина;</w:t>
      </w:r>
    </w:p>
    <w:p w14:paraId="3831902B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        Возврат;</w:t>
      </w:r>
    </w:p>
    <w:p w14:paraId="607486C7" w14:textId="77777777" w:rsidR="00300340" w:rsidRDefault="00300340" w:rsidP="00300340">
      <w:pPr>
        <w:pStyle w:val="a1"/>
        <w:numPr>
          <w:ilvl w:val="0"/>
          <w:numId w:val="30"/>
        </w:numPr>
      </w:pPr>
    </w:p>
    <w:p w14:paraId="7163733B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    КонецЕсли;</w:t>
      </w:r>
    </w:p>
    <w:p w14:paraId="0F4890B4" w14:textId="77777777" w:rsidR="00300340" w:rsidRDefault="00300340" w:rsidP="00300340">
      <w:pPr>
        <w:pStyle w:val="a1"/>
        <w:numPr>
          <w:ilvl w:val="0"/>
          <w:numId w:val="30"/>
        </w:numPr>
      </w:pPr>
    </w:p>
    <w:p w14:paraId="6DE3FD04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    // Заполняем только расчетные реквизиты.</w:t>
      </w:r>
    </w:p>
    <w:p w14:paraId="5E6E620F" w14:textId="77777777" w:rsidR="00300340" w:rsidRPr="00300340" w:rsidRDefault="00300340" w:rsidP="00300340">
      <w:pPr>
        <w:pStyle w:val="a1"/>
        <w:numPr>
          <w:ilvl w:val="0"/>
          <w:numId w:val="30"/>
        </w:numPr>
        <w:rPr>
          <w:lang w:val="ru-RU"/>
        </w:rPr>
      </w:pPr>
      <w:r w:rsidRPr="00300340">
        <w:rPr>
          <w:lang w:val="ru-RU"/>
        </w:rPr>
        <w:t xml:space="preserve">            // Сотрудник, вид расчета и периоды повторно не присваиваются.</w:t>
      </w:r>
    </w:p>
    <w:p w14:paraId="4BB4D0F6" w14:textId="77777777" w:rsidR="00300340" w:rsidRPr="00300340" w:rsidRDefault="00300340" w:rsidP="00300340">
      <w:pPr>
        <w:pStyle w:val="a1"/>
        <w:numPr>
          <w:ilvl w:val="0"/>
          <w:numId w:val="30"/>
        </w:numPr>
        <w:rPr>
          <w:lang w:val="ru-RU"/>
        </w:rPr>
      </w:pPr>
    </w:p>
    <w:p w14:paraId="72C13C57" w14:textId="77777777" w:rsidR="00300340" w:rsidRDefault="00300340" w:rsidP="00300340">
      <w:pPr>
        <w:pStyle w:val="a1"/>
        <w:numPr>
          <w:ilvl w:val="0"/>
          <w:numId w:val="30"/>
        </w:numPr>
      </w:pPr>
      <w:r w:rsidRPr="00300340">
        <w:rPr>
          <w:lang w:val="ru-RU"/>
        </w:rPr>
        <w:t xml:space="preserve">            </w:t>
      </w:r>
      <w:r>
        <w:t>Движение.Оклад = Выборка.Оклад;</w:t>
      </w:r>
    </w:p>
    <w:p w14:paraId="7A34C0AD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    Движение.РабочихДней = Выборка.РабочихДней;</w:t>
      </w:r>
    </w:p>
    <w:p w14:paraId="54D09C6A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    Движение.ОтработаноДней = Выборка.ОтработаноДней;</w:t>
      </w:r>
    </w:p>
    <w:p w14:paraId="620D7A2E" w14:textId="77777777" w:rsidR="00300340" w:rsidRDefault="00300340" w:rsidP="00300340">
      <w:pPr>
        <w:pStyle w:val="a1"/>
        <w:numPr>
          <w:ilvl w:val="0"/>
          <w:numId w:val="30"/>
        </w:numPr>
      </w:pPr>
    </w:p>
    <w:p w14:paraId="3A15113A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    Если Выборка.РабочихДней &lt;&gt; 0 Тогда</w:t>
      </w:r>
    </w:p>
    <w:p w14:paraId="5542A1BB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        Движение.Результат = Окр(</w:t>
      </w:r>
    </w:p>
    <w:p w14:paraId="78435D98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            Выборка.Оклад / Выборка.РабочихДней</w:t>
      </w:r>
    </w:p>
    <w:p w14:paraId="4B6A882E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            * Выборка.ОтработаноДней, 2);</w:t>
      </w:r>
    </w:p>
    <w:p w14:paraId="50F71F35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    Иначе</w:t>
      </w:r>
    </w:p>
    <w:p w14:paraId="33750D92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        Движение.Результат = 0;</w:t>
      </w:r>
    </w:p>
    <w:p w14:paraId="2C96614C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    КонецЕсли;</w:t>
      </w:r>
    </w:p>
    <w:p w14:paraId="201F707C" w14:textId="77777777" w:rsidR="00300340" w:rsidRDefault="00300340" w:rsidP="00300340">
      <w:pPr>
        <w:pStyle w:val="a1"/>
        <w:numPr>
          <w:ilvl w:val="0"/>
          <w:numId w:val="30"/>
        </w:numPr>
      </w:pPr>
    </w:p>
    <w:p w14:paraId="712B10A6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КонецЦикла;</w:t>
      </w:r>
    </w:p>
    <w:p w14:paraId="1C2A94B6" w14:textId="77777777" w:rsidR="00300340" w:rsidRDefault="00300340" w:rsidP="00300340">
      <w:pPr>
        <w:pStyle w:val="a1"/>
        <w:numPr>
          <w:ilvl w:val="0"/>
          <w:numId w:val="30"/>
        </w:numPr>
      </w:pPr>
    </w:p>
    <w:p w14:paraId="2897CCE1" w14:textId="77777777" w:rsidR="00300340" w:rsidRPr="00300340" w:rsidRDefault="00300340" w:rsidP="00300340">
      <w:pPr>
        <w:pStyle w:val="a1"/>
        <w:numPr>
          <w:ilvl w:val="0"/>
          <w:numId w:val="30"/>
        </w:numPr>
        <w:rPr>
          <w:lang w:val="ru-RU"/>
        </w:rPr>
      </w:pPr>
      <w:r w:rsidRPr="00300340">
        <w:rPr>
          <w:lang w:val="ru-RU"/>
        </w:rPr>
        <w:t xml:space="preserve">        // Повторная запись только рассчитанных значений.</w:t>
      </w:r>
    </w:p>
    <w:p w14:paraId="629BA782" w14:textId="77777777" w:rsidR="00300340" w:rsidRPr="00300340" w:rsidRDefault="00300340" w:rsidP="00300340">
      <w:pPr>
        <w:pStyle w:val="a1"/>
        <w:numPr>
          <w:ilvl w:val="0"/>
          <w:numId w:val="30"/>
        </w:numPr>
        <w:rPr>
          <w:lang w:val="ru-RU"/>
        </w:rPr>
      </w:pPr>
      <w:r w:rsidRPr="00300340">
        <w:rPr>
          <w:lang w:val="ru-RU"/>
        </w:rPr>
        <w:lastRenderedPageBreak/>
        <w:t xml:space="preserve">        // Фактические периоды уже были сформированы первой записью.</w:t>
      </w:r>
    </w:p>
    <w:p w14:paraId="087602EB" w14:textId="77777777" w:rsidR="00300340" w:rsidRPr="00300340" w:rsidRDefault="00300340" w:rsidP="00300340">
      <w:pPr>
        <w:pStyle w:val="a1"/>
        <w:numPr>
          <w:ilvl w:val="0"/>
          <w:numId w:val="30"/>
        </w:numPr>
        <w:rPr>
          <w:lang w:val="ru-RU"/>
        </w:rPr>
      </w:pPr>
    </w:p>
    <w:p w14:paraId="325A98EF" w14:textId="77777777" w:rsidR="00300340" w:rsidRDefault="00300340" w:rsidP="00300340">
      <w:pPr>
        <w:pStyle w:val="a1"/>
        <w:numPr>
          <w:ilvl w:val="0"/>
          <w:numId w:val="30"/>
        </w:numPr>
      </w:pPr>
      <w:r w:rsidRPr="00300340">
        <w:rPr>
          <w:lang w:val="ru-RU"/>
        </w:rPr>
        <w:t xml:space="preserve">        </w:t>
      </w:r>
      <w:r>
        <w:t>Движения.ОсновныеНачисления.Записать(, Истина);</w:t>
      </w:r>
    </w:p>
    <w:p w14:paraId="58A9DF11" w14:textId="77777777" w:rsidR="00300340" w:rsidRDefault="00300340" w:rsidP="00300340">
      <w:pPr>
        <w:pStyle w:val="a1"/>
        <w:numPr>
          <w:ilvl w:val="0"/>
          <w:numId w:val="30"/>
        </w:numPr>
      </w:pPr>
    </w:p>
    <w:p w14:paraId="07DF6BA4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КонецЕсли;</w:t>
      </w:r>
    </w:p>
    <w:p w14:paraId="21312B9A" w14:textId="77777777" w:rsidR="00300340" w:rsidRDefault="00300340" w:rsidP="00300340">
      <w:pPr>
        <w:pStyle w:val="a1"/>
        <w:numPr>
          <w:ilvl w:val="0"/>
          <w:numId w:val="30"/>
        </w:numPr>
      </w:pPr>
    </w:p>
    <w:p w14:paraId="76626F2F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// ========================================================================</w:t>
      </w:r>
    </w:p>
    <w:p w14:paraId="39505FC7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// ЭТАП 4. РАСЧЕТ ДОПОЛНИТЕЛЬНЫХ НАЧИСЛЕНИЙ</w:t>
      </w:r>
    </w:p>
    <w:p w14:paraId="5B7718F4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// ========================================================================</w:t>
      </w:r>
    </w:p>
    <w:p w14:paraId="0305234F" w14:textId="77777777" w:rsidR="00300340" w:rsidRDefault="00300340" w:rsidP="00300340">
      <w:pPr>
        <w:pStyle w:val="a1"/>
        <w:numPr>
          <w:ilvl w:val="0"/>
          <w:numId w:val="30"/>
        </w:numPr>
      </w:pPr>
    </w:p>
    <w:p w14:paraId="772838EE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Если ДополнительныеНачисления.Количество() &gt; 0 Тогда</w:t>
      </w:r>
    </w:p>
    <w:p w14:paraId="5D1CFB3F" w14:textId="77777777" w:rsidR="00300340" w:rsidRDefault="00300340" w:rsidP="00300340">
      <w:pPr>
        <w:pStyle w:val="a1"/>
        <w:numPr>
          <w:ilvl w:val="0"/>
          <w:numId w:val="30"/>
        </w:numPr>
      </w:pPr>
    </w:p>
    <w:p w14:paraId="3BDF8950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// --------------------------------------------------------------------</w:t>
      </w:r>
    </w:p>
    <w:p w14:paraId="09A38B59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// Получение базы основных начислений</w:t>
      </w:r>
    </w:p>
    <w:p w14:paraId="62257B2B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// --------------------------------------------------------------------</w:t>
      </w:r>
    </w:p>
    <w:p w14:paraId="52F31668" w14:textId="77777777" w:rsidR="00300340" w:rsidRDefault="00300340" w:rsidP="00300340">
      <w:pPr>
        <w:pStyle w:val="a1"/>
        <w:numPr>
          <w:ilvl w:val="0"/>
          <w:numId w:val="30"/>
        </w:numPr>
      </w:pPr>
    </w:p>
    <w:p w14:paraId="52AF824D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Измерения = Новый Массив;</w:t>
      </w:r>
    </w:p>
    <w:p w14:paraId="32269ABE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Измерения.Добавить("Сотрудник");</w:t>
      </w:r>
    </w:p>
    <w:p w14:paraId="0E0B2B8A" w14:textId="77777777" w:rsidR="00300340" w:rsidRDefault="00300340" w:rsidP="00300340">
      <w:pPr>
        <w:pStyle w:val="a1"/>
        <w:numPr>
          <w:ilvl w:val="0"/>
          <w:numId w:val="30"/>
        </w:numPr>
      </w:pPr>
    </w:p>
    <w:p w14:paraId="5D920FAB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Запрос = Новый Запрос;</w:t>
      </w:r>
    </w:p>
    <w:p w14:paraId="476FF859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Запрос.Текст =</w:t>
      </w:r>
    </w:p>
    <w:p w14:paraId="2D975762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"ВЫБРАТЬ</w:t>
      </w:r>
    </w:p>
    <w:p w14:paraId="22001768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|    ДополнительныеНачисленияБазаОсновныеНачисления.НомерСтроки КАК НомерСтроки,</w:t>
      </w:r>
    </w:p>
    <w:p w14:paraId="788EAB39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|    ЕСТЬNULL(</w:t>
      </w:r>
    </w:p>
    <w:p w14:paraId="144B9DA0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|        ДополнительныеНачисленияБазаОсновныеНачисления.РезультатБаза,</w:t>
      </w:r>
    </w:p>
    <w:p w14:paraId="33EAB69A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|        0</w:t>
      </w:r>
    </w:p>
    <w:p w14:paraId="4E6C039E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|    ) КАК БазаНачислений</w:t>
      </w:r>
    </w:p>
    <w:p w14:paraId="20D39DCA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|ИЗ</w:t>
      </w:r>
    </w:p>
    <w:p w14:paraId="71591C9B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|    РегистрРасчета.ДополнительныеНачисления.БазаОсновныеНачисления(</w:t>
      </w:r>
    </w:p>
    <w:p w14:paraId="02AB586E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|        &amp;Измерения,</w:t>
      </w:r>
    </w:p>
    <w:p w14:paraId="026C19A7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|        &amp;Измерения,</w:t>
      </w:r>
    </w:p>
    <w:p w14:paraId="0820DD29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|        ,</w:t>
      </w:r>
    </w:p>
    <w:p w14:paraId="6FD12EED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|        Регистратор = &amp;Регистратор</w:t>
      </w:r>
    </w:p>
    <w:p w14:paraId="470225CA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|    ) КАК ДополнительныеНачисленияБазаОсновныеНачисления";</w:t>
      </w:r>
    </w:p>
    <w:p w14:paraId="3870892E" w14:textId="77777777" w:rsidR="00300340" w:rsidRDefault="00300340" w:rsidP="00300340">
      <w:pPr>
        <w:pStyle w:val="a1"/>
        <w:numPr>
          <w:ilvl w:val="0"/>
          <w:numId w:val="30"/>
        </w:numPr>
      </w:pPr>
    </w:p>
    <w:p w14:paraId="504B7889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Запрос.УстановитьПараметр("Измерения", Измерения);</w:t>
      </w:r>
    </w:p>
    <w:p w14:paraId="7A5BFCE7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Запрос.УстановитьПараметр("Регистратор", Ссылка);</w:t>
      </w:r>
    </w:p>
    <w:p w14:paraId="360221A8" w14:textId="77777777" w:rsidR="00300340" w:rsidRDefault="00300340" w:rsidP="00300340">
      <w:pPr>
        <w:pStyle w:val="a1"/>
        <w:numPr>
          <w:ilvl w:val="0"/>
          <w:numId w:val="30"/>
        </w:numPr>
      </w:pPr>
    </w:p>
    <w:p w14:paraId="0AD1E7B3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ВыборкаБазы = Запрос.Выполнить().Выбрать();</w:t>
      </w:r>
    </w:p>
    <w:p w14:paraId="31B28450" w14:textId="77777777" w:rsidR="00300340" w:rsidRDefault="00300340" w:rsidP="00300340">
      <w:pPr>
        <w:pStyle w:val="a1"/>
        <w:numPr>
          <w:ilvl w:val="0"/>
          <w:numId w:val="30"/>
        </w:numPr>
      </w:pPr>
    </w:p>
    <w:p w14:paraId="288AB313" w14:textId="77777777" w:rsidR="00300340" w:rsidRDefault="00300340" w:rsidP="00300340">
      <w:pPr>
        <w:pStyle w:val="a1"/>
        <w:numPr>
          <w:ilvl w:val="0"/>
          <w:numId w:val="30"/>
        </w:numPr>
      </w:pPr>
      <w:r>
        <w:lastRenderedPageBreak/>
        <w:t xml:space="preserve">        // --------------------------------------------------------------------</w:t>
      </w:r>
    </w:p>
    <w:p w14:paraId="6C04BAB7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// Расчет премии</w:t>
      </w:r>
    </w:p>
    <w:p w14:paraId="0C7BDE04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// --------------------------------------------------------------------</w:t>
      </w:r>
    </w:p>
    <w:p w14:paraId="070109B6" w14:textId="77777777" w:rsidR="00300340" w:rsidRDefault="00300340" w:rsidP="00300340">
      <w:pPr>
        <w:pStyle w:val="a1"/>
        <w:numPr>
          <w:ilvl w:val="0"/>
          <w:numId w:val="30"/>
        </w:numPr>
      </w:pPr>
    </w:p>
    <w:p w14:paraId="4DDE3ED1" w14:textId="77777777" w:rsidR="00300340" w:rsidRPr="00300340" w:rsidRDefault="00300340" w:rsidP="00300340">
      <w:pPr>
        <w:pStyle w:val="a1"/>
        <w:numPr>
          <w:ilvl w:val="0"/>
          <w:numId w:val="30"/>
        </w:numPr>
        <w:rPr>
          <w:lang w:val="ru-RU"/>
        </w:rPr>
      </w:pPr>
      <w:r w:rsidRPr="00300340">
        <w:rPr>
          <w:lang w:val="ru-RU"/>
        </w:rPr>
        <w:t xml:space="preserve">        Для Каждого Движение Из Движения.ДополнительныеНачисления Цикл</w:t>
      </w:r>
    </w:p>
    <w:p w14:paraId="621CBE80" w14:textId="77777777" w:rsidR="00300340" w:rsidRPr="00300340" w:rsidRDefault="00300340" w:rsidP="00300340">
      <w:pPr>
        <w:pStyle w:val="a1"/>
        <w:numPr>
          <w:ilvl w:val="0"/>
          <w:numId w:val="30"/>
        </w:numPr>
        <w:rPr>
          <w:lang w:val="ru-RU"/>
        </w:rPr>
      </w:pPr>
    </w:p>
    <w:p w14:paraId="03C527E5" w14:textId="77777777" w:rsidR="00300340" w:rsidRDefault="00300340" w:rsidP="00300340">
      <w:pPr>
        <w:pStyle w:val="a1"/>
        <w:numPr>
          <w:ilvl w:val="0"/>
          <w:numId w:val="30"/>
        </w:numPr>
      </w:pPr>
      <w:r w:rsidRPr="00300340">
        <w:rPr>
          <w:lang w:val="ru-RU"/>
        </w:rPr>
        <w:t xml:space="preserve">            </w:t>
      </w:r>
      <w:r>
        <w:t>Движение.Результат = 0;</w:t>
      </w:r>
    </w:p>
    <w:p w14:paraId="3D98252D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    Движение.БазаНачислений = 0;</w:t>
      </w:r>
    </w:p>
    <w:p w14:paraId="10D716E7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    Движение.Стаж = 0;</w:t>
      </w:r>
    </w:p>
    <w:p w14:paraId="26965072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    Движение.Процент = 0;</w:t>
      </w:r>
    </w:p>
    <w:p w14:paraId="6F98E58D" w14:textId="77777777" w:rsidR="00300340" w:rsidRDefault="00300340" w:rsidP="00300340">
      <w:pPr>
        <w:pStyle w:val="a1"/>
        <w:numPr>
          <w:ilvl w:val="0"/>
          <w:numId w:val="30"/>
        </w:numPr>
      </w:pPr>
    </w:p>
    <w:p w14:paraId="57AB3EA5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    Если Движение.ВидРасчета &lt;&gt; ПредопределенноеЗначение(</w:t>
      </w:r>
    </w:p>
    <w:p w14:paraId="5F8F137C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        "ПланВидовРасчета.ДополнительныеНачисления.Премия") Тогда</w:t>
      </w:r>
    </w:p>
    <w:p w14:paraId="0EEB6A32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        Продолжить;</w:t>
      </w:r>
    </w:p>
    <w:p w14:paraId="7855B416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    КонецЕсли;</w:t>
      </w:r>
    </w:p>
    <w:p w14:paraId="0AEAAB7A" w14:textId="77777777" w:rsidR="00300340" w:rsidRDefault="00300340" w:rsidP="00300340">
      <w:pPr>
        <w:pStyle w:val="a1"/>
        <w:numPr>
          <w:ilvl w:val="0"/>
          <w:numId w:val="30"/>
        </w:numPr>
      </w:pPr>
    </w:p>
    <w:p w14:paraId="67C127FB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    // ----------------------------------------------------------------</w:t>
      </w:r>
    </w:p>
    <w:p w14:paraId="7827BF04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    // Поиск базы премии</w:t>
      </w:r>
    </w:p>
    <w:p w14:paraId="27D7FFCE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    // ----------------------------------------------------------------</w:t>
      </w:r>
    </w:p>
    <w:p w14:paraId="247D4559" w14:textId="77777777" w:rsidR="00300340" w:rsidRDefault="00300340" w:rsidP="00300340">
      <w:pPr>
        <w:pStyle w:val="a1"/>
        <w:numPr>
          <w:ilvl w:val="0"/>
          <w:numId w:val="30"/>
        </w:numPr>
      </w:pPr>
    </w:p>
    <w:p w14:paraId="74DA340E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    ВыборкаБазы.Сбросить();</w:t>
      </w:r>
    </w:p>
    <w:p w14:paraId="720BFD49" w14:textId="77777777" w:rsidR="00300340" w:rsidRDefault="00300340" w:rsidP="00300340">
      <w:pPr>
        <w:pStyle w:val="a1"/>
        <w:numPr>
          <w:ilvl w:val="0"/>
          <w:numId w:val="30"/>
        </w:numPr>
      </w:pPr>
    </w:p>
    <w:p w14:paraId="5100D1A1" w14:textId="77777777" w:rsidR="00300340" w:rsidRPr="00300340" w:rsidRDefault="00300340" w:rsidP="00300340">
      <w:pPr>
        <w:pStyle w:val="a1"/>
        <w:numPr>
          <w:ilvl w:val="0"/>
          <w:numId w:val="30"/>
        </w:numPr>
        <w:rPr>
          <w:lang w:val="ru-RU"/>
        </w:rPr>
      </w:pPr>
      <w:r w:rsidRPr="00300340">
        <w:rPr>
          <w:lang w:val="ru-RU"/>
        </w:rPr>
        <w:t xml:space="preserve">            Если Не ВыборкаБазы.НайтиСледующий(Движение.НомерСтроки, "НомерСтроки") Тогда</w:t>
      </w:r>
    </w:p>
    <w:p w14:paraId="2776EDEC" w14:textId="77777777" w:rsidR="00300340" w:rsidRPr="00300340" w:rsidRDefault="00300340" w:rsidP="00300340">
      <w:pPr>
        <w:pStyle w:val="a1"/>
        <w:numPr>
          <w:ilvl w:val="0"/>
          <w:numId w:val="30"/>
        </w:numPr>
        <w:rPr>
          <w:lang w:val="ru-RU"/>
        </w:rPr>
      </w:pPr>
    </w:p>
    <w:p w14:paraId="189247CF" w14:textId="77777777" w:rsidR="00300340" w:rsidRDefault="00300340" w:rsidP="00300340">
      <w:pPr>
        <w:pStyle w:val="a1"/>
        <w:numPr>
          <w:ilvl w:val="0"/>
          <w:numId w:val="30"/>
        </w:numPr>
      </w:pPr>
      <w:r w:rsidRPr="00300340">
        <w:rPr>
          <w:lang w:val="ru-RU"/>
        </w:rPr>
        <w:t xml:space="preserve">                </w:t>
      </w:r>
      <w:r>
        <w:t>Сообщение = Новый СообщениеПользователю;</w:t>
      </w:r>
    </w:p>
    <w:p w14:paraId="3ED99835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        Сообщение.Текст =</w:t>
      </w:r>
    </w:p>
    <w:p w14:paraId="3CB0F216" w14:textId="77777777" w:rsidR="00300340" w:rsidRDefault="00300340" w:rsidP="00300340">
      <w:pPr>
        <w:pStyle w:val="a1"/>
        <w:numPr>
          <w:ilvl w:val="0"/>
          <w:numId w:val="30"/>
        </w:numPr>
      </w:pPr>
      <w:r w:rsidRPr="00300340">
        <w:rPr>
          <w:lang w:val="ru-RU"/>
        </w:rPr>
        <w:t xml:space="preserve">                    "Не удалось получить базу для Премии. </w:t>
      </w:r>
      <w:r>
        <w:t>Строка №"</w:t>
      </w:r>
    </w:p>
    <w:p w14:paraId="6B43FEBF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            + Строка(Движение.НомерСтроки)</w:t>
      </w:r>
    </w:p>
    <w:p w14:paraId="2A90CD8A" w14:textId="77777777" w:rsidR="00300340" w:rsidRPr="00300340" w:rsidRDefault="00300340" w:rsidP="00300340">
      <w:pPr>
        <w:pStyle w:val="a1"/>
        <w:numPr>
          <w:ilvl w:val="0"/>
          <w:numId w:val="30"/>
        </w:numPr>
        <w:rPr>
          <w:lang w:val="ru-RU"/>
        </w:rPr>
      </w:pPr>
      <w:r w:rsidRPr="00300340">
        <w:rPr>
          <w:lang w:val="ru-RU"/>
        </w:rPr>
        <w:t xml:space="preserve">                    + ". Проверьте настройку базового вида расчета "</w:t>
      </w:r>
    </w:p>
    <w:p w14:paraId="1029ED32" w14:textId="77777777" w:rsidR="00300340" w:rsidRPr="00300340" w:rsidRDefault="00300340" w:rsidP="00300340">
      <w:pPr>
        <w:pStyle w:val="a1"/>
        <w:numPr>
          <w:ilvl w:val="0"/>
          <w:numId w:val="30"/>
        </w:numPr>
        <w:rPr>
          <w:lang w:val="ru-RU"/>
        </w:rPr>
      </w:pPr>
      <w:r w:rsidRPr="00300340">
        <w:rPr>
          <w:lang w:val="ru-RU"/>
        </w:rPr>
        <w:t xml:space="preserve">                    + "Премия и признак Базовое у измерения Сотрудник.";</w:t>
      </w:r>
    </w:p>
    <w:p w14:paraId="337D4446" w14:textId="77777777" w:rsidR="00300340" w:rsidRDefault="00300340" w:rsidP="00300340">
      <w:pPr>
        <w:pStyle w:val="a1"/>
        <w:numPr>
          <w:ilvl w:val="0"/>
          <w:numId w:val="30"/>
        </w:numPr>
      </w:pPr>
      <w:r w:rsidRPr="00300340">
        <w:rPr>
          <w:lang w:val="ru-RU"/>
        </w:rPr>
        <w:t xml:space="preserve">                </w:t>
      </w:r>
      <w:r>
        <w:t>Сообщение.Сообщить();</w:t>
      </w:r>
    </w:p>
    <w:p w14:paraId="67B0F23E" w14:textId="77777777" w:rsidR="00300340" w:rsidRDefault="00300340" w:rsidP="00300340">
      <w:pPr>
        <w:pStyle w:val="a1"/>
        <w:numPr>
          <w:ilvl w:val="0"/>
          <w:numId w:val="30"/>
        </w:numPr>
      </w:pPr>
    </w:p>
    <w:p w14:paraId="0A4A12F0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        Отказ = Истина;</w:t>
      </w:r>
    </w:p>
    <w:p w14:paraId="56C52F91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        Возврат;</w:t>
      </w:r>
    </w:p>
    <w:p w14:paraId="65BEB839" w14:textId="77777777" w:rsidR="00300340" w:rsidRDefault="00300340" w:rsidP="00300340">
      <w:pPr>
        <w:pStyle w:val="a1"/>
        <w:numPr>
          <w:ilvl w:val="0"/>
          <w:numId w:val="30"/>
        </w:numPr>
      </w:pPr>
    </w:p>
    <w:p w14:paraId="60AE47C9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    КонецЕсли;</w:t>
      </w:r>
    </w:p>
    <w:p w14:paraId="1904C523" w14:textId="77777777" w:rsidR="00300340" w:rsidRDefault="00300340" w:rsidP="00300340">
      <w:pPr>
        <w:pStyle w:val="a1"/>
        <w:numPr>
          <w:ilvl w:val="0"/>
          <w:numId w:val="30"/>
        </w:numPr>
      </w:pPr>
    </w:p>
    <w:p w14:paraId="670B7E65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    // ----------------------------------------------------------------</w:t>
      </w:r>
    </w:p>
    <w:p w14:paraId="3EFCC8C0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    // Получение стажа и процента</w:t>
      </w:r>
    </w:p>
    <w:p w14:paraId="02AE4259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    // ----------------------------------------------------------------</w:t>
      </w:r>
    </w:p>
    <w:p w14:paraId="72340694" w14:textId="77777777" w:rsidR="00300340" w:rsidRDefault="00300340" w:rsidP="00300340">
      <w:pPr>
        <w:pStyle w:val="a1"/>
        <w:numPr>
          <w:ilvl w:val="0"/>
          <w:numId w:val="30"/>
        </w:numPr>
      </w:pPr>
    </w:p>
    <w:p w14:paraId="50ED4916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    СтажИПроцент = ПолучитьСтажИПроцентПремии(</w:t>
      </w:r>
    </w:p>
    <w:p w14:paraId="3A19C25C" w14:textId="77777777" w:rsidR="00300340" w:rsidRDefault="00300340" w:rsidP="00300340">
      <w:pPr>
        <w:pStyle w:val="a1"/>
        <w:numPr>
          <w:ilvl w:val="0"/>
          <w:numId w:val="30"/>
        </w:numPr>
      </w:pPr>
      <w:r>
        <w:lastRenderedPageBreak/>
        <w:t xml:space="preserve">                Движение.Сотрудник,</w:t>
      </w:r>
    </w:p>
    <w:p w14:paraId="09421672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        ПериодРегистрации,</w:t>
      </w:r>
    </w:p>
    <w:p w14:paraId="4763D0C8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        ДатаНачалаУчетаВБазе);</w:t>
      </w:r>
    </w:p>
    <w:p w14:paraId="5B4D596D" w14:textId="77777777" w:rsidR="00300340" w:rsidRDefault="00300340" w:rsidP="00300340">
      <w:pPr>
        <w:pStyle w:val="a1"/>
        <w:numPr>
          <w:ilvl w:val="0"/>
          <w:numId w:val="30"/>
        </w:numPr>
      </w:pPr>
    </w:p>
    <w:p w14:paraId="416CA375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    // ----------------------------------------------------------------</w:t>
      </w:r>
    </w:p>
    <w:p w14:paraId="7FC798D1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    // Заполнение движения премии</w:t>
      </w:r>
    </w:p>
    <w:p w14:paraId="273E778C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    // ----------------------------------------------------------------</w:t>
      </w:r>
    </w:p>
    <w:p w14:paraId="227D05CF" w14:textId="77777777" w:rsidR="00300340" w:rsidRDefault="00300340" w:rsidP="00300340">
      <w:pPr>
        <w:pStyle w:val="a1"/>
        <w:numPr>
          <w:ilvl w:val="0"/>
          <w:numId w:val="30"/>
        </w:numPr>
      </w:pPr>
    </w:p>
    <w:p w14:paraId="3154A8C5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    Движение.БазаНачислений = ВыборкаБазы.БазаНачислений;</w:t>
      </w:r>
    </w:p>
    <w:p w14:paraId="17DB6DDA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    Движение.Стаж = СтажИПроцент.Стаж;</w:t>
      </w:r>
    </w:p>
    <w:p w14:paraId="58120754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    Движение.Процент = СтажИПроцент.Процент;</w:t>
      </w:r>
    </w:p>
    <w:p w14:paraId="46B01821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    Движение.Результат = Окр(</w:t>
      </w:r>
    </w:p>
    <w:p w14:paraId="6C9A7211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        Движение.БазаНачислений * Движение.Процент / 100, 2);</w:t>
      </w:r>
    </w:p>
    <w:p w14:paraId="7C16EC56" w14:textId="77777777" w:rsidR="00300340" w:rsidRDefault="00300340" w:rsidP="00300340">
      <w:pPr>
        <w:pStyle w:val="a1"/>
        <w:numPr>
          <w:ilvl w:val="0"/>
          <w:numId w:val="30"/>
        </w:numPr>
      </w:pPr>
    </w:p>
    <w:p w14:paraId="16758A51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КонецЦикла;</w:t>
      </w:r>
    </w:p>
    <w:p w14:paraId="36480EA2" w14:textId="77777777" w:rsidR="00300340" w:rsidRDefault="00300340" w:rsidP="00300340">
      <w:pPr>
        <w:pStyle w:val="a1"/>
        <w:numPr>
          <w:ilvl w:val="0"/>
          <w:numId w:val="30"/>
        </w:numPr>
      </w:pPr>
    </w:p>
    <w:p w14:paraId="05662217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    Движения.ДополнительныеНачисления.Записать();</w:t>
      </w:r>
    </w:p>
    <w:p w14:paraId="3A36798A" w14:textId="77777777" w:rsidR="00300340" w:rsidRDefault="00300340" w:rsidP="00300340">
      <w:pPr>
        <w:pStyle w:val="a1"/>
        <w:numPr>
          <w:ilvl w:val="0"/>
          <w:numId w:val="30"/>
        </w:numPr>
      </w:pPr>
    </w:p>
    <w:p w14:paraId="56E16AEA" w14:textId="77777777" w:rsidR="00300340" w:rsidRDefault="00300340" w:rsidP="00300340">
      <w:pPr>
        <w:pStyle w:val="a1"/>
        <w:numPr>
          <w:ilvl w:val="0"/>
          <w:numId w:val="30"/>
        </w:numPr>
      </w:pPr>
      <w:r>
        <w:t xml:space="preserve">    КонецЕсли;</w:t>
      </w:r>
    </w:p>
    <w:p w14:paraId="20CF6D4C" w14:textId="77777777" w:rsidR="00300340" w:rsidRDefault="00300340" w:rsidP="00300340">
      <w:pPr>
        <w:pStyle w:val="a1"/>
        <w:numPr>
          <w:ilvl w:val="0"/>
          <w:numId w:val="30"/>
        </w:numPr>
      </w:pPr>
    </w:p>
    <w:p w14:paraId="1CDAE886" w14:textId="50A0D1BA" w:rsidR="00491402" w:rsidRPr="00491402" w:rsidRDefault="00300340" w:rsidP="00300340">
      <w:pPr>
        <w:pStyle w:val="a1"/>
        <w:numPr>
          <w:ilvl w:val="0"/>
          <w:numId w:val="30"/>
        </w:numPr>
      </w:pPr>
      <w:r>
        <w:t>КонецПроцедуры</w:t>
      </w:r>
    </w:p>
    <w:sectPr w:rsidR="00491402" w:rsidRPr="00491402" w:rsidSect="00094ACA"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2630B8" w14:textId="77777777" w:rsidR="00C55D17" w:rsidRDefault="00C55D17" w:rsidP="00DC028D">
      <w:pPr>
        <w:spacing w:line="240" w:lineRule="auto"/>
      </w:pPr>
      <w:r>
        <w:separator/>
      </w:r>
    </w:p>
  </w:endnote>
  <w:endnote w:type="continuationSeparator" w:id="0">
    <w:p w14:paraId="690D99F6" w14:textId="77777777" w:rsidR="00C55D17" w:rsidRDefault="00C55D17" w:rsidP="00DC02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40135320"/>
      <w:docPartObj>
        <w:docPartGallery w:val="Page Numbers (Bottom of Page)"/>
        <w:docPartUnique/>
      </w:docPartObj>
    </w:sdtPr>
    <w:sdtContent>
      <w:p w14:paraId="132E7BAB" w14:textId="77777777" w:rsidR="00F40B56" w:rsidRDefault="00F40B56" w:rsidP="0068656C">
        <w:pPr>
          <w:pStyle w:val="afa"/>
          <w:ind w:firstLine="0"/>
          <w:jc w:val="center"/>
        </w:pPr>
        <w:r w:rsidRPr="0068656C">
          <w:rPr>
            <w:szCs w:val="24"/>
          </w:rPr>
          <w:fldChar w:fldCharType="begin"/>
        </w:r>
        <w:r w:rsidRPr="0068656C">
          <w:rPr>
            <w:szCs w:val="24"/>
          </w:rPr>
          <w:instrText>PAGE   \* MERGEFORMAT</w:instrText>
        </w:r>
        <w:r w:rsidRPr="0068656C">
          <w:rPr>
            <w:szCs w:val="24"/>
          </w:rPr>
          <w:fldChar w:fldCharType="separate"/>
        </w:r>
        <w:r w:rsidR="00920CEA">
          <w:rPr>
            <w:noProof/>
            <w:szCs w:val="24"/>
          </w:rPr>
          <w:t>5</w:t>
        </w:r>
        <w:r w:rsidRPr="0068656C">
          <w:rPr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E0DCBC" w14:textId="77777777" w:rsidR="00C55D17" w:rsidRDefault="00C55D17" w:rsidP="00DC028D">
      <w:pPr>
        <w:spacing w:line="240" w:lineRule="auto"/>
      </w:pPr>
      <w:r>
        <w:separator/>
      </w:r>
    </w:p>
  </w:footnote>
  <w:footnote w:type="continuationSeparator" w:id="0">
    <w:p w14:paraId="012E1152" w14:textId="77777777" w:rsidR="00C55D17" w:rsidRDefault="00C55D17" w:rsidP="00DC028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06026"/>
    <w:multiLevelType w:val="hybridMultilevel"/>
    <w:tmpl w:val="48566464"/>
    <w:lvl w:ilvl="0" w:tplc="B0789302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1D73AD9"/>
    <w:multiLevelType w:val="hybridMultilevel"/>
    <w:tmpl w:val="4DF2B80E"/>
    <w:lvl w:ilvl="0" w:tplc="717AD3FE">
      <w:start w:val="1"/>
      <w:numFmt w:val="bullet"/>
      <w:pStyle w:val="a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04F3F1D"/>
    <w:multiLevelType w:val="multilevel"/>
    <w:tmpl w:val="3F9ED9FC"/>
    <w:name w:val="Eq2"/>
    <w:numStyleLink w:val="a0"/>
  </w:abstractNum>
  <w:abstractNum w:abstractNumId="3" w15:restartNumberingAfterBreak="0">
    <w:nsid w:val="22B958D4"/>
    <w:multiLevelType w:val="multilevel"/>
    <w:tmpl w:val="3F9ED9FC"/>
    <w:name w:val="Eq"/>
    <w:styleLink w:val="a0"/>
    <w:lvl w:ilvl="0">
      <w:start w:val="1"/>
      <w:numFmt w:val="decimal"/>
      <w:suff w:val="nothing"/>
      <w:lvlText w:val="(%1)"/>
      <w:lvlJc w:val="right"/>
      <w:pPr>
        <w:ind w:left="0" w:firstLine="0"/>
      </w:pPr>
      <w:rPr>
        <w:rFonts w:hint="default"/>
      </w:rPr>
    </w:lvl>
    <w:lvl w:ilvl="1">
      <w:start w:val="1"/>
      <w:numFmt w:val="none"/>
      <w:lvlText w:val=""/>
      <w:lvlJc w:val="left"/>
      <w:pPr>
        <w:tabs>
          <w:tab w:val="num" w:pos="284"/>
        </w:tabs>
        <w:ind w:left="0" w:firstLine="0"/>
      </w:pPr>
      <w:rPr>
        <w:rFonts w:hint="default"/>
      </w:rPr>
    </w:lvl>
    <w:lvl w:ilvl="2">
      <w:start w:val="1"/>
      <w:numFmt w:val="none"/>
      <w:lvlText w:val=""/>
      <w:lvlJc w:val="left"/>
      <w:pPr>
        <w:tabs>
          <w:tab w:val="num" w:pos="284"/>
        </w:tabs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val="num" w:pos="284"/>
        </w:tabs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284"/>
        </w:tabs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84"/>
        </w:tabs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84"/>
        </w:tabs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4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284"/>
        </w:tabs>
        <w:ind w:left="0" w:firstLine="0"/>
      </w:pPr>
      <w:rPr>
        <w:rFonts w:hint="default"/>
      </w:rPr>
    </w:lvl>
  </w:abstractNum>
  <w:abstractNum w:abstractNumId="4" w15:restartNumberingAfterBreak="0">
    <w:nsid w:val="26DF6124"/>
    <w:multiLevelType w:val="hybridMultilevel"/>
    <w:tmpl w:val="DB003A70"/>
    <w:lvl w:ilvl="0" w:tplc="62EECA78">
      <w:start w:val="1"/>
      <w:numFmt w:val="decimal"/>
      <w:pStyle w:val="a1"/>
      <w:suff w:val="space"/>
      <w:lvlText w:val="%1"/>
      <w:lvlJc w:val="righ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6724D7"/>
    <w:multiLevelType w:val="multilevel"/>
    <w:tmpl w:val="D6565E1A"/>
    <w:styleLink w:val="a2"/>
    <w:lvl w:ilvl="0">
      <w:start w:val="1"/>
      <w:numFmt w:val="decimal"/>
      <w:pStyle w:val="a3"/>
      <w:suff w:val="nothing"/>
      <w:lvlText w:val="Рисунок %1"/>
      <w:lvlJc w:val="left"/>
      <w:pPr>
        <w:ind w:left="0" w:firstLine="0"/>
      </w:pPr>
      <w:rPr>
        <w:rFonts w:hint="default"/>
      </w:rPr>
    </w:lvl>
    <w:lvl w:ilvl="1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6" w15:restartNumberingAfterBreak="0">
    <w:nsid w:val="2D8467D6"/>
    <w:multiLevelType w:val="multilevel"/>
    <w:tmpl w:val="8AAA3ACA"/>
    <w:styleLink w:val="a4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709"/>
      </w:pPr>
      <w:rPr>
        <w:rFonts w:hint="default"/>
      </w:rPr>
    </w:lvl>
  </w:abstractNum>
  <w:abstractNum w:abstractNumId="7" w15:restartNumberingAfterBreak="0">
    <w:nsid w:val="396355EF"/>
    <w:multiLevelType w:val="hybridMultilevel"/>
    <w:tmpl w:val="37DAFF0E"/>
    <w:lvl w:ilvl="0" w:tplc="4EBE449C">
      <w:start w:val="1"/>
      <w:numFmt w:val="russianLower"/>
      <w:pStyle w:val="a5"/>
      <w:suff w:val="space"/>
      <w:lvlText w:val="%1)"/>
      <w:lvlJc w:val="left"/>
      <w:pPr>
        <w:ind w:left="708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7" w:hanging="360"/>
      </w:pPr>
    </w:lvl>
    <w:lvl w:ilvl="2" w:tplc="0419001B" w:tentative="1">
      <w:start w:val="1"/>
      <w:numFmt w:val="lowerRoman"/>
      <w:lvlText w:val="%3."/>
      <w:lvlJc w:val="right"/>
      <w:pPr>
        <w:ind w:left="3577" w:hanging="180"/>
      </w:pPr>
    </w:lvl>
    <w:lvl w:ilvl="3" w:tplc="0419000F" w:tentative="1">
      <w:start w:val="1"/>
      <w:numFmt w:val="decimal"/>
      <w:lvlText w:val="%4."/>
      <w:lvlJc w:val="left"/>
      <w:pPr>
        <w:ind w:left="4297" w:hanging="360"/>
      </w:pPr>
    </w:lvl>
    <w:lvl w:ilvl="4" w:tplc="04190019" w:tentative="1">
      <w:start w:val="1"/>
      <w:numFmt w:val="lowerLetter"/>
      <w:lvlText w:val="%5."/>
      <w:lvlJc w:val="left"/>
      <w:pPr>
        <w:ind w:left="5017" w:hanging="360"/>
      </w:pPr>
    </w:lvl>
    <w:lvl w:ilvl="5" w:tplc="0419001B" w:tentative="1">
      <w:start w:val="1"/>
      <w:numFmt w:val="lowerRoman"/>
      <w:lvlText w:val="%6."/>
      <w:lvlJc w:val="right"/>
      <w:pPr>
        <w:ind w:left="5737" w:hanging="180"/>
      </w:pPr>
    </w:lvl>
    <w:lvl w:ilvl="6" w:tplc="0419000F" w:tentative="1">
      <w:start w:val="1"/>
      <w:numFmt w:val="decimal"/>
      <w:lvlText w:val="%7."/>
      <w:lvlJc w:val="left"/>
      <w:pPr>
        <w:ind w:left="6457" w:hanging="360"/>
      </w:pPr>
    </w:lvl>
    <w:lvl w:ilvl="7" w:tplc="04190019" w:tentative="1">
      <w:start w:val="1"/>
      <w:numFmt w:val="lowerLetter"/>
      <w:lvlText w:val="%8."/>
      <w:lvlJc w:val="left"/>
      <w:pPr>
        <w:ind w:left="7177" w:hanging="360"/>
      </w:pPr>
    </w:lvl>
    <w:lvl w:ilvl="8" w:tplc="0419001B" w:tentative="1">
      <w:start w:val="1"/>
      <w:numFmt w:val="lowerRoman"/>
      <w:lvlText w:val="%9."/>
      <w:lvlJc w:val="right"/>
      <w:pPr>
        <w:ind w:left="7897" w:hanging="180"/>
      </w:pPr>
    </w:lvl>
  </w:abstractNum>
  <w:abstractNum w:abstractNumId="8" w15:restartNumberingAfterBreak="0">
    <w:nsid w:val="4E9622BD"/>
    <w:multiLevelType w:val="multilevel"/>
    <w:tmpl w:val="8AAA3ACA"/>
    <w:numStyleLink w:val="a4"/>
  </w:abstractNum>
  <w:abstractNum w:abstractNumId="9" w15:restartNumberingAfterBreak="0">
    <w:nsid w:val="538844F2"/>
    <w:multiLevelType w:val="hybridMultilevel"/>
    <w:tmpl w:val="CD086450"/>
    <w:lvl w:ilvl="0" w:tplc="B70CB9AA">
      <w:start w:val="1"/>
      <w:numFmt w:val="decimal"/>
      <w:pStyle w:val="a6"/>
      <w:suff w:val="space"/>
      <w:lvlText w:val="Таблица %1 –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CC714D"/>
    <w:multiLevelType w:val="hybridMultilevel"/>
    <w:tmpl w:val="F932AF00"/>
    <w:lvl w:ilvl="0" w:tplc="420C3A2E">
      <w:start w:val="1"/>
      <w:numFmt w:val="russianUpper"/>
      <w:pStyle w:val="a7"/>
      <w:suff w:val="nothing"/>
      <w:lvlText w:val="Приложение %1"/>
      <w:lvlJc w:val="center"/>
      <w:pPr>
        <w:ind w:left="1069" w:hanging="360"/>
      </w:pPr>
      <w:rPr>
        <w:rFonts w:hint="default"/>
        <w:sz w:val="28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FCE2336"/>
    <w:multiLevelType w:val="multilevel"/>
    <w:tmpl w:val="0DC6AF26"/>
    <w:lvl w:ilvl="0">
      <w:start w:val="1"/>
      <w:numFmt w:val="decimal"/>
      <w:pStyle w:val="10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709"/>
      </w:pPr>
      <w:rPr>
        <w:rFonts w:hint="default"/>
      </w:rPr>
    </w:lvl>
  </w:abstractNum>
  <w:abstractNum w:abstractNumId="12" w15:restartNumberingAfterBreak="0">
    <w:nsid w:val="6EF34179"/>
    <w:multiLevelType w:val="hybridMultilevel"/>
    <w:tmpl w:val="E9C0201C"/>
    <w:lvl w:ilvl="0" w:tplc="EB1423E2">
      <w:start w:val="1"/>
      <w:numFmt w:val="decimal"/>
      <w:pStyle w:val="123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7C897A60"/>
    <w:multiLevelType w:val="hybridMultilevel"/>
    <w:tmpl w:val="96547B9A"/>
    <w:lvl w:ilvl="0" w:tplc="26AAA1FE">
      <w:start w:val="1"/>
      <w:numFmt w:val="decimal"/>
      <w:pStyle w:val="a8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413361005">
    <w:abstractNumId w:val="1"/>
  </w:num>
  <w:num w:numId="2" w16cid:durableId="1531607923">
    <w:abstractNumId w:val="7"/>
  </w:num>
  <w:num w:numId="3" w16cid:durableId="684987660">
    <w:abstractNumId w:val="12"/>
  </w:num>
  <w:num w:numId="4" w16cid:durableId="973681922">
    <w:abstractNumId w:val="6"/>
  </w:num>
  <w:num w:numId="5" w16cid:durableId="205072022">
    <w:abstractNumId w:val="5"/>
  </w:num>
  <w:num w:numId="6" w16cid:durableId="1731490925">
    <w:abstractNumId w:val="3"/>
  </w:num>
  <w:num w:numId="7" w16cid:durableId="524254246">
    <w:abstractNumId w:val="8"/>
  </w:num>
  <w:num w:numId="8" w16cid:durableId="163591257">
    <w:abstractNumId w:val="8"/>
  </w:num>
  <w:num w:numId="9" w16cid:durableId="1476990928">
    <w:abstractNumId w:val="4"/>
  </w:num>
  <w:num w:numId="10" w16cid:durableId="1613365453">
    <w:abstractNumId w:val="10"/>
  </w:num>
  <w:num w:numId="11" w16cid:durableId="1677731013">
    <w:abstractNumId w:val="9"/>
  </w:num>
  <w:num w:numId="12" w16cid:durableId="937442395">
    <w:abstractNumId w:val="11"/>
  </w:num>
  <w:num w:numId="13" w16cid:durableId="1162501447">
    <w:abstractNumId w:val="0"/>
  </w:num>
  <w:num w:numId="14" w16cid:durableId="204493802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71338239">
    <w:abstractNumId w:val="4"/>
    <w:lvlOverride w:ilvl="0">
      <w:startOverride w:val="1"/>
    </w:lvlOverride>
  </w:num>
  <w:num w:numId="16" w16cid:durableId="618490765">
    <w:abstractNumId w:val="4"/>
    <w:lvlOverride w:ilvl="0">
      <w:startOverride w:val="1"/>
    </w:lvlOverride>
  </w:num>
  <w:num w:numId="17" w16cid:durableId="488637142">
    <w:abstractNumId w:val="4"/>
    <w:lvlOverride w:ilvl="0">
      <w:startOverride w:val="1"/>
    </w:lvlOverride>
  </w:num>
  <w:num w:numId="18" w16cid:durableId="1047414158">
    <w:abstractNumId w:val="4"/>
    <w:lvlOverride w:ilvl="0">
      <w:startOverride w:val="1"/>
    </w:lvlOverride>
  </w:num>
  <w:num w:numId="19" w16cid:durableId="1623878686">
    <w:abstractNumId w:val="4"/>
    <w:lvlOverride w:ilvl="0">
      <w:startOverride w:val="1"/>
    </w:lvlOverride>
  </w:num>
  <w:num w:numId="20" w16cid:durableId="677973333">
    <w:abstractNumId w:val="4"/>
    <w:lvlOverride w:ilvl="0">
      <w:startOverride w:val="1"/>
    </w:lvlOverride>
  </w:num>
  <w:num w:numId="21" w16cid:durableId="114954218">
    <w:abstractNumId w:val="4"/>
    <w:lvlOverride w:ilvl="0">
      <w:startOverride w:val="1"/>
    </w:lvlOverride>
  </w:num>
  <w:num w:numId="22" w16cid:durableId="1173956877">
    <w:abstractNumId w:val="2"/>
  </w:num>
  <w:num w:numId="23" w16cid:durableId="508837189">
    <w:abstractNumId w:val="13"/>
  </w:num>
  <w:num w:numId="24" w16cid:durableId="1704282060">
    <w:abstractNumId w:val="9"/>
  </w:num>
  <w:num w:numId="25" w16cid:durableId="1496608584">
    <w:abstractNumId w:val="1"/>
  </w:num>
  <w:num w:numId="26" w16cid:durableId="1419673129">
    <w:abstractNumId w:val="11"/>
  </w:num>
  <w:num w:numId="27" w16cid:durableId="2109767598">
    <w:abstractNumId w:val="11"/>
  </w:num>
  <w:num w:numId="28" w16cid:durableId="1966496310">
    <w:abstractNumId w:val="11"/>
  </w:num>
  <w:num w:numId="29" w16cid:durableId="1191145184">
    <w:abstractNumId w:val="4"/>
  </w:num>
  <w:num w:numId="30" w16cid:durableId="1864127974">
    <w:abstractNumId w:val="4"/>
    <w:lvlOverride w:ilvl="0">
      <w:startOverride w:val="1"/>
    </w:lvlOverride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ctiveWritingStyle w:appName="MSWord" w:lang="ru-RU" w:vendorID="1" w:dllVersion="512" w:checkStyle="1"/>
  <w:proofState w:spelling="clean" w:grammar="clean"/>
  <w:attachedTemplate r:id="rId1"/>
  <w:stylePaneSortMethod w:val="00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E46"/>
    <w:rsid w:val="00001867"/>
    <w:rsid w:val="00003D75"/>
    <w:rsid w:val="00014D43"/>
    <w:rsid w:val="00016C62"/>
    <w:rsid w:val="00023196"/>
    <w:rsid w:val="00041B80"/>
    <w:rsid w:val="000442ED"/>
    <w:rsid w:val="00050CDC"/>
    <w:rsid w:val="00071CA9"/>
    <w:rsid w:val="00077068"/>
    <w:rsid w:val="00082A13"/>
    <w:rsid w:val="0008656F"/>
    <w:rsid w:val="000875BA"/>
    <w:rsid w:val="0009043B"/>
    <w:rsid w:val="00094ACA"/>
    <w:rsid w:val="000A5744"/>
    <w:rsid w:val="000B20B2"/>
    <w:rsid w:val="000B3AEC"/>
    <w:rsid w:val="000B3E91"/>
    <w:rsid w:val="000C3107"/>
    <w:rsid w:val="000D62AD"/>
    <w:rsid w:val="000E689B"/>
    <w:rsid w:val="000F6B9D"/>
    <w:rsid w:val="000F7502"/>
    <w:rsid w:val="001031CD"/>
    <w:rsid w:val="0010790B"/>
    <w:rsid w:val="0011295B"/>
    <w:rsid w:val="00124716"/>
    <w:rsid w:val="0013070E"/>
    <w:rsid w:val="00162C3A"/>
    <w:rsid w:val="00171881"/>
    <w:rsid w:val="00172B29"/>
    <w:rsid w:val="00190844"/>
    <w:rsid w:val="001958B8"/>
    <w:rsid w:val="001B1AD2"/>
    <w:rsid w:val="001B25E0"/>
    <w:rsid w:val="001B768D"/>
    <w:rsid w:val="001E061C"/>
    <w:rsid w:val="001E48D2"/>
    <w:rsid w:val="00203416"/>
    <w:rsid w:val="00205263"/>
    <w:rsid w:val="00220B48"/>
    <w:rsid w:val="00221BDA"/>
    <w:rsid w:val="00231580"/>
    <w:rsid w:val="002318CE"/>
    <w:rsid w:val="00234CB2"/>
    <w:rsid w:val="0024141B"/>
    <w:rsid w:val="00253BC9"/>
    <w:rsid w:val="002708DB"/>
    <w:rsid w:val="00274501"/>
    <w:rsid w:val="00287B2B"/>
    <w:rsid w:val="00291D2B"/>
    <w:rsid w:val="002A2C33"/>
    <w:rsid w:val="002D1960"/>
    <w:rsid w:val="002F0E64"/>
    <w:rsid w:val="00300340"/>
    <w:rsid w:val="00304414"/>
    <w:rsid w:val="00305EDF"/>
    <w:rsid w:val="00310416"/>
    <w:rsid w:val="00333763"/>
    <w:rsid w:val="00334501"/>
    <w:rsid w:val="00343456"/>
    <w:rsid w:val="003648AF"/>
    <w:rsid w:val="00383A64"/>
    <w:rsid w:val="003949B8"/>
    <w:rsid w:val="003A5F9C"/>
    <w:rsid w:val="003B693D"/>
    <w:rsid w:val="003C7CD1"/>
    <w:rsid w:val="003D314B"/>
    <w:rsid w:val="003D374C"/>
    <w:rsid w:val="003D4DA1"/>
    <w:rsid w:val="003D5402"/>
    <w:rsid w:val="003F1311"/>
    <w:rsid w:val="003F39B9"/>
    <w:rsid w:val="004035BD"/>
    <w:rsid w:val="00404F5F"/>
    <w:rsid w:val="00411E4B"/>
    <w:rsid w:val="0041373E"/>
    <w:rsid w:val="0041634A"/>
    <w:rsid w:val="0042629E"/>
    <w:rsid w:val="00442382"/>
    <w:rsid w:val="0045704B"/>
    <w:rsid w:val="00464DF4"/>
    <w:rsid w:val="004701A8"/>
    <w:rsid w:val="00470881"/>
    <w:rsid w:val="00485A30"/>
    <w:rsid w:val="0048651E"/>
    <w:rsid w:val="00486820"/>
    <w:rsid w:val="00491402"/>
    <w:rsid w:val="004A76A3"/>
    <w:rsid w:val="004B45C5"/>
    <w:rsid w:val="004B51B3"/>
    <w:rsid w:val="004C3A84"/>
    <w:rsid w:val="004E6AA0"/>
    <w:rsid w:val="004F140D"/>
    <w:rsid w:val="00504799"/>
    <w:rsid w:val="005048C3"/>
    <w:rsid w:val="005051D2"/>
    <w:rsid w:val="005158AF"/>
    <w:rsid w:val="0052135C"/>
    <w:rsid w:val="00531050"/>
    <w:rsid w:val="00532526"/>
    <w:rsid w:val="00534998"/>
    <w:rsid w:val="00535731"/>
    <w:rsid w:val="00553E29"/>
    <w:rsid w:val="00554A60"/>
    <w:rsid w:val="005631BE"/>
    <w:rsid w:val="00566C55"/>
    <w:rsid w:val="005677A9"/>
    <w:rsid w:val="005770DC"/>
    <w:rsid w:val="0058376F"/>
    <w:rsid w:val="00585A73"/>
    <w:rsid w:val="00591F37"/>
    <w:rsid w:val="005937CB"/>
    <w:rsid w:val="00597AD8"/>
    <w:rsid w:val="005A6ACC"/>
    <w:rsid w:val="005B366D"/>
    <w:rsid w:val="005B7DE4"/>
    <w:rsid w:val="005C0F35"/>
    <w:rsid w:val="005C377D"/>
    <w:rsid w:val="005D4F3D"/>
    <w:rsid w:val="005E388E"/>
    <w:rsid w:val="005F43B2"/>
    <w:rsid w:val="006023A9"/>
    <w:rsid w:val="00604AA4"/>
    <w:rsid w:val="00615FEE"/>
    <w:rsid w:val="006205AE"/>
    <w:rsid w:val="0062298A"/>
    <w:rsid w:val="00624EC3"/>
    <w:rsid w:val="00627F90"/>
    <w:rsid w:val="00635875"/>
    <w:rsid w:val="00636C85"/>
    <w:rsid w:val="00653A77"/>
    <w:rsid w:val="006578B2"/>
    <w:rsid w:val="0066120C"/>
    <w:rsid w:val="00662527"/>
    <w:rsid w:val="0066484D"/>
    <w:rsid w:val="006801F2"/>
    <w:rsid w:val="0068656C"/>
    <w:rsid w:val="00687957"/>
    <w:rsid w:val="00695F5C"/>
    <w:rsid w:val="0069602E"/>
    <w:rsid w:val="006A0BCE"/>
    <w:rsid w:val="006A1FD7"/>
    <w:rsid w:val="006A614D"/>
    <w:rsid w:val="006B0EF0"/>
    <w:rsid w:val="006B1E1B"/>
    <w:rsid w:val="006C5041"/>
    <w:rsid w:val="006D45B2"/>
    <w:rsid w:val="006D632C"/>
    <w:rsid w:val="006D6716"/>
    <w:rsid w:val="006E1DE6"/>
    <w:rsid w:val="006E6CDE"/>
    <w:rsid w:val="006E77EB"/>
    <w:rsid w:val="007054A8"/>
    <w:rsid w:val="00707E3B"/>
    <w:rsid w:val="00710930"/>
    <w:rsid w:val="007260CC"/>
    <w:rsid w:val="00730326"/>
    <w:rsid w:val="0073060F"/>
    <w:rsid w:val="00731AA4"/>
    <w:rsid w:val="00732A3C"/>
    <w:rsid w:val="007445B5"/>
    <w:rsid w:val="00745858"/>
    <w:rsid w:val="00745ADE"/>
    <w:rsid w:val="007509FC"/>
    <w:rsid w:val="00774CF9"/>
    <w:rsid w:val="00776CF2"/>
    <w:rsid w:val="007A6E51"/>
    <w:rsid w:val="007B292E"/>
    <w:rsid w:val="007B5BE2"/>
    <w:rsid w:val="007C316F"/>
    <w:rsid w:val="007C65B8"/>
    <w:rsid w:val="007D28E6"/>
    <w:rsid w:val="007D666F"/>
    <w:rsid w:val="007E1A02"/>
    <w:rsid w:val="007F2FB7"/>
    <w:rsid w:val="00800358"/>
    <w:rsid w:val="00804537"/>
    <w:rsid w:val="00805218"/>
    <w:rsid w:val="00820A6B"/>
    <w:rsid w:val="00850BC5"/>
    <w:rsid w:val="00862E24"/>
    <w:rsid w:val="008639F8"/>
    <w:rsid w:val="00865BF8"/>
    <w:rsid w:val="00866327"/>
    <w:rsid w:val="00883FE6"/>
    <w:rsid w:val="00884BAC"/>
    <w:rsid w:val="00886642"/>
    <w:rsid w:val="00890D2A"/>
    <w:rsid w:val="00892F92"/>
    <w:rsid w:val="008A0ECB"/>
    <w:rsid w:val="008A52ED"/>
    <w:rsid w:val="008B277F"/>
    <w:rsid w:val="008B68FF"/>
    <w:rsid w:val="008B7091"/>
    <w:rsid w:val="008B7C11"/>
    <w:rsid w:val="008C1602"/>
    <w:rsid w:val="008D3416"/>
    <w:rsid w:val="008D46A7"/>
    <w:rsid w:val="008E1B77"/>
    <w:rsid w:val="008E4B3D"/>
    <w:rsid w:val="008E688F"/>
    <w:rsid w:val="008F2542"/>
    <w:rsid w:val="008F27F5"/>
    <w:rsid w:val="008F5F9D"/>
    <w:rsid w:val="008F6B70"/>
    <w:rsid w:val="00903016"/>
    <w:rsid w:val="009100E8"/>
    <w:rsid w:val="0091316D"/>
    <w:rsid w:val="00920CEA"/>
    <w:rsid w:val="00921E30"/>
    <w:rsid w:val="00932A82"/>
    <w:rsid w:val="0093355C"/>
    <w:rsid w:val="00934EE4"/>
    <w:rsid w:val="00936D82"/>
    <w:rsid w:val="00943B64"/>
    <w:rsid w:val="009458D0"/>
    <w:rsid w:val="00950B57"/>
    <w:rsid w:val="00953F24"/>
    <w:rsid w:val="00954F04"/>
    <w:rsid w:val="009671E5"/>
    <w:rsid w:val="00970ACE"/>
    <w:rsid w:val="009737C2"/>
    <w:rsid w:val="0099606C"/>
    <w:rsid w:val="0099748C"/>
    <w:rsid w:val="009A510A"/>
    <w:rsid w:val="009B47C2"/>
    <w:rsid w:val="009C16AF"/>
    <w:rsid w:val="009D2214"/>
    <w:rsid w:val="009D426D"/>
    <w:rsid w:val="009D5853"/>
    <w:rsid w:val="009E198E"/>
    <w:rsid w:val="009F60C6"/>
    <w:rsid w:val="00A101E7"/>
    <w:rsid w:val="00A13D24"/>
    <w:rsid w:val="00A17A07"/>
    <w:rsid w:val="00A20082"/>
    <w:rsid w:val="00A27BAE"/>
    <w:rsid w:val="00A31568"/>
    <w:rsid w:val="00A4351C"/>
    <w:rsid w:val="00A45496"/>
    <w:rsid w:val="00A46305"/>
    <w:rsid w:val="00A51423"/>
    <w:rsid w:val="00A70C5E"/>
    <w:rsid w:val="00A74BF0"/>
    <w:rsid w:val="00A75AAA"/>
    <w:rsid w:val="00A819A1"/>
    <w:rsid w:val="00A81A00"/>
    <w:rsid w:val="00A824A9"/>
    <w:rsid w:val="00A83D6F"/>
    <w:rsid w:val="00A97737"/>
    <w:rsid w:val="00A97DC2"/>
    <w:rsid w:val="00AB4DA7"/>
    <w:rsid w:val="00AB79FC"/>
    <w:rsid w:val="00AC1F63"/>
    <w:rsid w:val="00AC7D3E"/>
    <w:rsid w:val="00AF04B5"/>
    <w:rsid w:val="00AF2A1C"/>
    <w:rsid w:val="00AF669D"/>
    <w:rsid w:val="00AF76D8"/>
    <w:rsid w:val="00B00D38"/>
    <w:rsid w:val="00B03927"/>
    <w:rsid w:val="00B0557F"/>
    <w:rsid w:val="00B10A90"/>
    <w:rsid w:val="00B155F7"/>
    <w:rsid w:val="00B24B6C"/>
    <w:rsid w:val="00B26F05"/>
    <w:rsid w:val="00B36EC0"/>
    <w:rsid w:val="00B41A0A"/>
    <w:rsid w:val="00B41BD6"/>
    <w:rsid w:val="00B5072A"/>
    <w:rsid w:val="00B53CA1"/>
    <w:rsid w:val="00B53DEE"/>
    <w:rsid w:val="00B55EA6"/>
    <w:rsid w:val="00B66C8D"/>
    <w:rsid w:val="00B71828"/>
    <w:rsid w:val="00B76E46"/>
    <w:rsid w:val="00B77A76"/>
    <w:rsid w:val="00B828F3"/>
    <w:rsid w:val="00B91E64"/>
    <w:rsid w:val="00B97E7A"/>
    <w:rsid w:val="00B97F6C"/>
    <w:rsid w:val="00BA120E"/>
    <w:rsid w:val="00BC12DE"/>
    <w:rsid w:val="00BC1BEA"/>
    <w:rsid w:val="00BC1F5B"/>
    <w:rsid w:val="00BC4809"/>
    <w:rsid w:val="00BC616A"/>
    <w:rsid w:val="00BE1246"/>
    <w:rsid w:val="00BE7BE6"/>
    <w:rsid w:val="00BF3C3D"/>
    <w:rsid w:val="00BF7D3C"/>
    <w:rsid w:val="00C07D98"/>
    <w:rsid w:val="00C154F2"/>
    <w:rsid w:val="00C21901"/>
    <w:rsid w:val="00C43437"/>
    <w:rsid w:val="00C43878"/>
    <w:rsid w:val="00C52F95"/>
    <w:rsid w:val="00C55D17"/>
    <w:rsid w:val="00C721E4"/>
    <w:rsid w:val="00C76B98"/>
    <w:rsid w:val="00C8079A"/>
    <w:rsid w:val="00C85BB2"/>
    <w:rsid w:val="00C94DB0"/>
    <w:rsid w:val="00CA3173"/>
    <w:rsid w:val="00CA52A5"/>
    <w:rsid w:val="00CA7706"/>
    <w:rsid w:val="00CB7D40"/>
    <w:rsid w:val="00CC2AAF"/>
    <w:rsid w:val="00CC6D57"/>
    <w:rsid w:val="00CD4447"/>
    <w:rsid w:val="00CE2FAA"/>
    <w:rsid w:val="00CE7D75"/>
    <w:rsid w:val="00CF511A"/>
    <w:rsid w:val="00D01621"/>
    <w:rsid w:val="00D111BA"/>
    <w:rsid w:val="00D116E6"/>
    <w:rsid w:val="00D179C1"/>
    <w:rsid w:val="00D22995"/>
    <w:rsid w:val="00D613BE"/>
    <w:rsid w:val="00D613FE"/>
    <w:rsid w:val="00D67FED"/>
    <w:rsid w:val="00D72C7E"/>
    <w:rsid w:val="00D84555"/>
    <w:rsid w:val="00D95476"/>
    <w:rsid w:val="00DA7465"/>
    <w:rsid w:val="00DA7C8F"/>
    <w:rsid w:val="00DB06C7"/>
    <w:rsid w:val="00DB2BBB"/>
    <w:rsid w:val="00DB43D0"/>
    <w:rsid w:val="00DB4CDB"/>
    <w:rsid w:val="00DB5AC4"/>
    <w:rsid w:val="00DB5EBF"/>
    <w:rsid w:val="00DC028D"/>
    <w:rsid w:val="00DC3731"/>
    <w:rsid w:val="00DC3769"/>
    <w:rsid w:val="00DC4E45"/>
    <w:rsid w:val="00DD46E4"/>
    <w:rsid w:val="00DD4BBE"/>
    <w:rsid w:val="00DE7FC8"/>
    <w:rsid w:val="00E0422E"/>
    <w:rsid w:val="00E059B1"/>
    <w:rsid w:val="00E12E1B"/>
    <w:rsid w:val="00E13ABA"/>
    <w:rsid w:val="00E2396F"/>
    <w:rsid w:val="00E32D28"/>
    <w:rsid w:val="00E406B2"/>
    <w:rsid w:val="00E611D4"/>
    <w:rsid w:val="00E639F7"/>
    <w:rsid w:val="00E71164"/>
    <w:rsid w:val="00E76C54"/>
    <w:rsid w:val="00E8038C"/>
    <w:rsid w:val="00E807AF"/>
    <w:rsid w:val="00E87028"/>
    <w:rsid w:val="00E92ECE"/>
    <w:rsid w:val="00EA085D"/>
    <w:rsid w:val="00EA0EA9"/>
    <w:rsid w:val="00EB459C"/>
    <w:rsid w:val="00EF0CFF"/>
    <w:rsid w:val="00EF2871"/>
    <w:rsid w:val="00EF4968"/>
    <w:rsid w:val="00F22850"/>
    <w:rsid w:val="00F24229"/>
    <w:rsid w:val="00F368C7"/>
    <w:rsid w:val="00F40B56"/>
    <w:rsid w:val="00F44ADB"/>
    <w:rsid w:val="00F45854"/>
    <w:rsid w:val="00F53C42"/>
    <w:rsid w:val="00F54A3D"/>
    <w:rsid w:val="00F557ED"/>
    <w:rsid w:val="00F70839"/>
    <w:rsid w:val="00F74140"/>
    <w:rsid w:val="00F86FC6"/>
    <w:rsid w:val="00FC164C"/>
    <w:rsid w:val="00FC38AA"/>
    <w:rsid w:val="00FE5615"/>
    <w:rsid w:val="00FF0078"/>
    <w:rsid w:val="00FF0A15"/>
    <w:rsid w:val="00FF0D01"/>
    <w:rsid w:val="00FF4D99"/>
    <w:rsid w:val="00FF5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C6A016"/>
  <w15:chartTrackingRefBased/>
  <w15:docId w15:val="{4CF3386E-61B8-4848-B655-66C5F38FD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9">
    <w:name w:val="Normal"/>
    <w:qFormat/>
    <w:rsid w:val="00E2396F"/>
  </w:style>
  <w:style w:type="paragraph" w:styleId="1">
    <w:name w:val="heading 1"/>
    <w:basedOn w:val="a9"/>
    <w:next w:val="a9"/>
    <w:link w:val="11"/>
    <w:autoRedefine/>
    <w:uiPriority w:val="9"/>
    <w:qFormat/>
    <w:rsid w:val="00EF4968"/>
    <w:pPr>
      <w:keepNext/>
      <w:keepLines/>
      <w:pageBreakBefore/>
      <w:numPr>
        <w:numId w:val="8"/>
      </w:numPr>
      <w:suppressLineNumbers/>
      <w:suppressAutoHyphens/>
      <w:spacing w:after="420"/>
      <w:jc w:val="left"/>
      <w:outlineLvl w:val="0"/>
    </w:pPr>
    <w:rPr>
      <w:rFonts w:asciiTheme="majorHAnsi" w:hAnsiTheme="majorHAnsi"/>
      <w:b/>
      <w:szCs w:val="32"/>
    </w:rPr>
  </w:style>
  <w:style w:type="paragraph" w:styleId="2">
    <w:name w:val="heading 2"/>
    <w:basedOn w:val="a9"/>
    <w:next w:val="a9"/>
    <w:link w:val="20"/>
    <w:autoRedefine/>
    <w:uiPriority w:val="9"/>
    <w:qFormat/>
    <w:rsid w:val="00CC6D57"/>
    <w:pPr>
      <w:keepNext/>
      <w:numPr>
        <w:ilvl w:val="1"/>
        <w:numId w:val="8"/>
      </w:numPr>
      <w:suppressLineNumbers/>
      <w:suppressAutoHyphens/>
      <w:spacing w:before="280" w:after="280"/>
      <w:jc w:val="left"/>
      <w:outlineLvl w:val="1"/>
    </w:pPr>
    <w:rPr>
      <w:rFonts w:asciiTheme="majorHAnsi" w:eastAsiaTheme="majorEastAsia" w:hAnsiTheme="majorHAnsi" w:cstheme="majorBidi"/>
      <w:b/>
      <w:szCs w:val="24"/>
    </w:rPr>
  </w:style>
  <w:style w:type="paragraph" w:styleId="3">
    <w:name w:val="heading 3"/>
    <w:basedOn w:val="a9"/>
    <w:next w:val="a9"/>
    <w:link w:val="30"/>
    <w:autoRedefine/>
    <w:uiPriority w:val="9"/>
    <w:unhideWhenUsed/>
    <w:qFormat/>
    <w:rsid w:val="000A5744"/>
    <w:pPr>
      <w:keepNext/>
      <w:numPr>
        <w:ilvl w:val="2"/>
        <w:numId w:val="7"/>
      </w:numPr>
      <w:suppressLineNumbers/>
      <w:suppressAutoHyphens/>
      <w:spacing w:before="280"/>
      <w:outlineLvl w:val="2"/>
    </w:pPr>
    <w:rPr>
      <w:rFonts w:asciiTheme="majorHAnsi" w:eastAsiaTheme="majorEastAsia" w:hAnsiTheme="majorHAnsi" w:cstheme="majorBidi"/>
      <w:b/>
      <w:i/>
      <w:szCs w:val="24"/>
    </w:rPr>
  </w:style>
  <w:style w:type="paragraph" w:styleId="4">
    <w:name w:val="heading 4"/>
    <w:basedOn w:val="a9"/>
    <w:next w:val="a9"/>
    <w:link w:val="40"/>
    <w:uiPriority w:val="9"/>
    <w:semiHidden/>
    <w:qFormat/>
    <w:rsid w:val="007C316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5">
    <w:name w:val="heading 5"/>
    <w:basedOn w:val="a9"/>
    <w:next w:val="a9"/>
    <w:link w:val="50"/>
    <w:uiPriority w:val="9"/>
    <w:semiHidden/>
    <w:unhideWhenUsed/>
    <w:qFormat/>
    <w:rsid w:val="008D46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9"/>
    <w:next w:val="a9"/>
    <w:link w:val="60"/>
    <w:uiPriority w:val="9"/>
    <w:semiHidden/>
    <w:unhideWhenUsed/>
    <w:qFormat/>
    <w:rsid w:val="008D46A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9"/>
    <w:next w:val="a9"/>
    <w:link w:val="70"/>
    <w:uiPriority w:val="9"/>
    <w:semiHidden/>
    <w:unhideWhenUsed/>
    <w:qFormat/>
    <w:rsid w:val="008D46A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9"/>
    <w:next w:val="a9"/>
    <w:link w:val="80"/>
    <w:uiPriority w:val="9"/>
    <w:semiHidden/>
    <w:unhideWhenUsed/>
    <w:qFormat/>
    <w:rsid w:val="008D46A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9"/>
    <w:next w:val="a9"/>
    <w:link w:val="90"/>
    <w:uiPriority w:val="9"/>
    <w:semiHidden/>
    <w:unhideWhenUsed/>
    <w:qFormat/>
    <w:rsid w:val="008D46A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a">
    <w:name w:val="Default Paragraph Font"/>
    <w:uiPriority w:val="1"/>
    <w:semiHidden/>
    <w:unhideWhenUsed/>
  </w:style>
  <w:style w:type="table" w:default="1" w:styleId="ab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c">
    <w:name w:val="No List"/>
    <w:uiPriority w:val="99"/>
    <w:semiHidden/>
    <w:unhideWhenUsed/>
  </w:style>
  <w:style w:type="character" w:customStyle="1" w:styleId="20">
    <w:name w:val="Заголовок 2 Знак"/>
    <w:basedOn w:val="aa"/>
    <w:link w:val="2"/>
    <w:uiPriority w:val="9"/>
    <w:rsid w:val="00CC6D57"/>
    <w:rPr>
      <w:rFonts w:asciiTheme="majorHAnsi" w:eastAsiaTheme="majorEastAsia" w:hAnsiTheme="majorHAnsi" w:cstheme="majorBidi"/>
      <w:b/>
      <w:sz w:val="24"/>
      <w:szCs w:val="24"/>
    </w:rPr>
  </w:style>
  <w:style w:type="character" w:customStyle="1" w:styleId="11">
    <w:name w:val="Заголовок 1 Знак"/>
    <w:basedOn w:val="aa"/>
    <w:link w:val="1"/>
    <w:uiPriority w:val="9"/>
    <w:rsid w:val="00EF4968"/>
    <w:rPr>
      <w:rFonts w:asciiTheme="majorHAnsi" w:hAnsiTheme="majorHAnsi"/>
      <w:b/>
      <w:sz w:val="24"/>
      <w:szCs w:val="32"/>
    </w:rPr>
  </w:style>
  <w:style w:type="paragraph" w:styleId="ad">
    <w:name w:val="caption"/>
    <w:basedOn w:val="a9"/>
    <w:next w:val="a9"/>
    <w:autoRedefine/>
    <w:uiPriority w:val="35"/>
    <w:semiHidden/>
    <w:qFormat/>
    <w:rsid w:val="00A74BF0"/>
    <w:pPr>
      <w:keepNext/>
      <w:keepLines/>
      <w:suppressAutoHyphens/>
      <w:ind w:firstLine="0"/>
      <w:jc w:val="center"/>
    </w:pPr>
    <w:rPr>
      <w:rFonts w:eastAsiaTheme="minorHAnsi"/>
      <w:iCs/>
      <w:szCs w:val="18"/>
      <w14:ligatures w14:val="standard"/>
    </w:rPr>
  </w:style>
  <w:style w:type="paragraph" w:styleId="ae">
    <w:name w:val="No Spacing"/>
    <w:uiPriority w:val="1"/>
    <w:semiHidden/>
    <w:qFormat/>
    <w:rsid w:val="003D5402"/>
    <w:pPr>
      <w:spacing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af">
    <w:name w:val="Title"/>
    <w:basedOn w:val="a9"/>
    <w:next w:val="a9"/>
    <w:link w:val="af0"/>
    <w:uiPriority w:val="10"/>
    <w:semiHidden/>
    <w:qFormat/>
    <w:rsid w:val="003D5402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0">
    <w:name w:val="Заголовок Знак"/>
    <w:basedOn w:val="aa"/>
    <w:link w:val="af"/>
    <w:uiPriority w:val="10"/>
    <w:semiHidden/>
    <w:rsid w:val="00B10A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f1">
    <w:name w:val="Обычный с отступом"/>
    <w:basedOn w:val="a9"/>
    <w:next w:val="a9"/>
    <w:qFormat/>
    <w:rsid w:val="00886642"/>
    <w:pPr>
      <w:spacing w:before="140"/>
    </w:pPr>
  </w:style>
  <w:style w:type="character" w:customStyle="1" w:styleId="af2">
    <w:name w:val="Скрытый текст"/>
    <w:basedOn w:val="aa"/>
    <w:uiPriority w:val="1"/>
    <w:qFormat/>
    <w:rsid w:val="000B3AEC"/>
    <w:rPr>
      <w:rFonts w:asciiTheme="minorHAnsi" w:hAnsiTheme="minorHAnsi"/>
      <w:vanish/>
    </w:rPr>
  </w:style>
  <w:style w:type="paragraph" w:customStyle="1" w:styleId="a">
    <w:name w:val="Список маркированный (тире)"/>
    <w:basedOn w:val="a9"/>
    <w:autoRedefine/>
    <w:qFormat/>
    <w:rsid w:val="00E2396F"/>
    <w:pPr>
      <w:numPr>
        <w:numId w:val="25"/>
      </w:numPr>
      <w:spacing w:after="140"/>
      <w:contextualSpacing/>
    </w:pPr>
  </w:style>
  <w:style w:type="paragraph" w:customStyle="1" w:styleId="a5">
    <w:name w:val="Список нумерованный (абв)"/>
    <w:basedOn w:val="a9"/>
    <w:qFormat/>
    <w:rsid w:val="00E76C54"/>
    <w:pPr>
      <w:numPr>
        <w:numId w:val="2"/>
      </w:numPr>
      <w:spacing w:after="140"/>
      <w:contextualSpacing/>
    </w:pPr>
  </w:style>
  <w:style w:type="paragraph" w:customStyle="1" w:styleId="123">
    <w:name w:val="Список нумерованный (123)"/>
    <w:basedOn w:val="a9"/>
    <w:qFormat/>
    <w:rsid w:val="00E76C54"/>
    <w:pPr>
      <w:numPr>
        <w:numId w:val="3"/>
      </w:numPr>
      <w:spacing w:after="140"/>
      <w:contextualSpacing/>
    </w:pPr>
  </w:style>
  <w:style w:type="paragraph" w:customStyle="1" w:styleId="a8">
    <w:name w:val="Список использованных источников"/>
    <w:basedOn w:val="a9"/>
    <w:autoRedefine/>
    <w:qFormat/>
    <w:rsid w:val="00585A73"/>
    <w:pPr>
      <w:numPr>
        <w:numId w:val="23"/>
      </w:numPr>
      <w:contextualSpacing/>
    </w:pPr>
  </w:style>
  <w:style w:type="paragraph" w:customStyle="1" w:styleId="af3">
    <w:name w:val="Титул основной текст"/>
    <w:basedOn w:val="a9"/>
    <w:qFormat/>
    <w:rsid w:val="0008656F"/>
    <w:pPr>
      <w:suppressAutoHyphens/>
      <w:spacing w:line="240" w:lineRule="auto"/>
      <w:ind w:firstLine="0"/>
      <w:jc w:val="center"/>
    </w:pPr>
  </w:style>
  <w:style w:type="paragraph" w:customStyle="1" w:styleId="af4">
    <w:name w:val="Титул подписи"/>
    <w:basedOn w:val="af3"/>
    <w:qFormat/>
    <w:rsid w:val="0008656F"/>
    <w:pPr>
      <w:tabs>
        <w:tab w:val="left" w:pos="3686"/>
        <w:tab w:val="left" w:leader="underscore" w:pos="5670"/>
        <w:tab w:val="right" w:pos="9072"/>
      </w:tabs>
      <w:jc w:val="left"/>
    </w:pPr>
  </w:style>
  <w:style w:type="paragraph" w:customStyle="1" w:styleId="af5">
    <w:name w:val="Титул название"/>
    <w:basedOn w:val="af3"/>
    <w:qFormat/>
    <w:rsid w:val="0008656F"/>
    <w:rPr>
      <w:b/>
      <w:caps/>
    </w:rPr>
  </w:style>
  <w:style w:type="character" w:customStyle="1" w:styleId="30">
    <w:name w:val="Заголовок 3 Знак"/>
    <w:basedOn w:val="aa"/>
    <w:link w:val="3"/>
    <w:uiPriority w:val="9"/>
    <w:rsid w:val="000A5744"/>
    <w:rPr>
      <w:rFonts w:asciiTheme="majorHAnsi" w:eastAsiaTheme="majorEastAsia" w:hAnsiTheme="majorHAnsi" w:cstheme="majorBidi"/>
      <w:b/>
      <w:i/>
      <w:sz w:val="24"/>
      <w:szCs w:val="24"/>
    </w:rPr>
  </w:style>
  <w:style w:type="paragraph" w:styleId="af6">
    <w:name w:val="TOC Heading"/>
    <w:basedOn w:val="1"/>
    <w:next w:val="a9"/>
    <w:uiPriority w:val="39"/>
    <w:semiHidden/>
    <w:qFormat/>
    <w:rsid w:val="00E0422E"/>
    <w:pPr>
      <w:spacing w:before="240" w:line="259" w:lineRule="auto"/>
      <w:outlineLvl w:val="9"/>
    </w:pPr>
    <w:rPr>
      <w:b w:val="0"/>
      <w:caps/>
      <w:color w:val="0F4761" w:themeColor="accent1" w:themeShade="BF"/>
      <w:kern w:val="0"/>
      <w:sz w:val="32"/>
      <w:lang w:eastAsia="ru-RU"/>
      <w14:ligatures w14:val="none"/>
    </w:rPr>
  </w:style>
  <w:style w:type="paragraph" w:styleId="12">
    <w:name w:val="toc 1"/>
    <w:basedOn w:val="a9"/>
    <w:next w:val="a9"/>
    <w:autoRedefine/>
    <w:uiPriority w:val="39"/>
    <w:rsid w:val="00890D2A"/>
    <w:pPr>
      <w:keepLines/>
      <w:suppressLineNumbers/>
      <w:tabs>
        <w:tab w:val="right" w:leader="dot" w:pos="9345"/>
      </w:tabs>
      <w:suppressAutoHyphens/>
      <w:ind w:right="567" w:firstLine="0"/>
      <w:jc w:val="left"/>
    </w:pPr>
  </w:style>
  <w:style w:type="paragraph" w:styleId="21">
    <w:name w:val="toc 2"/>
    <w:basedOn w:val="a9"/>
    <w:next w:val="a9"/>
    <w:autoRedefine/>
    <w:uiPriority w:val="39"/>
    <w:rsid w:val="00EF4968"/>
    <w:pPr>
      <w:keepLines/>
      <w:suppressLineNumbers/>
      <w:tabs>
        <w:tab w:val="right" w:leader="dot" w:pos="9345"/>
      </w:tabs>
      <w:suppressAutoHyphens/>
      <w:ind w:left="227" w:right="567" w:firstLine="0"/>
      <w:jc w:val="left"/>
    </w:pPr>
  </w:style>
  <w:style w:type="paragraph" w:styleId="31">
    <w:name w:val="toc 3"/>
    <w:basedOn w:val="a9"/>
    <w:next w:val="a9"/>
    <w:autoRedefine/>
    <w:uiPriority w:val="39"/>
    <w:rsid w:val="00597AD8"/>
    <w:pPr>
      <w:keepLines/>
      <w:suppressLineNumbers/>
      <w:tabs>
        <w:tab w:val="right" w:leader="dot" w:pos="9345"/>
      </w:tabs>
      <w:suppressAutoHyphens/>
      <w:ind w:left="680" w:right="567" w:firstLine="0"/>
      <w:jc w:val="left"/>
    </w:pPr>
  </w:style>
  <w:style w:type="character" w:styleId="af7">
    <w:name w:val="Hyperlink"/>
    <w:basedOn w:val="aa"/>
    <w:uiPriority w:val="99"/>
    <w:semiHidden/>
    <w:rsid w:val="00E0422E"/>
    <w:rPr>
      <w:color w:val="467886" w:themeColor="hyperlink"/>
      <w:u w:val="single"/>
    </w:rPr>
  </w:style>
  <w:style w:type="numbering" w:customStyle="1" w:styleId="a4">
    <w:name w:val="Список многоуровневый для заголовков"/>
    <w:basedOn w:val="ac"/>
    <w:uiPriority w:val="99"/>
    <w:rsid w:val="00566C55"/>
    <w:pPr>
      <w:numPr>
        <w:numId w:val="4"/>
      </w:numPr>
    </w:pPr>
  </w:style>
  <w:style w:type="paragraph" w:customStyle="1" w:styleId="-">
    <w:name w:val="Заголовок структ. эл-та"/>
    <w:basedOn w:val="1"/>
    <w:next w:val="a9"/>
    <w:autoRedefine/>
    <w:qFormat/>
    <w:rsid w:val="006A1FD7"/>
    <w:pPr>
      <w:numPr>
        <w:numId w:val="0"/>
      </w:numPr>
      <w:jc w:val="center"/>
    </w:pPr>
    <w:rPr>
      <w:caps/>
      <w:szCs w:val="28"/>
    </w:rPr>
  </w:style>
  <w:style w:type="paragraph" w:customStyle="1" w:styleId="-0">
    <w:name w:val="Заголовок структ. эл-та (вне содержания)"/>
    <w:basedOn w:val="-"/>
    <w:next w:val="a9"/>
    <w:autoRedefine/>
    <w:qFormat/>
    <w:rsid w:val="008B7091"/>
    <w:pPr>
      <w:outlineLvl w:val="9"/>
    </w:pPr>
    <w:rPr>
      <w:szCs w:val="24"/>
    </w:rPr>
  </w:style>
  <w:style w:type="paragraph" w:styleId="af8">
    <w:name w:val="header"/>
    <w:basedOn w:val="a9"/>
    <w:link w:val="af9"/>
    <w:uiPriority w:val="99"/>
    <w:semiHidden/>
    <w:rsid w:val="00DC028D"/>
    <w:pPr>
      <w:tabs>
        <w:tab w:val="center" w:pos="4677"/>
        <w:tab w:val="right" w:pos="9355"/>
      </w:tabs>
      <w:spacing w:line="240" w:lineRule="auto"/>
    </w:pPr>
  </w:style>
  <w:style w:type="character" w:customStyle="1" w:styleId="af9">
    <w:name w:val="Верхний колонтитул Знак"/>
    <w:basedOn w:val="aa"/>
    <w:link w:val="af8"/>
    <w:uiPriority w:val="99"/>
    <w:semiHidden/>
    <w:rsid w:val="00B10A90"/>
  </w:style>
  <w:style w:type="paragraph" w:styleId="afa">
    <w:name w:val="footer"/>
    <w:basedOn w:val="a9"/>
    <w:link w:val="afb"/>
    <w:uiPriority w:val="99"/>
    <w:semiHidden/>
    <w:rsid w:val="00DC028D"/>
    <w:pPr>
      <w:tabs>
        <w:tab w:val="center" w:pos="4677"/>
        <w:tab w:val="right" w:pos="9355"/>
      </w:tabs>
      <w:spacing w:line="240" w:lineRule="auto"/>
    </w:pPr>
  </w:style>
  <w:style w:type="character" w:customStyle="1" w:styleId="afb">
    <w:name w:val="Нижний колонтитул Знак"/>
    <w:basedOn w:val="aa"/>
    <w:link w:val="afa"/>
    <w:uiPriority w:val="99"/>
    <w:semiHidden/>
    <w:rsid w:val="00920CEA"/>
  </w:style>
  <w:style w:type="paragraph" w:customStyle="1" w:styleId="afc">
    <w:name w:val="Стиль Название объекта"/>
    <w:basedOn w:val="ad"/>
    <w:next w:val="a9"/>
    <w:autoRedefine/>
    <w:semiHidden/>
    <w:rsid w:val="00DC028D"/>
    <w:rPr>
      <w:rFonts w:eastAsia="Times New Roman" w:cs="Times New Roman"/>
      <w:iCs w:val="0"/>
      <w:szCs w:val="20"/>
    </w:rPr>
  </w:style>
  <w:style w:type="paragraph" w:customStyle="1" w:styleId="afd">
    <w:name w:val="Рисунок"/>
    <w:basedOn w:val="a9"/>
    <w:next w:val="a3"/>
    <w:autoRedefine/>
    <w:qFormat/>
    <w:rsid w:val="00E2396F"/>
    <w:pPr>
      <w:keepNext/>
      <w:keepLines/>
      <w:suppressLineNumbers/>
      <w:suppressAutoHyphens/>
      <w:spacing w:before="280" w:after="280" w:line="240" w:lineRule="auto"/>
      <w:ind w:firstLine="0"/>
      <w:jc w:val="center"/>
    </w:pPr>
    <w:rPr>
      <w:noProof/>
    </w:rPr>
  </w:style>
  <w:style w:type="paragraph" w:customStyle="1" w:styleId="a3">
    <w:name w:val="Рисунок название"/>
    <w:basedOn w:val="a9"/>
    <w:next w:val="a9"/>
    <w:qFormat/>
    <w:rsid w:val="004035BD"/>
    <w:pPr>
      <w:keepLines/>
      <w:numPr>
        <w:numId w:val="5"/>
      </w:numPr>
      <w:suppressLineNumbers/>
      <w:suppressAutoHyphens/>
      <w:spacing w:before="280" w:after="280" w:line="240" w:lineRule="auto"/>
      <w:jc w:val="center"/>
    </w:pPr>
  </w:style>
  <w:style w:type="numbering" w:customStyle="1" w:styleId="a2">
    <w:name w:val="Список нумерации рисунков"/>
    <w:uiPriority w:val="99"/>
    <w:rsid w:val="00310416"/>
    <w:pPr>
      <w:numPr>
        <w:numId w:val="5"/>
      </w:numPr>
    </w:pPr>
  </w:style>
  <w:style w:type="numbering" w:customStyle="1" w:styleId="a0">
    <w:name w:val="Список нумерации формул"/>
    <w:uiPriority w:val="99"/>
    <w:rsid w:val="00A97DC2"/>
    <w:pPr>
      <w:numPr>
        <w:numId w:val="6"/>
      </w:numPr>
    </w:pPr>
  </w:style>
  <w:style w:type="character" w:styleId="afe">
    <w:name w:val="Placeholder Text"/>
    <w:basedOn w:val="aa"/>
    <w:uiPriority w:val="99"/>
    <w:semiHidden/>
    <w:rsid w:val="00287B2B"/>
    <w:rPr>
      <w:color w:val="666666"/>
    </w:rPr>
  </w:style>
  <w:style w:type="paragraph" w:customStyle="1" w:styleId="aff">
    <w:name w:val="Формула"/>
    <w:basedOn w:val="a9"/>
    <w:next w:val="a9"/>
    <w:qFormat/>
    <w:rsid w:val="00A97DC2"/>
    <w:pPr>
      <w:keepLines/>
      <w:suppressLineNumbers/>
      <w:tabs>
        <w:tab w:val="center" w:pos="4678"/>
        <w:tab w:val="right" w:pos="9356"/>
      </w:tabs>
      <w:suppressAutoHyphens/>
      <w:spacing w:before="420" w:after="420"/>
      <w:ind w:firstLine="0"/>
      <w:jc w:val="left"/>
    </w:pPr>
    <w:rPr>
      <w:rFonts w:eastAsia="Cambria Math" w:cs="Cambria Math"/>
      <w:noProof/>
      <w:szCs w:val="32"/>
    </w:rPr>
  </w:style>
  <w:style w:type="paragraph" w:customStyle="1" w:styleId="a1">
    <w:name w:val="Код программы"/>
    <w:basedOn w:val="a9"/>
    <w:autoRedefine/>
    <w:qFormat/>
    <w:rsid w:val="00491402"/>
    <w:pPr>
      <w:numPr>
        <w:numId w:val="9"/>
      </w:numPr>
      <w:spacing w:before="140" w:after="140" w:line="240" w:lineRule="auto"/>
      <w:contextualSpacing/>
      <w:jc w:val="left"/>
    </w:pPr>
    <w:rPr>
      <w:rFonts w:ascii="Consolas" w:hAnsi="Consolas" w:cs="Cascadia Mono"/>
      <w:noProof/>
      <w:sz w:val="24"/>
      <w:szCs w:val="19"/>
      <w:lang w:val="en-US"/>
      <w14:ligatures w14:val="none"/>
    </w:rPr>
  </w:style>
  <w:style w:type="table" w:styleId="aff0">
    <w:name w:val="Table Grid"/>
    <w:basedOn w:val="ab"/>
    <w:uiPriority w:val="59"/>
    <w:rsid w:val="00014D43"/>
    <w:pPr>
      <w:spacing w:line="240" w:lineRule="auto"/>
      <w:ind w:firstLine="0"/>
      <w:jc w:val="left"/>
    </w:pPr>
    <w:rPr>
      <w:rFonts w:eastAsiaTheme="minorHAns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7">
    <w:name w:val="Приложение заголовок"/>
    <w:basedOn w:val="-"/>
    <w:next w:val="aff1"/>
    <w:autoRedefine/>
    <w:qFormat/>
    <w:rsid w:val="004035BD"/>
    <w:pPr>
      <w:numPr>
        <w:numId w:val="10"/>
      </w:numPr>
    </w:pPr>
    <w:rPr>
      <w:caps w:val="0"/>
    </w:rPr>
  </w:style>
  <w:style w:type="paragraph" w:customStyle="1" w:styleId="aff1">
    <w:name w:val="Приложение подзаголовок"/>
    <w:basedOn w:val="a9"/>
    <w:next w:val="a9"/>
    <w:autoRedefine/>
    <w:qFormat/>
    <w:rsid w:val="00C154F2"/>
    <w:pPr>
      <w:keepNext/>
      <w:keepLines/>
      <w:suppressAutoHyphens/>
      <w:spacing w:after="280"/>
      <w:ind w:firstLine="0"/>
      <w:jc w:val="center"/>
    </w:pPr>
    <w:rPr>
      <w:b/>
      <w:bCs/>
      <w:szCs w:val="24"/>
    </w:rPr>
  </w:style>
  <w:style w:type="paragraph" w:customStyle="1" w:styleId="a6">
    <w:name w:val="Заголовок таблицы"/>
    <w:basedOn w:val="a9"/>
    <w:next w:val="a9"/>
    <w:autoRedefine/>
    <w:qFormat/>
    <w:rsid w:val="00604AA4"/>
    <w:pPr>
      <w:keepNext/>
      <w:keepLines/>
      <w:numPr>
        <w:numId w:val="24"/>
      </w:numPr>
      <w:spacing w:before="280" w:after="140" w:line="240" w:lineRule="auto"/>
      <w:jc w:val="left"/>
    </w:pPr>
    <w:rPr>
      <w:szCs w:val="24"/>
    </w:rPr>
  </w:style>
  <w:style w:type="paragraph" w:customStyle="1" w:styleId="10">
    <w:name w:val="Заголовок 1 (без переноса)"/>
    <w:basedOn w:val="1"/>
    <w:next w:val="a9"/>
    <w:autoRedefine/>
    <w:qFormat/>
    <w:rsid w:val="00695F5C"/>
    <w:pPr>
      <w:pageBreakBefore w:val="0"/>
      <w:numPr>
        <w:numId w:val="28"/>
      </w:numPr>
      <w:spacing w:before="280" w:after="280"/>
      <w:outlineLvl w:val="1"/>
    </w:pPr>
    <w:rPr>
      <w:szCs w:val="28"/>
    </w:rPr>
  </w:style>
  <w:style w:type="character" w:styleId="aff2">
    <w:name w:val="annotation reference"/>
    <w:basedOn w:val="aa"/>
    <w:uiPriority w:val="99"/>
    <w:semiHidden/>
    <w:rsid w:val="00FF5C01"/>
    <w:rPr>
      <w:sz w:val="16"/>
      <w:szCs w:val="16"/>
    </w:rPr>
  </w:style>
  <w:style w:type="paragraph" w:styleId="aff3">
    <w:name w:val="annotation text"/>
    <w:basedOn w:val="a9"/>
    <w:link w:val="aff4"/>
    <w:uiPriority w:val="99"/>
    <w:semiHidden/>
    <w:rsid w:val="00FF5C01"/>
    <w:pPr>
      <w:spacing w:line="240" w:lineRule="auto"/>
    </w:pPr>
    <w:rPr>
      <w:sz w:val="20"/>
      <w:szCs w:val="20"/>
    </w:rPr>
  </w:style>
  <w:style w:type="character" w:customStyle="1" w:styleId="aff4">
    <w:name w:val="Текст примечания Знак"/>
    <w:basedOn w:val="aa"/>
    <w:link w:val="aff3"/>
    <w:uiPriority w:val="99"/>
    <w:semiHidden/>
    <w:rsid w:val="00920CEA"/>
    <w:rPr>
      <w:sz w:val="20"/>
      <w:szCs w:val="20"/>
    </w:rPr>
  </w:style>
  <w:style w:type="paragraph" w:styleId="aff5">
    <w:name w:val="annotation subject"/>
    <w:basedOn w:val="aff3"/>
    <w:next w:val="aff3"/>
    <w:link w:val="aff6"/>
    <w:uiPriority w:val="99"/>
    <w:semiHidden/>
    <w:unhideWhenUsed/>
    <w:rsid w:val="00FF5C01"/>
    <w:rPr>
      <w:b/>
      <w:bCs/>
    </w:rPr>
  </w:style>
  <w:style w:type="character" w:customStyle="1" w:styleId="aff6">
    <w:name w:val="Тема примечания Знак"/>
    <w:basedOn w:val="aff4"/>
    <w:link w:val="aff5"/>
    <w:uiPriority w:val="99"/>
    <w:semiHidden/>
    <w:rsid w:val="00FF5C01"/>
    <w:rPr>
      <w:b/>
      <w:bCs/>
      <w:sz w:val="20"/>
      <w:szCs w:val="20"/>
    </w:rPr>
  </w:style>
  <w:style w:type="paragraph" w:styleId="aff7">
    <w:name w:val="Revision"/>
    <w:hidden/>
    <w:uiPriority w:val="99"/>
    <w:semiHidden/>
    <w:rsid w:val="00FF5C01"/>
    <w:pPr>
      <w:spacing w:line="240" w:lineRule="auto"/>
      <w:ind w:firstLine="0"/>
      <w:jc w:val="left"/>
    </w:pPr>
  </w:style>
  <w:style w:type="character" w:customStyle="1" w:styleId="UnresolvedMention1">
    <w:name w:val="Unresolved Mention1"/>
    <w:basedOn w:val="aa"/>
    <w:uiPriority w:val="99"/>
    <w:semiHidden/>
    <w:unhideWhenUsed/>
    <w:rsid w:val="008B7091"/>
    <w:rPr>
      <w:color w:val="605E5C"/>
      <w:shd w:val="clear" w:color="auto" w:fill="E1DFDD"/>
    </w:rPr>
  </w:style>
  <w:style w:type="character" w:styleId="aff8">
    <w:name w:val="FollowedHyperlink"/>
    <w:basedOn w:val="aa"/>
    <w:uiPriority w:val="99"/>
    <w:semiHidden/>
    <w:unhideWhenUsed/>
    <w:rsid w:val="00B53CA1"/>
    <w:rPr>
      <w:color w:val="96607D" w:themeColor="followedHyperlink"/>
      <w:u w:val="single"/>
    </w:rPr>
  </w:style>
  <w:style w:type="character" w:customStyle="1" w:styleId="40">
    <w:name w:val="Заголовок 4 Знак"/>
    <w:basedOn w:val="aa"/>
    <w:link w:val="4"/>
    <w:uiPriority w:val="9"/>
    <w:semiHidden/>
    <w:rsid w:val="007C316F"/>
    <w:rPr>
      <w:rFonts w:asciiTheme="majorHAnsi" w:eastAsiaTheme="majorEastAsia" w:hAnsiTheme="majorHAnsi" w:cstheme="majorBidi"/>
      <w:i/>
      <w:iCs/>
      <w:color w:val="0F4761" w:themeColor="accent1" w:themeShade="BF"/>
      <w:sz w:val="24"/>
    </w:rPr>
  </w:style>
  <w:style w:type="paragraph" w:styleId="aff9">
    <w:name w:val="Balloon Text"/>
    <w:basedOn w:val="a9"/>
    <w:link w:val="affa"/>
    <w:uiPriority w:val="99"/>
    <w:semiHidden/>
    <w:unhideWhenUsed/>
    <w:rsid w:val="004701A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fa">
    <w:name w:val="Текст выноски Знак"/>
    <w:basedOn w:val="aa"/>
    <w:link w:val="aff9"/>
    <w:uiPriority w:val="99"/>
    <w:semiHidden/>
    <w:rsid w:val="004701A8"/>
    <w:rPr>
      <w:rFonts w:ascii="Tahoma" w:hAnsi="Tahoma" w:cs="Tahoma"/>
      <w:sz w:val="16"/>
      <w:szCs w:val="16"/>
    </w:rPr>
  </w:style>
  <w:style w:type="paragraph" w:customStyle="1" w:styleId="22">
    <w:name w:val="Заголовок 2 (без переноса)"/>
    <w:basedOn w:val="10"/>
    <w:next w:val="a9"/>
    <w:autoRedefine/>
    <w:qFormat/>
    <w:rsid w:val="00695F5C"/>
    <w:pPr>
      <w:numPr>
        <w:numId w:val="0"/>
      </w:numPr>
    </w:pPr>
  </w:style>
  <w:style w:type="character" w:customStyle="1" w:styleId="50">
    <w:name w:val="Заголовок 5 Знак"/>
    <w:basedOn w:val="aa"/>
    <w:link w:val="5"/>
    <w:uiPriority w:val="9"/>
    <w:semiHidden/>
    <w:rsid w:val="008D46A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a"/>
    <w:link w:val="6"/>
    <w:uiPriority w:val="9"/>
    <w:semiHidden/>
    <w:rsid w:val="008D46A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a"/>
    <w:link w:val="7"/>
    <w:uiPriority w:val="9"/>
    <w:semiHidden/>
    <w:rsid w:val="008D46A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a"/>
    <w:link w:val="8"/>
    <w:uiPriority w:val="9"/>
    <w:semiHidden/>
    <w:rsid w:val="008D46A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a"/>
    <w:link w:val="9"/>
    <w:uiPriority w:val="9"/>
    <w:semiHidden/>
    <w:rsid w:val="008D46A7"/>
    <w:rPr>
      <w:rFonts w:eastAsiaTheme="majorEastAsia" w:cstheme="majorBidi"/>
      <w:color w:val="272727" w:themeColor="text1" w:themeTint="D8"/>
    </w:rPr>
  </w:style>
  <w:style w:type="paragraph" w:styleId="affb">
    <w:name w:val="Subtitle"/>
    <w:basedOn w:val="a9"/>
    <w:next w:val="a9"/>
    <w:link w:val="affc"/>
    <w:uiPriority w:val="11"/>
    <w:qFormat/>
    <w:rsid w:val="008D46A7"/>
    <w:pPr>
      <w:numPr>
        <w:ilvl w:val="1"/>
      </w:numPr>
      <w:spacing w:after="160"/>
      <w:ind w:firstLine="709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ffc">
    <w:name w:val="Подзаголовок Знак"/>
    <w:basedOn w:val="aa"/>
    <w:link w:val="affb"/>
    <w:uiPriority w:val="11"/>
    <w:rsid w:val="008D46A7"/>
    <w:rPr>
      <w:rFonts w:eastAsiaTheme="majorEastAsia" w:cstheme="majorBidi"/>
      <w:color w:val="595959" w:themeColor="text1" w:themeTint="A6"/>
      <w:spacing w:val="15"/>
    </w:rPr>
  </w:style>
  <w:style w:type="paragraph" w:styleId="23">
    <w:name w:val="Quote"/>
    <w:basedOn w:val="a9"/>
    <w:next w:val="a9"/>
    <w:link w:val="24"/>
    <w:uiPriority w:val="29"/>
    <w:qFormat/>
    <w:rsid w:val="008D46A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a"/>
    <w:link w:val="23"/>
    <w:uiPriority w:val="29"/>
    <w:rsid w:val="008D46A7"/>
    <w:rPr>
      <w:i/>
      <w:iCs/>
      <w:color w:val="404040" w:themeColor="text1" w:themeTint="BF"/>
    </w:rPr>
  </w:style>
  <w:style w:type="paragraph" w:styleId="affd">
    <w:name w:val="List Paragraph"/>
    <w:basedOn w:val="a9"/>
    <w:uiPriority w:val="34"/>
    <w:rsid w:val="008D46A7"/>
    <w:pPr>
      <w:ind w:left="720"/>
      <w:contextualSpacing/>
    </w:pPr>
  </w:style>
  <w:style w:type="character" w:styleId="affe">
    <w:name w:val="Intense Emphasis"/>
    <w:basedOn w:val="aa"/>
    <w:uiPriority w:val="21"/>
    <w:qFormat/>
    <w:rsid w:val="008D46A7"/>
    <w:rPr>
      <w:i/>
      <w:iCs/>
      <w:color w:val="0F4761" w:themeColor="accent1" w:themeShade="BF"/>
    </w:rPr>
  </w:style>
  <w:style w:type="paragraph" w:styleId="afff">
    <w:name w:val="Intense Quote"/>
    <w:basedOn w:val="a9"/>
    <w:next w:val="a9"/>
    <w:link w:val="afff0"/>
    <w:uiPriority w:val="30"/>
    <w:qFormat/>
    <w:rsid w:val="008D46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ff0">
    <w:name w:val="Выделенная цитата Знак"/>
    <w:basedOn w:val="aa"/>
    <w:link w:val="afff"/>
    <w:uiPriority w:val="30"/>
    <w:rsid w:val="008D46A7"/>
    <w:rPr>
      <w:i/>
      <w:iCs/>
      <w:color w:val="0F4761" w:themeColor="accent1" w:themeShade="BF"/>
    </w:rPr>
  </w:style>
  <w:style w:type="character" w:styleId="afff1">
    <w:name w:val="Intense Reference"/>
    <w:basedOn w:val="aa"/>
    <w:uiPriority w:val="32"/>
    <w:semiHidden/>
    <w:qFormat/>
    <w:rsid w:val="008D46A7"/>
    <w:rPr>
      <w:b/>
      <w:bCs/>
      <w:smallCaps/>
      <w:color w:val="0F4761" w:themeColor="accent1" w:themeShade="BF"/>
      <w:spacing w:val="5"/>
    </w:rPr>
  </w:style>
  <w:style w:type="character" w:styleId="afff2">
    <w:name w:val="Unresolved Mention"/>
    <w:basedOn w:val="aa"/>
    <w:uiPriority w:val="99"/>
    <w:semiHidden/>
    <w:unhideWhenUsed/>
    <w:rsid w:val="004C3A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62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02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5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0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9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0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6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0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0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3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9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3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6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6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2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2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8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9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4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0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1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7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7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8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8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6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5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6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0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0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2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0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6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2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7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3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2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4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7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0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8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9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2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6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1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1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1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6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3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0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9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0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2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1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4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5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0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0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4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2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9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2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5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7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4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6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5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4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7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9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4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2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1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8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1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4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0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4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4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7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7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4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2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2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9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5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1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1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1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3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1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4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4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7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3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5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9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32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54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1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6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7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3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1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8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8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7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8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4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6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8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2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4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2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9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0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1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1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7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5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3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5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3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7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4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0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3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4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8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4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9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12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7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5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0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1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477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24638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23869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67941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5263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4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15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6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6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93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23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246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837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7761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976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0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075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138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4906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097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8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1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7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77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178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306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0642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292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20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527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851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8101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755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63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6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5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8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93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5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90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8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6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1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4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7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1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0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9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3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58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86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6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9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2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9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8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6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6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8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0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03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0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07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4893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02798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82336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58056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4289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95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62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08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5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6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6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8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3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3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9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0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1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0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2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4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6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0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6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5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5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5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7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4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7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3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1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4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6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9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7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8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2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9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2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6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6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3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0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1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1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6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9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2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0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5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1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4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5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9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6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6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9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5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4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8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7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7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4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3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0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7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6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6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3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5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5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4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5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2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9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3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2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8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4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3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7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7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1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4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1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4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0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7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9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6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8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22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1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0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714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439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017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586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51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64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921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3220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065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8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sha\OneDrive\&#1044;&#1086;&#1082;&#1091;&#1084;&#1077;&#1085;&#1090;&#1099;\&#1053;&#1072;&#1089;&#1090;&#1088;&#1072;&#1080;&#1074;&#1072;&#1077;&#1084;&#1099;&#1077;%20&#1096;&#1072;&#1073;&#1083;&#1086;&#1085;&#1099;%20Office\&#1064;&#1072;&#1073;&#1083;&#1086;&#1085;%20&#1087;&#1086;%20&#1043;&#1054;&#1057;&#1058;&#1091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TotalTNR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ГОСТ — сортировка по названиям" Version="2003"/>
</file>

<file path=customXml/itemProps1.xml><?xml version="1.0" encoding="utf-8"?>
<ds:datastoreItem xmlns:ds="http://schemas.openxmlformats.org/officeDocument/2006/customXml" ds:itemID="{4DCE0E36-2931-45B4-9242-910256A8B5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по ГОСТу.dotx</Template>
  <TotalTime>48</TotalTime>
  <Pages>29</Pages>
  <Words>3826</Words>
  <Characters>21811</Characters>
  <Application>Microsoft Office Word</Application>
  <DocSecurity>0</DocSecurity>
  <Lines>181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Мумладзе</dc:creator>
  <cp:keywords/>
  <dc:description/>
  <cp:lastModifiedBy>Мумладзе Александр Сергоевич</cp:lastModifiedBy>
  <cp:revision>4</cp:revision>
  <cp:lastPrinted>2025-04-05T10:10:00Z</cp:lastPrinted>
  <dcterms:created xsi:type="dcterms:W3CDTF">2026-10-04T17:09:00Z</dcterms:created>
  <dcterms:modified xsi:type="dcterms:W3CDTF">2026-10-10T16:41:00Z</dcterms:modified>
</cp:coreProperties>
</file>