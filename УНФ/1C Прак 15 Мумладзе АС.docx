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12217" w14:textId="77777777" w:rsidR="00BA120E" w:rsidRPr="0069602E" w:rsidRDefault="00BA120E" w:rsidP="006A1FD7">
      <w:pPr>
        <w:pStyle w:val="-0"/>
      </w:pPr>
      <w:r w:rsidRPr="0069602E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3AB9EAA" wp14:editId="49F2CEF3">
                <wp:simplePos x="0" y="0"/>
                <wp:positionH relativeFrom="column">
                  <wp:posOffset>-635</wp:posOffset>
                </wp:positionH>
                <wp:positionV relativeFrom="margin">
                  <wp:align>top</wp:align>
                </wp:positionV>
                <wp:extent cx="5940000" cy="918000"/>
                <wp:effectExtent l="0" t="0" r="3810" b="0"/>
                <wp:wrapNone/>
                <wp:docPr id="55011783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0000" cy="91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106504" w14:textId="77777777" w:rsidR="00F40B56" w:rsidRPr="00014D43" w:rsidRDefault="00F40B56" w:rsidP="007E1A02">
                            <w:pPr>
                              <w:pStyle w:val="af3"/>
                              <w:spacing w:after="140"/>
                              <w:rPr>
                                <w:szCs w:val="24"/>
                              </w:rPr>
                            </w:pPr>
                            <w:r w:rsidRPr="00014D43">
                              <w:rPr>
                                <w:szCs w:val="24"/>
                              </w:rPr>
                              <w:t>Министерство науки и высшего образования Российской Федерации Федеральное государственное автономное образовательное</w:t>
                            </w:r>
                            <w:r w:rsidR="007E1A02">
                              <w:rPr>
                                <w:szCs w:val="24"/>
                              </w:rPr>
                              <w:br/>
                            </w:r>
                            <w:r w:rsidRPr="00014D43">
                              <w:rPr>
                                <w:szCs w:val="24"/>
                              </w:rPr>
                              <w:t xml:space="preserve">учреждение высшего образования </w:t>
                            </w:r>
                          </w:p>
                          <w:p w14:paraId="52000B13" w14:textId="77777777" w:rsidR="00F40B56" w:rsidRPr="00014D43" w:rsidRDefault="00F40B56" w:rsidP="007E1A02">
                            <w:pPr>
                              <w:pStyle w:val="af3"/>
                              <w:spacing w:after="140"/>
                              <w:rPr>
                                <w:szCs w:val="24"/>
                              </w:rPr>
                            </w:pPr>
                            <w:r w:rsidRPr="00014D43">
                              <w:rPr>
                                <w:szCs w:val="24"/>
                              </w:rPr>
                              <w:t>«ЮЖНЫЙ ФЕДЕРАЛЬНЫЙ УНИВЕРСИТЕТ»</w:t>
                            </w:r>
                            <w:r w:rsidR="007E1A02">
                              <w:rPr>
                                <w:szCs w:val="24"/>
                              </w:rPr>
                              <w:br/>
                            </w:r>
                            <w:r w:rsidRPr="00014D43">
                              <w:rPr>
                                <w:szCs w:val="24"/>
                              </w:rPr>
                              <w:t>(ФГАОУ ВО «ЮФУ»)</w:t>
                            </w:r>
                          </w:p>
                          <w:p w14:paraId="66B5C76E" w14:textId="77777777" w:rsidR="00F40B56" w:rsidRDefault="00F40B56" w:rsidP="007E1A02">
                            <w:pPr>
                              <w:pStyle w:val="af3"/>
                              <w:spacing w:after="140"/>
                              <w:rPr>
                                <w:szCs w:val="24"/>
                              </w:rPr>
                            </w:pPr>
                            <w:r w:rsidRPr="00014D43">
                              <w:rPr>
                                <w:szCs w:val="24"/>
                              </w:rPr>
                              <w:t>Институт компьютерных технологий и информационной безопасности</w:t>
                            </w:r>
                          </w:p>
                          <w:p w14:paraId="66B0C24A" w14:textId="77777777" w:rsidR="00F40B56" w:rsidRPr="00014D43" w:rsidRDefault="00F40B56" w:rsidP="007E1A02">
                            <w:pPr>
                              <w:pStyle w:val="af3"/>
                              <w:spacing w:after="140"/>
                              <w:rPr>
                                <w:szCs w:val="24"/>
                              </w:rPr>
                            </w:pPr>
                            <w:r w:rsidRPr="00CA1EDF">
                              <w:t>Кафедра системного анализа и телекоммуникаций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3AB9EAA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.05pt;margin-top:0;width:467.7pt;height:72.3pt;z-index:251658240;visibility:visible;mso-wrap-style:square;mso-wrap-distance-left:9pt;mso-wrap-distance-top:0;mso-wrap-distance-right:9pt;mso-wrap-distance-bottom:0;mso-position-horizontal:absolute;mso-position-horizontal-relative:text;mso-position-vertical:top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" stroked="f">
                <v:textbox style="mso-fit-shape-to-text:t">
                  <w:txbxContent>
                    <w:p w14:paraId="2A106504" w14:textId="77777777" w:rsidR="00F40B56" w:rsidRPr="00014D43" w:rsidRDefault="00F40B56" w:rsidP="007E1A02">
                      <w:pPr>
                        <w:pStyle w:val="af3"/>
                        <w:spacing w:after="140"/>
                        <w:rPr>
                          <w:szCs w:val="24"/>
                        </w:rPr>
                      </w:pPr>
                      <w:r w:rsidRPr="00014D43">
                        <w:rPr>
                          <w:szCs w:val="24"/>
                        </w:rPr>
                        <w:t>Министерство науки и высшего образования Российской Федерации Федеральное государственное автономное образовательное</w:t>
                      </w:r>
                      <w:r w:rsidR="007E1A02">
                        <w:rPr>
                          <w:szCs w:val="24"/>
                        </w:rPr>
                        <w:br/>
                      </w:r>
                      <w:r w:rsidRPr="00014D43">
                        <w:rPr>
                          <w:szCs w:val="24"/>
                        </w:rPr>
                        <w:t xml:space="preserve">учреждение высшего образования </w:t>
                      </w:r>
                    </w:p>
                    <w:p w14:paraId="52000B13" w14:textId="77777777" w:rsidR="00F40B56" w:rsidRPr="00014D43" w:rsidRDefault="00F40B56" w:rsidP="007E1A02">
                      <w:pPr>
                        <w:pStyle w:val="af3"/>
                        <w:spacing w:after="140"/>
                        <w:rPr>
                          <w:szCs w:val="24"/>
                        </w:rPr>
                      </w:pPr>
                      <w:r w:rsidRPr="00014D43">
                        <w:rPr>
                          <w:szCs w:val="24"/>
                        </w:rPr>
                        <w:t>«ЮЖНЫЙ ФЕДЕРАЛЬНЫЙ УНИВЕРСИТЕТ»</w:t>
                      </w:r>
                      <w:r w:rsidR="007E1A02">
                        <w:rPr>
                          <w:szCs w:val="24"/>
                        </w:rPr>
                        <w:br/>
                      </w:r>
                      <w:r w:rsidRPr="00014D43">
                        <w:rPr>
                          <w:szCs w:val="24"/>
                        </w:rPr>
                        <w:t>(ФГАОУ ВО «ЮФУ»)</w:t>
                      </w:r>
                    </w:p>
                    <w:p w14:paraId="66B5C76E" w14:textId="77777777" w:rsidR="00F40B56" w:rsidRDefault="00F40B56" w:rsidP="007E1A02">
                      <w:pPr>
                        <w:pStyle w:val="af3"/>
                        <w:spacing w:after="140"/>
                        <w:rPr>
                          <w:szCs w:val="24"/>
                        </w:rPr>
                      </w:pPr>
                      <w:r w:rsidRPr="00014D43">
                        <w:rPr>
                          <w:szCs w:val="24"/>
                        </w:rPr>
                        <w:t>Институт компьютерных технологий и информационной безопасности</w:t>
                      </w:r>
                    </w:p>
                    <w:p w14:paraId="66B0C24A" w14:textId="77777777" w:rsidR="00F40B56" w:rsidRPr="00014D43" w:rsidRDefault="00F40B56" w:rsidP="007E1A02">
                      <w:pPr>
                        <w:pStyle w:val="af3"/>
                        <w:spacing w:after="140"/>
                        <w:rPr>
                          <w:szCs w:val="24"/>
                        </w:rPr>
                      </w:pPr>
                      <w:r w:rsidRPr="00CA1EDF">
                        <w:t>Кафедра системного анализа и телекоммуникаций</w:t>
                      </w:r>
                    </w:p>
                  </w:txbxContent>
                </v:textbox>
                <w10:wrap anchory="margin"/>
              </v:shape>
            </w:pict>
          </mc:Fallback>
        </mc:AlternateContent>
      </w:r>
    </w:p>
    <w:p w14:paraId="78D5994E" w14:textId="77777777" w:rsidR="00BA120E" w:rsidRPr="0069602E" w:rsidRDefault="00732A3C" w:rsidP="00710930">
      <w:pPr>
        <w:rPr>
          <w:rFonts w:asciiTheme="majorHAnsi" w:hAnsiTheme="majorHAnsi"/>
          <w:b/>
          <w:caps/>
          <w:szCs w:val="24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A71848" wp14:editId="37BADA40">
                <wp:simplePos x="0" y="0"/>
                <wp:positionH relativeFrom="margin">
                  <wp:posOffset>148164</wp:posOffset>
                </wp:positionH>
                <wp:positionV relativeFrom="paragraph">
                  <wp:posOffset>5789692</wp:posOffset>
                </wp:positionV>
                <wp:extent cx="5939790" cy="1201003"/>
                <wp:effectExtent l="0" t="0" r="3810" b="0"/>
                <wp:wrapNone/>
                <wp:docPr id="89453036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9790" cy="120100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200BF5" w14:textId="77777777" w:rsidR="00F40B56" w:rsidRDefault="00F40B56" w:rsidP="00970ACE">
                            <w:pPr>
                              <w:pStyle w:val="af4"/>
                            </w:pPr>
                            <w:r>
                              <w:t>Выполнил</w:t>
                            </w:r>
                          </w:p>
                          <w:p w14:paraId="3C77923E" w14:textId="77777777" w:rsidR="00F40B56" w:rsidRDefault="00F40B56" w:rsidP="00970ACE">
                            <w:pPr>
                              <w:pStyle w:val="af4"/>
                            </w:pPr>
                            <w:r>
                              <w:t>студент группы КТбо</w:t>
                            </w:r>
                            <w:r w:rsidR="00404F5F">
                              <w:t>3</w:t>
                            </w:r>
                            <w:r>
                              <w:t>-2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 w:rsidR="008E1B77">
                              <w:t>А. С. Мумладзе</w:t>
                            </w:r>
                          </w:p>
                          <w:p w14:paraId="52321F00" w14:textId="77777777" w:rsidR="008E1B77" w:rsidRDefault="008E1B77" w:rsidP="00970ACE">
                            <w:pPr>
                              <w:pStyle w:val="af4"/>
                            </w:pPr>
                          </w:p>
                          <w:p w14:paraId="67DC31F7" w14:textId="77777777" w:rsidR="00F40B56" w:rsidRDefault="00F40B56" w:rsidP="00970ACE">
                            <w:pPr>
                              <w:pStyle w:val="af4"/>
                            </w:pPr>
                            <w:r>
                              <w:t>Принял</w:t>
                            </w:r>
                          </w:p>
                          <w:p w14:paraId="0575D150" w14:textId="43E6D827" w:rsidR="00F40B56" w:rsidRDefault="00710A1B" w:rsidP="00F368C7">
                            <w:pPr>
                              <w:pStyle w:val="af4"/>
                            </w:pPr>
                            <w:r>
                              <w:t>ассистент кафедры САиТ</w:t>
                            </w:r>
                            <w:r w:rsidR="00732A3C">
                              <w:tab/>
                            </w:r>
                            <w:r w:rsidR="00732A3C">
                              <w:tab/>
                            </w:r>
                            <w:r w:rsidR="00732A3C">
                              <w:tab/>
                            </w:r>
                            <w:r>
                              <w:t>А. Ю. Борисов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A71848" id="_x0000_s1027" type="#_x0000_t202" style="position:absolute;left:0;text-align:left;margin-left:11.65pt;margin-top:455.9pt;width:467.7pt;height:94.5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" stroked="f">
                <v:textbox>
                  <w:txbxContent>
                    <w:p w14:paraId="64200BF5" w14:textId="77777777" w:rsidR="00F40B56" w:rsidRDefault="00F40B56" w:rsidP="00970ACE">
                      <w:pPr>
                        <w:pStyle w:val="af4"/>
                      </w:pPr>
                      <w:r>
                        <w:t>Выполнил</w:t>
                      </w:r>
                    </w:p>
                    <w:p w14:paraId="3C77923E" w14:textId="77777777" w:rsidR="00F40B56" w:rsidRDefault="00F40B56" w:rsidP="00970ACE">
                      <w:pPr>
                        <w:pStyle w:val="af4"/>
                      </w:pPr>
                      <w:r>
                        <w:t>студент группы КТбо</w:t>
                      </w:r>
                      <w:r w:rsidR="00404F5F">
                        <w:t>3</w:t>
                      </w:r>
                      <w:r>
                        <w:t>-2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 w:rsidR="008E1B77">
                        <w:t>А. С. Мумладзе</w:t>
                      </w:r>
                    </w:p>
                    <w:p w14:paraId="52321F00" w14:textId="77777777" w:rsidR="008E1B77" w:rsidRDefault="008E1B77" w:rsidP="00970ACE">
                      <w:pPr>
                        <w:pStyle w:val="af4"/>
                      </w:pPr>
                    </w:p>
                    <w:p w14:paraId="67DC31F7" w14:textId="77777777" w:rsidR="00F40B56" w:rsidRDefault="00F40B56" w:rsidP="00970ACE">
                      <w:pPr>
                        <w:pStyle w:val="af4"/>
                      </w:pPr>
                      <w:r>
                        <w:t>Принял</w:t>
                      </w:r>
                    </w:p>
                    <w:p w14:paraId="0575D150" w14:textId="43E6D827" w:rsidR="00F40B56" w:rsidRDefault="00710A1B" w:rsidP="00F368C7">
                      <w:pPr>
                        <w:pStyle w:val="af4"/>
                      </w:pPr>
                      <w:r>
                        <w:t>ассистент кафедры САиТ</w:t>
                      </w:r>
                      <w:r w:rsidR="00732A3C">
                        <w:tab/>
                      </w:r>
                      <w:r w:rsidR="00732A3C">
                        <w:tab/>
                      </w:r>
                      <w:r w:rsidR="00732A3C">
                        <w:tab/>
                      </w:r>
                      <w:r>
                        <w:t>А. Ю. Борисов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A120E" w:rsidRPr="0069602E">
        <w:rPr>
          <w:noProof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2FA2F66" wp14:editId="52F91DD7">
                <wp:simplePos x="0" y="0"/>
                <wp:positionH relativeFrom="margin">
                  <wp:align>right</wp:align>
                </wp:positionH>
                <wp:positionV relativeFrom="margin">
                  <wp:posOffset>3609340</wp:posOffset>
                </wp:positionV>
                <wp:extent cx="5939790" cy="917575"/>
                <wp:effectExtent l="0" t="0" r="3810" b="635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9790" cy="917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471CFB" w14:textId="77777777" w:rsidR="00F368C7" w:rsidRDefault="00F368C7" w:rsidP="00BA120E">
                            <w:pPr>
                              <w:pStyle w:val="af3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 xml:space="preserve">ОТЧЕТ </w:t>
                            </w:r>
                          </w:p>
                          <w:p w14:paraId="762F9947" w14:textId="2EE537CB" w:rsidR="00F368C7" w:rsidRPr="005158AF" w:rsidRDefault="00F368C7" w:rsidP="00F368C7">
                            <w:pPr>
                              <w:pStyle w:val="af3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 xml:space="preserve">ПО </w:t>
                            </w:r>
                            <w:r w:rsidR="00F34B1F">
                              <w:rPr>
                                <w:szCs w:val="24"/>
                              </w:rPr>
                              <w:t>ПРАКТИЧЕСКОЙ</w:t>
                            </w:r>
                            <w:r>
                              <w:rPr>
                                <w:szCs w:val="24"/>
                              </w:rPr>
                              <w:t xml:space="preserve"> РАБОТЕ №</w:t>
                            </w:r>
                            <w:r w:rsidR="00852318">
                              <w:rPr>
                                <w:szCs w:val="24"/>
                              </w:rPr>
                              <w:t>1</w:t>
                            </w:r>
                          </w:p>
                          <w:p w14:paraId="1B183FAB" w14:textId="7AD0DB5F" w:rsidR="00F40B56" w:rsidRPr="005158AF" w:rsidRDefault="00F40B56" w:rsidP="00BA120E">
                            <w:pPr>
                              <w:pStyle w:val="af3"/>
                              <w:rPr>
                                <w:szCs w:val="24"/>
                              </w:rPr>
                            </w:pPr>
                            <w:r w:rsidRPr="005158AF">
                              <w:rPr>
                                <w:szCs w:val="24"/>
                              </w:rPr>
                              <w:t>по дисциплине «</w:t>
                            </w:r>
                            <w:r w:rsidR="00852318" w:rsidRPr="00852318">
                              <w:rPr>
                                <w:szCs w:val="24"/>
                              </w:rPr>
                              <w:t>Введение в разработку на платформе 1С:Предприятие</w:t>
                            </w:r>
                            <w:r w:rsidRPr="005158AF">
                              <w:rPr>
                                <w:szCs w:val="24"/>
                              </w:rPr>
                              <w:t>»</w:t>
                            </w:r>
                          </w:p>
                          <w:p w14:paraId="0C4F34CD" w14:textId="77777777" w:rsidR="00F40B56" w:rsidRPr="005158AF" w:rsidRDefault="00F40B56" w:rsidP="00BA120E">
                            <w:pPr>
                              <w:pStyle w:val="af3"/>
                              <w:rPr>
                                <w:szCs w:val="24"/>
                              </w:rPr>
                            </w:pPr>
                          </w:p>
                          <w:p w14:paraId="55A9605B" w14:textId="43B326A3" w:rsidR="00F40B56" w:rsidRPr="005158AF" w:rsidRDefault="008C51AB" w:rsidP="008C51AB">
                            <w:pPr>
                              <w:pStyle w:val="af5"/>
                              <w:rPr>
                                <w:szCs w:val="24"/>
                              </w:rPr>
                            </w:pPr>
                            <w:r w:rsidRPr="008C51AB">
                              <w:rPr>
                                <w:szCs w:val="24"/>
                              </w:rPr>
                              <w:t>Основные объекты платформы: НСИ, подсистемы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FA2F66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left:0;text-align:left;margin-left:416.5pt;margin-top:284.2pt;width:467.7pt;height:72.25pt;z-index:2516561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" stroked="f">
                <v:textbox style="mso-fit-shape-to-text:t">
                  <w:txbxContent>
                    <w:p w14:paraId="4F471CFB" w14:textId="77777777" w:rsidR="00F368C7" w:rsidRDefault="00F368C7" w:rsidP="00BA120E">
                      <w:pPr>
                        <w:pStyle w:val="af3"/>
                        <w:rPr>
                          <w:szCs w:val="24"/>
                        </w:rPr>
                      </w:pPr>
                      <w:r>
                        <w:rPr>
                          <w:szCs w:val="24"/>
                        </w:rPr>
                        <w:t xml:space="preserve">ОТЧЕТ </w:t>
                      </w:r>
                    </w:p>
                    <w:p w14:paraId="762F9947" w14:textId="2EE537CB" w:rsidR="00F368C7" w:rsidRPr="005158AF" w:rsidRDefault="00F368C7" w:rsidP="00F368C7">
                      <w:pPr>
                        <w:pStyle w:val="af3"/>
                        <w:rPr>
                          <w:szCs w:val="24"/>
                        </w:rPr>
                      </w:pPr>
                      <w:r>
                        <w:rPr>
                          <w:szCs w:val="24"/>
                        </w:rPr>
                        <w:t xml:space="preserve">ПО </w:t>
                      </w:r>
                      <w:r w:rsidR="00F34B1F">
                        <w:rPr>
                          <w:szCs w:val="24"/>
                        </w:rPr>
                        <w:t>ПРАКТИЧЕСКОЙ</w:t>
                      </w:r>
                      <w:r>
                        <w:rPr>
                          <w:szCs w:val="24"/>
                        </w:rPr>
                        <w:t xml:space="preserve"> РАБОТЕ №</w:t>
                      </w:r>
                      <w:r w:rsidR="00852318">
                        <w:rPr>
                          <w:szCs w:val="24"/>
                        </w:rPr>
                        <w:t>1</w:t>
                      </w:r>
                    </w:p>
                    <w:p w14:paraId="1B183FAB" w14:textId="7AD0DB5F" w:rsidR="00F40B56" w:rsidRPr="005158AF" w:rsidRDefault="00F40B56" w:rsidP="00BA120E">
                      <w:pPr>
                        <w:pStyle w:val="af3"/>
                        <w:rPr>
                          <w:szCs w:val="24"/>
                        </w:rPr>
                      </w:pPr>
                      <w:r w:rsidRPr="005158AF">
                        <w:rPr>
                          <w:szCs w:val="24"/>
                        </w:rPr>
                        <w:t>по дисциплине «</w:t>
                      </w:r>
                      <w:r w:rsidR="00852318" w:rsidRPr="00852318">
                        <w:rPr>
                          <w:szCs w:val="24"/>
                        </w:rPr>
                        <w:t>Введение в разработку на платформе 1С:Предприятие</w:t>
                      </w:r>
                      <w:r w:rsidRPr="005158AF">
                        <w:rPr>
                          <w:szCs w:val="24"/>
                        </w:rPr>
                        <w:t>»</w:t>
                      </w:r>
                    </w:p>
                    <w:p w14:paraId="0C4F34CD" w14:textId="77777777" w:rsidR="00F40B56" w:rsidRPr="005158AF" w:rsidRDefault="00F40B56" w:rsidP="00BA120E">
                      <w:pPr>
                        <w:pStyle w:val="af3"/>
                        <w:rPr>
                          <w:szCs w:val="24"/>
                        </w:rPr>
                      </w:pPr>
                    </w:p>
                    <w:p w14:paraId="55A9605B" w14:textId="43B326A3" w:rsidR="00F40B56" w:rsidRPr="005158AF" w:rsidRDefault="008C51AB" w:rsidP="008C51AB">
                      <w:pPr>
                        <w:pStyle w:val="af5"/>
                        <w:rPr>
                          <w:szCs w:val="24"/>
                        </w:rPr>
                      </w:pPr>
                      <w:r w:rsidRPr="008C51AB">
                        <w:rPr>
                          <w:szCs w:val="24"/>
                        </w:rPr>
                        <w:t>Основные объекты платформы: НСИ, подсистемы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BA120E" w:rsidRPr="0069602E">
        <w:rPr>
          <w:noProof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9FAAD61" wp14:editId="60DA3EC6">
                <wp:simplePos x="0" y="0"/>
                <wp:positionH relativeFrom="column">
                  <wp:posOffset>-635</wp:posOffset>
                </wp:positionH>
                <wp:positionV relativeFrom="margin">
                  <wp:align>bottom</wp:align>
                </wp:positionV>
                <wp:extent cx="5939790" cy="917575"/>
                <wp:effectExtent l="0" t="0" r="3810" b="0"/>
                <wp:wrapNone/>
                <wp:docPr id="156495047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9790" cy="917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544FB9" w14:textId="77777777" w:rsidR="00F40B56" w:rsidRPr="005158AF" w:rsidRDefault="00F40B56" w:rsidP="00BA120E">
                            <w:pPr>
                              <w:pStyle w:val="af3"/>
                              <w:rPr>
                                <w:szCs w:val="24"/>
                              </w:rPr>
                            </w:pPr>
                            <w:r w:rsidRPr="005158AF">
                              <w:rPr>
                                <w:szCs w:val="24"/>
                              </w:rPr>
                              <w:t>Таганрог 202</w:t>
                            </w:r>
                            <w:r w:rsidR="00404F5F">
                              <w:rPr>
                                <w:szCs w:val="24"/>
                              </w:rPr>
                              <w:t>6</w:t>
                            </w:r>
                            <w:r w:rsidRPr="005158AF">
                              <w:rPr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FAAD61" id="_x0000_s1029" type="#_x0000_t202" style="position:absolute;left:0;text-align:left;margin-left:-.05pt;margin-top:0;width:467.7pt;height:72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bottom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" stroked="f">
                <v:textbox style="mso-fit-shape-to-text:t">
                  <w:txbxContent>
                    <w:p w14:paraId="53544FB9" w14:textId="77777777" w:rsidR="00F40B56" w:rsidRPr="005158AF" w:rsidRDefault="00F40B56" w:rsidP="00BA120E">
                      <w:pPr>
                        <w:pStyle w:val="af3"/>
                        <w:rPr>
                          <w:szCs w:val="24"/>
                        </w:rPr>
                      </w:pPr>
                      <w:r w:rsidRPr="005158AF">
                        <w:rPr>
                          <w:szCs w:val="24"/>
                        </w:rPr>
                        <w:t>Таганрог 202</w:t>
                      </w:r>
                      <w:r w:rsidR="00404F5F">
                        <w:rPr>
                          <w:szCs w:val="24"/>
                        </w:rPr>
                        <w:t>6</w:t>
                      </w:r>
                      <w:r w:rsidRPr="005158AF">
                        <w:rPr>
                          <w:szCs w:val="24"/>
                        </w:rPr>
                        <w:tab/>
                      </w:r>
                    </w:p>
                  </w:txbxContent>
                </v:textbox>
                <w10:wrap anchory="margin"/>
              </v:shape>
            </w:pict>
          </mc:Fallback>
        </mc:AlternateContent>
      </w:r>
      <w:r w:rsidR="00BA120E" w:rsidRPr="0069602E">
        <w:rPr>
          <w:szCs w:val="24"/>
        </w:rPr>
        <w:br w:type="page"/>
      </w:r>
    </w:p>
    <w:p w14:paraId="35673415" w14:textId="77777777" w:rsidR="00BA120E" w:rsidRPr="00B91E64" w:rsidRDefault="00BA120E" w:rsidP="006A1FD7">
      <w:pPr>
        <w:pStyle w:val="-0"/>
      </w:pPr>
      <w:r w:rsidRPr="000F7502">
        <w:lastRenderedPageBreak/>
        <w:t>Содержание</w:t>
      </w:r>
    </w:p>
    <w:p w14:paraId="387B0FA4" w14:textId="21D1B567" w:rsidR="00A769FE" w:rsidRDefault="00BA120E">
      <w:pPr>
        <w:pStyle w:val="12"/>
        <w:rPr>
          <w:rFonts w:eastAsiaTheme="minorEastAsia"/>
          <w:noProof/>
          <w:sz w:val="24"/>
          <w:szCs w:val="24"/>
          <w:lang w:eastAsia="ru-RU"/>
        </w:rPr>
      </w:pPr>
      <w:r w:rsidRPr="00943B64">
        <w:rPr>
          <w:b/>
          <w:szCs w:val="24"/>
        </w:rPr>
        <w:fldChar w:fldCharType="begin"/>
      </w:r>
      <w:r w:rsidRPr="00943B64">
        <w:rPr>
          <w:szCs w:val="24"/>
        </w:rPr>
        <w:instrText xml:space="preserve"> TOC \o "1-3" </w:instrText>
      </w:r>
      <w:r w:rsidRPr="00943B64">
        <w:rPr>
          <w:b/>
          <w:szCs w:val="24"/>
        </w:rPr>
        <w:fldChar w:fldCharType="separate"/>
      </w:r>
      <w:r w:rsidR="00A769FE">
        <w:rPr>
          <w:noProof/>
        </w:rPr>
        <w:t>Введение</w:t>
      </w:r>
      <w:r w:rsidR="00A769FE">
        <w:rPr>
          <w:noProof/>
        </w:rPr>
        <w:tab/>
      </w:r>
      <w:r w:rsidR="00A769FE">
        <w:rPr>
          <w:noProof/>
        </w:rPr>
        <w:fldChar w:fldCharType="begin"/>
      </w:r>
      <w:r w:rsidR="00A769FE">
        <w:rPr>
          <w:noProof/>
        </w:rPr>
        <w:instrText xml:space="preserve"> PAGEREF _Toc222941646 \h </w:instrText>
      </w:r>
      <w:r w:rsidR="00A769FE">
        <w:rPr>
          <w:noProof/>
        </w:rPr>
      </w:r>
      <w:r w:rsidR="00A769FE">
        <w:rPr>
          <w:noProof/>
        </w:rPr>
        <w:fldChar w:fldCharType="separate"/>
      </w:r>
      <w:r w:rsidR="00A769FE">
        <w:rPr>
          <w:noProof/>
        </w:rPr>
        <w:t>3</w:t>
      </w:r>
      <w:r w:rsidR="00A769FE">
        <w:rPr>
          <w:noProof/>
        </w:rPr>
        <w:fldChar w:fldCharType="end"/>
      </w:r>
    </w:p>
    <w:p w14:paraId="6413E1FD" w14:textId="10CF0AEC" w:rsidR="00A769FE" w:rsidRDefault="00A769FE">
      <w:pPr>
        <w:pStyle w:val="12"/>
        <w:rPr>
          <w:rFonts w:eastAsiaTheme="minorEastAsia"/>
          <w:noProof/>
          <w:sz w:val="24"/>
          <w:szCs w:val="24"/>
          <w:lang w:eastAsia="ru-RU"/>
        </w:rPr>
      </w:pPr>
      <w:r>
        <w:rPr>
          <w:noProof/>
        </w:rPr>
        <w:t>1 Ход работы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_Toc222941647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9D197D3" w14:textId="20F950AE" w:rsidR="00A769FE" w:rsidRDefault="00A769FE">
      <w:pPr>
        <w:pStyle w:val="21"/>
        <w:rPr>
          <w:rFonts w:eastAsiaTheme="minorEastAsia"/>
          <w:noProof/>
          <w:sz w:val="24"/>
          <w:szCs w:val="24"/>
          <w:lang w:eastAsia="ru-RU"/>
        </w:rPr>
      </w:pPr>
      <w:r>
        <w:rPr>
          <w:noProof/>
        </w:rPr>
        <w:t>1.1 Задание 1. Создание репозитория и новой конфигурации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_Toc222941648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8BA6F97" w14:textId="5F3CDAEA" w:rsidR="00A769FE" w:rsidRDefault="00A769FE">
      <w:pPr>
        <w:pStyle w:val="21"/>
        <w:rPr>
          <w:rFonts w:eastAsiaTheme="minorEastAsia"/>
          <w:noProof/>
          <w:sz w:val="24"/>
          <w:szCs w:val="24"/>
          <w:lang w:eastAsia="ru-RU"/>
        </w:rPr>
      </w:pPr>
      <w:r>
        <w:rPr>
          <w:noProof/>
        </w:rPr>
        <w:t>1.2 Задание 2. Создание констант и перечислений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_Toc222941649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357C9F3" w14:textId="76A50D7A" w:rsidR="00A769FE" w:rsidRDefault="00A769FE">
      <w:pPr>
        <w:pStyle w:val="21"/>
        <w:rPr>
          <w:rFonts w:eastAsiaTheme="minorEastAsia"/>
          <w:noProof/>
          <w:sz w:val="24"/>
          <w:szCs w:val="24"/>
          <w:lang w:eastAsia="ru-RU"/>
        </w:rPr>
      </w:pPr>
      <w:r>
        <w:rPr>
          <w:noProof/>
        </w:rPr>
        <w:t>1.3 Задание 3. Создание справочников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_Toc222941650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29EB3DCE" w14:textId="4F0DC70C" w:rsidR="00A769FE" w:rsidRDefault="00A769FE">
      <w:pPr>
        <w:pStyle w:val="21"/>
        <w:rPr>
          <w:rFonts w:eastAsiaTheme="minorEastAsia"/>
          <w:noProof/>
          <w:sz w:val="24"/>
          <w:szCs w:val="24"/>
          <w:lang w:eastAsia="ru-RU"/>
        </w:rPr>
      </w:pPr>
      <w:r>
        <w:rPr>
          <w:noProof/>
        </w:rPr>
        <w:t>1.4 Задание 4. Создание подсистем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_Toc222941651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40AEC919" w14:textId="53CC976E" w:rsidR="00A769FE" w:rsidRDefault="00A769FE">
      <w:pPr>
        <w:pStyle w:val="21"/>
        <w:rPr>
          <w:rFonts w:eastAsiaTheme="minorEastAsia"/>
          <w:noProof/>
          <w:sz w:val="24"/>
          <w:szCs w:val="24"/>
          <w:lang w:eastAsia="ru-RU"/>
        </w:rPr>
      </w:pPr>
      <w:r>
        <w:rPr>
          <w:noProof/>
        </w:rPr>
        <w:t>1.5 Задание 5. Заполнение информационной базы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_Toc222941652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0C65A5F1" w14:textId="50C84C0C" w:rsidR="00A769FE" w:rsidRDefault="00A769FE">
      <w:pPr>
        <w:pStyle w:val="12"/>
        <w:rPr>
          <w:rFonts w:eastAsiaTheme="minorEastAsia"/>
          <w:noProof/>
          <w:sz w:val="24"/>
          <w:szCs w:val="24"/>
          <w:lang w:eastAsia="ru-RU"/>
        </w:rPr>
      </w:pPr>
      <w:r>
        <w:rPr>
          <w:noProof/>
        </w:rPr>
        <w:t>Вывод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_Toc222941653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38266771" w14:textId="329BCA92" w:rsidR="00BA120E" w:rsidRPr="000F7502" w:rsidRDefault="00BA120E" w:rsidP="00BA120E">
      <w:pPr>
        <w:rPr>
          <w:szCs w:val="24"/>
        </w:rPr>
        <w:sectPr w:rsidR="00BA120E" w:rsidRPr="000F7502" w:rsidSect="0093355C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  <w:r w:rsidRPr="00943B64">
        <w:rPr>
          <w:szCs w:val="24"/>
        </w:rPr>
        <w:fldChar w:fldCharType="end"/>
      </w:r>
    </w:p>
    <w:p w14:paraId="345B3BD5" w14:textId="77777777" w:rsidR="008D46A7" w:rsidRDefault="00BA120E" w:rsidP="00CA3173">
      <w:pPr>
        <w:pStyle w:val="-"/>
      </w:pPr>
      <w:bookmarkStart w:id="0" w:name="_Toc150630172"/>
      <w:bookmarkStart w:id="1" w:name="_Toc222941646"/>
      <w:r w:rsidRPr="000F7502">
        <w:lastRenderedPageBreak/>
        <w:t>В</w:t>
      </w:r>
      <w:bookmarkEnd w:id="0"/>
      <w:r w:rsidR="00AF76D8" w:rsidRPr="000F7502">
        <w:t>ведение</w:t>
      </w:r>
      <w:bookmarkEnd w:id="1"/>
    </w:p>
    <w:p w14:paraId="32E2FC19" w14:textId="53EE744B" w:rsidR="008C51AB" w:rsidRDefault="008C51AB" w:rsidP="008C51AB">
      <w:r w:rsidRPr="00CF399A">
        <w:rPr>
          <w:b/>
          <w:bCs/>
        </w:rPr>
        <w:t>Цель занятия</w:t>
      </w:r>
      <w:r w:rsidRPr="008C51AB">
        <w:t>: научиться создавать и настраивать объекты конфигурации, формирующие нормативно справочную информацию базы, организовывать интерфейс системы.</w:t>
      </w:r>
    </w:p>
    <w:p w14:paraId="60E6B35A" w14:textId="77777777" w:rsidR="008C51AB" w:rsidRDefault="008C51AB" w:rsidP="008C51AB">
      <w:r w:rsidRPr="00CF399A">
        <w:rPr>
          <w:b/>
          <w:bCs/>
        </w:rPr>
        <w:t>Задачи</w:t>
      </w:r>
      <w:r>
        <w:t>:</w:t>
      </w:r>
    </w:p>
    <w:p w14:paraId="5DB7DB25" w14:textId="77777777" w:rsidR="008C51AB" w:rsidRDefault="008C51AB" w:rsidP="008C51AB">
      <w:pPr>
        <w:pStyle w:val="a8"/>
      </w:pPr>
      <w:r w:rsidRPr="008C51AB">
        <w:t>Создать информационную базу без конфигурации</w:t>
      </w:r>
    </w:p>
    <w:p w14:paraId="2F88380C" w14:textId="77777777" w:rsidR="008C51AB" w:rsidRDefault="008C51AB" w:rsidP="008C51AB">
      <w:pPr>
        <w:pStyle w:val="a8"/>
      </w:pPr>
      <w:r w:rsidRPr="008C51AB">
        <w:t>Научиться работать с деревом объектов конфигурации, окном редактирования объекта и палитрой свойств</w:t>
      </w:r>
    </w:p>
    <w:p w14:paraId="338C1989" w14:textId="6A96A015" w:rsidR="008C51AB" w:rsidRPr="008C51AB" w:rsidRDefault="008C51AB" w:rsidP="008C51AB">
      <w:pPr>
        <w:pStyle w:val="a8"/>
      </w:pPr>
      <w:r w:rsidRPr="008C51AB">
        <w:t>Создать и настроить константы, перечисления, справочники, подсистемы</w:t>
      </w:r>
    </w:p>
    <w:p w14:paraId="1CDEA1B2" w14:textId="3AD56D8D" w:rsidR="00710A1B" w:rsidRDefault="00710A1B" w:rsidP="00710A1B">
      <w:pPr>
        <w:pStyle w:val="1"/>
      </w:pPr>
      <w:bookmarkStart w:id="2" w:name="_Toc222941647"/>
      <w:r>
        <w:lastRenderedPageBreak/>
        <w:t>Ход работы</w:t>
      </w:r>
      <w:bookmarkEnd w:id="2"/>
    </w:p>
    <w:p w14:paraId="188F71A9" w14:textId="139F31FB" w:rsidR="00710A1B" w:rsidRDefault="00DC7899" w:rsidP="006A0C28">
      <w:pPr>
        <w:pStyle w:val="2"/>
      </w:pPr>
      <w:bookmarkStart w:id="3" w:name="_Toc222941648"/>
      <w:r>
        <w:t xml:space="preserve">Задание 1. </w:t>
      </w:r>
      <w:r w:rsidR="006A0C28">
        <w:t>Создание репозитория и новой конфигурации</w:t>
      </w:r>
      <w:bookmarkEnd w:id="3"/>
    </w:p>
    <w:p w14:paraId="262D6A47" w14:textId="6F84D54D" w:rsidR="006A0C28" w:rsidRDefault="006A0C28" w:rsidP="006A0C28">
      <w:r>
        <w:t xml:space="preserve">Захожу на </w:t>
      </w:r>
      <w:r>
        <w:rPr>
          <w:lang w:val="en-US"/>
        </w:rPr>
        <w:t>GitHub</w:t>
      </w:r>
      <w:r w:rsidRPr="006A0C28">
        <w:t xml:space="preserve">, </w:t>
      </w:r>
      <w:r>
        <w:t xml:space="preserve">создаю личный репозиторий. Затем у себя на устройстве клонирую </w:t>
      </w:r>
      <w:r w:rsidR="009F0D28">
        <w:t>репозиторий. В эту папку я создам новую конфигурацию 1С, с которой буду работать.</w:t>
      </w:r>
      <w:r w:rsidR="00B90D7A">
        <w:t xml:space="preserve"> Ссылка на мой репозиторий, где буду выполнять все работы: </w:t>
      </w:r>
      <w:hyperlink r:id="rId9" w:history="1">
        <w:r w:rsidR="00B90D7A" w:rsidRPr="00685886">
          <w:rPr>
            <w:rStyle w:val="af7"/>
          </w:rPr>
          <w:t>https://github.com/AleksandrMum/VPK_8_1C_Mumladze</w:t>
        </w:r>
      </w:hyperlink>
      <w:r w:rsidR="00B90D7A">
        <w:t>.</w:t>
      </w:r>
    </w:p>
    <w:p w14:paraId="1125C870" w14:textId="74077E95" w:rsidR="009F0D28" w:rsidRDefault="009F0D28" w:rsidP="009F0D28">
      <w:pPr>
        <w:pStyle w:val="afd"/>
      </w:pPr>
      <w:r w:rsidRPr="009F0D28">
        <w:drawing>
          <wp:inline distT="0" distB="0" distL="0" distR="0" wp14:anchorId="5E90062D" wp14:editId="30AE229A">
            <wp:extent cx="5940425" cy="2080895"/>
            <wp:effectExtent l="0" t="0" r="3175" b="0"/>
            <wp:docPr id="4992425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2425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E3486" w14:textId="3EBB3B3F" w:rsidR="009F0D28" w:rsidRDefault="009F0D28" w:rsidP="009F0D28">
      <w:pPr>
        <w:pStyle w:val="a3"/>
      </w:pPr>
      <w:r>
        <w:t xml:space="preserve"> – Репозиторий для конфигурации</w:t>
      </w:r>
    </w:p>
    <w:p w14:paraId="42777E9D" w14:textId="16C45246" w:rsidR="009F0D28" w:rsidRDefault="009F0D28" w:rsidP="009F0D28">
      <w:r>
        <w:t>Затем регистрируюсь на</w:t>
      </w:r>
      <w:r w:rsidRPr="009F0D28">
        <w:t xml:space="preserve"> </w:t>
      </w:r>
      <w:r>
        <w:t>сайте</w:t>
      </w:r>
      <w:r w:rsidRPr="009F0D28">
        <w:t xml:space="preserve"> </w:t>
      </w:r>
      <w:r w:rsidR="00A769FE">
        <w:t>«</w:t>
      </w:r>
      <w:hyperlink r:id="rId11" w:history="1">
        <w:r w:rsidRPr="00A769FE">
          <w:rPr>
            <w:rStyle w:val="af7"/>
            <w:lang w:val="en-US"/>
          </w:rPr>
          <w:t>developer</w:t>
        </w:r>
        <w:r w:rsidRPr="00A769FE">
          <w:rPr>
            <w:rStyle w:val="af7"/>
          </w:rPr>
          <w:t>.1</w:t>
        </w:r>
        <w:r w:rsidRPr="00A769FE">
          <w:rPr>
            <w:rStyle w:val="af7"/>
            <w:lang w:val="en-US"/>
          </w:rPr>
          <w:t>c</w:t>
        </w:r>
        <w:r w:rsidRPr="00A769FE">
          <w:rPr>
            <w:rStyle w:val="af7"/>
          </w:rPr>
          <w:t>.</w:t>
        </w:r>
        <w:r w:rsidRPr="00A769FE">
          <w:rPr>
            <w:rStyle w:val="af7"/>
            <w:lang w:val="en-US"/>
          </w:rPr>
          <w:t>ru</w:t>
        </w:r>
      </w:hyperlink>
      <w:r w:rsidR="00A769FE">
        <w:t>»</w:t>
      </w:r>
      <w:r>
        <w:t xml:space="preserve">, скачиваю комьюнити версию 1С:Предприятия под </w:t>
      </w:r>
      <w:r>
        <w:rPr>
          <w:lang w:val="en-US"/>
        </w:rPr>
        <w:t xml:space="preserve">Windows. </w:t>
      </w:r>
      <w:r>
        <w:t>Устанавливаю приложение.</w:t>
      </w:r>
    </w:p>
    <w:p w14:paraId="7B8988EA" w14:textId="40DB3D8E" w:rsidR="009F0D28" w:rsidRDefault="009F0D28" w:rsidP="009F0D28">
      <w:pPr>
        <w:pStyle w:val="afd"/>
      </w:pPr>
      <w:r w:rsidRPr="009F0D28">
        <w:drawing>
          <wp:inline distT="0" distB="0" distL="0" distR="0" wp14:anchorId="35D537B2" wp14:editId="0E7D3647">
            <wp:extent cx="5940425" cy="2811145"/>
            <wp:effectExtent l="0" t="0" r="3175" b="8255"/>
            <wp:docPr id="1059722826" name="Рисунок 1" descr="Изображение выглядит как текст, программное обеспечение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722826" name="Рисунок 1" descr="Изображение выглядит как текст, программное обеспечение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94514" w14:textId="693D7B3C" w:rsidR="009F0D28" w:rsidRDefault="009F0D28" w:rsidP="009F0D28">
      <w:pPr>
        <w:pStyle w:val="a3"/>
      </w:pPr>
      <w:r>
        <w:t xml:space="preserve"> – Комьюнити версии 1С:Предприятие</w:t>
      </w:r>
    </w:p>
    <w:p w14:paraId="7B5A9E24" w14:textId="5D8226C5" w:rsidR="009F0D28" w:rsidRDefault="009F0D28" w:rsidP="009F0D28">
      <w:r>
        <w:lastRenderedPageBreak/>
        <w:t>После установки запускаю приложение. Мне предлагает создать новую конфигурацию (поскольку сейчас не найдено ни одной). Создаю ее в папке репозитория.</w:t>
      </w:r>
    </w:p>
    <w:p w14:paraId="1F73F979" w14:textId="6CBE57FB" w:rsidR="009F0D28" w:rsidRDefault="00F056E8" w:rsidP="00F056E8">
      <w:pPr>
        <w:pStyle w:val="afd"/>
      </w:pPr>
      <w:r>
        <w:drawing>
          <wp:inline distT="0" distB="0" distL="0" distR="0" wp14:anchorId="572B60C5" wp14:editId="02AAC7C4">
            <wp:extent cx="5940425" cy="6111875"/>
            <wp:effectExtent l="0" t="0" r="3175" b="3175"/>
            <wp:docPr id="117765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11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E527A" w14:textId="0D4A89E7" w:rsidR="00F056E8" w:rsidRDefault="00F056E8" w:rsidP="00F056E8">
      <w:pPr>
        <w:pStyle w:val="a3"/>
      </w:pPr>
      <w:r>
        <w:t xml:space="preserve"> – Создание новой конфигурации</w:t>
      </w:r>
    </w:p>
    <w:p w14:paraId="2EFFD23C" w14:textId="383D14FC" w:rsidR="00F056E8" w:rsidRDefault="00F056E8" w:rsidP="00F056E8">
      <w:r>
        <w:t>После создания открываю конфигурацию в режиме «Конфигуратор» и начинаю работу над ней.</w:t>
      </w:r>
    </w:p>
    <w:p w14:paraId="29F2F6BE" w14:textId="69D1FE84" w:rsidR="00F056E8" w:rsidRDefault="00DC7899" w:rsidP="00F056E8">
      <w:pPr>
        <w:pStyle w:val="2"/>
      </w:pPr>
      <w:bookmarkStart w:id="4" w:name="_Toc222941649"/>
      <w:r>
        <w:lastRenderedPageBreak/>
        <w:t xml:space="preserve">Задание 2. </w:t>
      </w:r>
      <w:r w:rsidRPr="00DC7899">
        <w:t>Создание констант и перечислений</w:t>
      </w:r>
      <w:bookmarkEnd w:id="4"/>
    </w:p>
    <w:p w14:paraId="5577BA71" w14:textId="78770D3B" w:rsidR="00E12AAE" w:rsidRDefault="00E12AAE" w:rsidP="00E12AAE">
      <w:r>
        <w:t>Открываю окно конфигурации, нажимаю ПКМ по «Константы», добавляю новую константу.</w:t>
      </w:r>
    </w:p>
    <w:p w14:paraId="593F3AEE" w14:textId="1C5C56F9" w:rsidR="00E12AAE" w:rsidRDefault="00E12AAE" w:rsidP="00E12AAE">
      <w:pPr>
        <w:pStyle w:val="afd"/>
      </w:pPr>
      <w:r w:rsidRPr="00E12AAE">
        <w:drawing>
          <wp:inline distT="0" distB="0" distL="0" distR="0" wp14:anchorId="1D814D40" wp14:editId="4E34FA23">
            <wp:extent cx="5940425" cy="2202180"/>
            <wp:effectExtent l="0" t="0" r="3175" b="7620"/>
            <wp:docPr id="2071951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9517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A9E23" w14:textId="2E1E918B" w:rsidR="00E12AAE" w:rsidRDefault="00E12AAE" w:rsidP="00E12AAE">
      <w:pPr>
        <w:pStyle w:val="a3"/>
      </w:pPr>
      <w:r>
        <w:t xml:space="preserve"> – Константа Организация</w:t>
      </w:r>
    </w:p>
    <w:p w14:paraId="246E14BE" w14:textId="0B2F396E" w:rsidR="00E12AAE" w:rsidRDefault="00E12AAE" w:rsidP="00E12AAE">
      <w:r>
        <w:t>Аналогично создаю «Перечисление».</w:t>
      </w:r>
    </w:p>
    <w:p w14:paraId="77D177B9" w14:textId="0A5BFC5F" w:rsidR="00E12AAE" w:rsidRDefault="00E12AAE" w:rsidP="00E12AAE">
      <w:pPr>
        <w:pStyle w:val="afd"/>
      </w:pPr>
      <w:r w:rsidRPr="00E12AAE">
        <w:drawing>
          <wp:inline distT="0" distB="0" distL="0" distR="0" wp14:anchorId="05ED80B6" wp14:editId="569733FE">
            <wp:extent cx="5940425" cy="2219325"/>
            <wp:effectExtent l="0" t="0" r="3175" b="9525"/>
            <wp:docPr id="690368439" name="Рисунок 1" descr="Изображение выглядит как текст, программное обеспечение, число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368439" name="Рисунок 1" descr="Изображение выглядит как текст, программное обеспечение, число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5FB83" w14:textId="34EF5816" w:rsidR="00E12AAE" w:rsidRDefault="00E12AAE" w:rsidP="00E12AAE">
      <w:pPr>
        <w:pStyle w:val="a3"/>
      </w:pPr>
      <w:r>
        <w:t xml:space="preserve"> – Перечисление ВидыНоменклатуры</w:t>
      </w:r>
    </w:p>
    <w:p w14:paraId="40BCEDF1" w14:textId="510780E6" w:rsidR="00E12AAE" w:rsidRDefault="00E12AAE" w:rsidP="00E12AAE">
      <w:pPr>
        <w:pStyle w:val="afd"/>
      </w:pPr>
      <w:r w:rsidRPr="00E12AAE">
        <w:lastRenderedPageBreak/>
        <w:drawing>
          <wp:inline distT="0" distB="0" distL="0" distR="0" wp14:anchorId="27E8E1A8" wp14:editId="7B627E97">
            <wp:extent cx="5940425" cy="3539490"/>
            <wp:effectExtent l="0" t="0" r="3175" b="3810"/>
            <wp:docPr id="599899975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899975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792C5" w14:textId="7CA56D27" w:rsidR="00E12AAE" w:rsidRPr="00E12AAE" w:rsidRDefault="00E12AAE" w:rsidP="00E12AAE">
      <w:pPr>
        <w:pStyle w:val="a3"/>
      </w:pPr>
      <w:r>
        <w:t xml:space="preserve"> – Заполнение значений перечисления</w:t>
      </w:r>
    </w:p>
    <w:p w14:paraId="073C7A3F" w14:textId="1241DBDC" w:rsidR="00DC7899" w:rsidRDefault="00DC7899" w:rsidP="00DC7899">
      <w:pPr>
        <w:pStyle w:val="2"/>
      </w:pPr>
      <w:bookmarkStart w:id="5" w:name="_Toc222941650"/>
      <w:r>
        <w:t xml:space="preserve">Задание 3. </w:t>
      </w:r>
      <w:r w:rsidRPr="00DC7899">
        <w:t>Создание справочников</w:t>
      </w:r>
      <w:bookmarkEnd w:id="5"/>
    </w:p>
    <w:p w14:paraId="25B3321F" w14:textId="0D81FBD8" w:rsidR="00E12AAE" w:rsidRDefault="00984D9B" w:rsidP="00E12AAE">
      <w:r>
        <w:t>Создаю справочник. Указываю имя, включаю галочку «Иерархический справочник», указываю длину наименования.</w:t>
      </w:r>
    </w:p>
    <w:p w14:paraId="023C8C8A" w14:textId="417F69F2" w:rsidR="00984D9B" w:rsidRDefault="00984D9B" w:rsidP="00984D9B">
      <w:pPr>
        <w:pStyle w:val="afd"/>
      </w:pPr>
      <w:r w:rsidRPr="00984D9B">
        <w:drawing>
          <wp:inline distT="0" distB="0" distL="0" distR="0" wp14:anchorId="50103EEE" wp14:editId="613E2973">
            <wp:extent cx="5940425" cy="2126615"/>
            <wp:effectExtent l="0" t="0" r="3175" b="6985"/>
            <wp:docPr id="1804853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8530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3C453" w14:textId="58898416" w:rsidR="00984D9B" w:rsidRDefault="00984D9B" w:rsidP="00984D9B">
      <w:pPr>
        <w:pStyle w:val="a3"/>
      </w:pPr>
      <w:r>
        <w:t xml:space="preserve"> – Создание справочника</w:t>
      </w:r>
    </w:p>
    <w:p w14:paraId="5C1190C2" w14:textId="71E80B85" w:rsidR="00984D9B" w:rsidRDefault="00984D9B" w:rsidP="00984D9B">
      <w:r>
        <w:t>Далее создаю реквизиты справочника.</w:t>
      </w:r>
    </w:p>
    <w:p w14:paraId="4BF4AD7F" w14:textId="50BA988F" w:rsidR="00984D9B" w:rsidRDefault="00984D9B" w:rsidP="00984D9B">
      <w:pPr>
        <w:pStyle w:val="afd"/>
      </w:pPr>
      <w:r w:rsidRPr="00984D9B">
        <w:lastRenderedPageBreak/>
        <w:drawing>
          <wp:inline distT="0" distB="0" distL="0" distR="0" wp14:anchorId="217B95F8" wp14:editId="6A12F751">
            <wp:extent cx="5940425" cy="3673475"/>
            <wp:effectExtent l="0" t="0" r="3175" b="3175"/>
            <wp:docPr id="1426889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8899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4A7DB" w14:textId="07D6AD78" w:rsidR="00984D9B" w:rsidRDefault="00984D9B" w:rsidP="00984D9B">
      <w:pPr>
        <w:pStyle w:val="a3"/>
      </w:pPr>
      <w:r>
        <w:t xml:space="preserve"> – Создание реквизита справочника</w:t>
      </w:r>
    </w:p>
    <w:p w14:paraId="090640A1" w14:textId="5296A928" w:rsidR="005944BF" w:rsidRDefault="005944BF" w:rsidP="005944BF">
      <w:r>
        <w:t>Для справочника «Склады» во вкладке «Прочее» создаю предопределенный элемент.</w:t>
      </w:r>
    </w:p>
    <w:p w14:paraId="671EB6AA" w14:textId="3F74BD13" w:rsidR="005944BF" w:rsidRDefault="006F1D5A" w:rsidP="006F1D5A">
      <w:pPr>
        <w:pStyle w:val="afd"/>
      </w:pPr>
      <w:r w:rsidRPr="006F1D5A">
        <w:drawing>
          <wp:inline distT="0" distB="0" distL="0" distR="0" wp14:anchorId="7C8649FB" wp14:editId="66E2CB47">
            <wp:extent cx="5940425" cy="2981960"/>
            <wp:effectExtent l="0" t="0" r="3175" b="8890"/>
            <wp:docPr id="1342241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2411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0770D" w14:textId="336D20E3" w:rsidR="006F1D5A" w:rsidRDefault="006F1D5A" w:rsidP="006F1D5A">
      <w:pPr>
        <w:pStyle w:val="a3"/>
      </w:pPr>
      <w:r>
        <w:t xml:space="preserve"> – Предопределенный элемент</w:t>
      </w:r>
    </w:p>
    <w:p w14:paraId="3FE01956" w14:textId="385774A9" w:rsidR="006F1D5A" w:rsidRDefault="00F72130" w:rsidP="006F1D5A">
      <w:r>
        <w:lastRenderedPageBreak/>
        <w:t>Для справочника «Договоры» можно указать владельца – какая запись из какого справочника будет владеть разными записями в данном справочнике.</w:t>
      </w:r>
      <w:r w:rsidR="00DC5D9A">
        <w:t xml:space="preserve"> Также отключаю автонумерацию.</w:t>
      </w:r>
    </w:p>
    <w:p w14:paraId="4DB312B8" w14:textId="49E3FC8E" w:rsidR="00F72130" w:rsidRDefault="00F72130" w:rsidP="00F72130">
      <w:pPr>
        <w:pStyle w:val="afd"/>
      </w:pPr>
      <w:r w:rsidRPr="00F72130">
        <w:drawing>
          <wp:inline distT="0" distB="0" distL="0" distR="0" wp14:anchorId="4A5CBB10" wp14:editId="1004788F">
            <wp:extent cx="5534797" cy="1476581"/>
            <wp:effectExtent l="0" t="0" r="8890" b="9525"/>
            <wp:docPr id="1557224518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224518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F6DEB" w14:textId="437C9D77" w:rsidR="00F72130" w:rsidRDefault="00F72130" w:rsidP="00F72130">
      <w:pPr>
        <w:pStyle w:val="a3"/>
      </w:pPr>
      <w:r>
        <w:t xml:space="preserve"> – Выбор владельца справочника</w:t>
      </w:r>
    </w:p>
    <w:p w14:paraId="257915FD" w14:textId="02189195" w:rsidR="00F72130" w:rsidRDefault="00DC5D9A" w:rsidP="00DC5D9A">
      <w:pPr>
        <w:pStyle w:val="afd"/>
      </w:pPr>
      <w:r w:rsidRPr="00DC5D9A">
        <w:drawing>
          <wp:inline distT="0" distB="0" distL="0" distR="0" wp14:anchorId="0395A792" wp14:editId="1F4A467D">
            <wp:extent cx="5515745" cy="1867161"/>
            <wp:effectExtent l="0" t="0" r="0" b="0"/>
            <wp:docPr id="647930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9309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E0DAF" w14:textId="289F9DD1" w:rsidR="00DC5D9A" w:rsidRDefault="00DC5D9A" w:rsidP="00DC5D9A">
      <w:pPr>
        <w:pStyle w:val="a3"/>
      </w:pPr>
      <w:r>
        <w:t xml:space="preserve"> – Настройка параметров нумерации</w:t>
      </w:r>
    </w:p>
    <w:p w14:paraId="40389082" w14:textId="0C1689A8" w:rsidR="006A1467" w:rsidRDefault="006A1467" w:rsidP="006A1467">
      <w:pPr>
        <w:pStyle w:val="afd"/>
      </w:pPr>
      <w:r w:rsidRPr="006A1467">
        <w:lastRenderedPageBreak/>
        <w:drawing>
          <wp:inline distT="0" distB="0" distL="0" distR="0" wp14:anchorId="57ABAB80" wp14:editId="2366F8C4">
            <wp:extent cx="5940425" cy="4218940"/>
            <wp:effectExtent l="0" t="0" r="3175" b="0"/>
            <wp:docPr id="1706001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0014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B0A94" w14:textId="4FE976C9" w:rsidR="006A1467" w:rsidRDefault="006A1467" w:rsidP="006A1467">
      <w:pPr>
        <w:pStyle w:val="a3"/>
      </w:pPr>
      <w:r>
        <w:t xml:space="preserve"> – </w:t>
      </w:r>
      <w:r w:rsidR="00035106">
        <w:t>Р</w:t>
      </w:r>
      <w:r>
        <w:t>еквизит в справочнике</w:t>
      </w:r>
      <w:r w:rsidR="00035106">
        <w:t xml:space="preserve"> Договоры</w:t>
      </w:r>
    </w:p>
    <w:p w14:paraId="6B65DB94" w14:textId="384672A6" w:rsidR="007E5C5D" w:rsidRDefault="007E5C5D" w:rsidP="007E5C5D">
      <w:r>
        <w:t>В справочнике «Сотрудники» задаю синоним стандартному реквизиту «Наименование».</w:t>
      </w:r>
    </w:p>
    <w:p w14:paraId="50DC711D" w14:textId="3826DD2C" w:rsidR="007E5C5D" w:rsidRDefault="007E5C5D" w:rsidP="007752F2">
      <w:pPr>
        <w:pStyle w:val="afd"/>
      </w:pPr>
      <w:r w:rsidRPr="007E5C5D">
        <w:drawing>
          <wp:inline distT="0" distB="0" distL="0" distR="0" wp14:anchorId="45FFB14F" wp14:editId="40F0083B">
            <wp:extent cx="5940425" cy="2009140"/>
            <wp:effectExtent l="0" t="0" r="3175" b="0"/>
            <wp:docPr id="301311414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311414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5FEA5" w14:textId="6737A507" w:rsidR="007752F2" w:rsidRPr="007752F2" w:rsidRDefault="007752F2" w:rsidP="007752F2">
      <w:pPr>
        <w:pStyle w:val="a3"/>
      </w:pPr>
      <w:r>
        <w:t xml:space="preserve"> – Изменение стандартного реквизита</w:t>
      </w:r>
    </w:p>
    <w:p w14:paraId="04FE9AAA" w14:textId="25D1D4F9" w:rsidR="00DC7899" w:rsidRDefault="00DC7899" w:rsidP="00DC7899">
      <w:pPr>
        <w:pStyle w:val="2"/>
      </w:pPr>
      <w:bookmarkStart w:id="6" w:name="_Toc222941651"/>
      <w:r>
        <w:t xml:space="preserve">Задание 4. </w:t>
      </w:r>
      <w:r w:rsidRPr="00DC7899">
        <w:t>Создание подсистем</w:t>
      </w:r>
      <w:bookmarkEnd w:id="6"/>
    </w:p>
    <w:p w14:paraId="3CE21C1E" w14:textId="42EE28CC" w:rsidR="00E12AAE" w:rsidRDefault="0006631E" w:rsidP="00E12AAE">
      <w:r>
        <w:t>Создаю подсистемы, указываю включаемые в них константы, справочники и перечисления.</w:t>
      </w:r>
    </w:p>
    <w:p w14:paraId="251F1A49" w14:textId="6DC938D3" w:rsidR="0006631E" w:rsidRDefault="0006631E" w:rsidP="0006631E">
      <w:pPr>
        <w:pStyle w:val="afd"/>
      </w:pPr>
      <w:r w:rsidRPr="0006631E">
        <w:lastRenderedPageBreak/>
        <w:drawing>
          <wp:inline distT="0" distB="0" distL="0" distR="0" wp14:anchorId="5B95E339" wp14:editId="3EACD525">
            <wp:extent cx="5940425" cy="2329133"/>
            <wp:effectExtent l="0" t="0" r="3175" b="0"/>
            <wp:docPr id="1945300076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300076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24"/>
                    <a:srcRect b="346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291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3B80D9" w14:textId="5C8CB1AC" w:rsidR="0006631E" w:rsidRPr="0006631E" w:rsidRDefault="0006631E" w:rsidP="0006631E">
      <w:pPr>
        <w:pStyle w:val="a3"/>
      </w:pPr>
      <w:r>
        <w:t xml:space="preserve"> – Подсистема УчетМатериалов</w:t>
      </w:r>
    </w:p>
    <w:p w14:paraId="42D472E1" w14:textId="4F335EDC" w:rsidR="0006631E" w:rsidRDefault="0006631E" w:rsidP="0006631E">
      <w:pPr>
        <w:pStyle w:val="afd"/>
      </w:pPr>
      <w:r w:rsidRPr="0006631E">
        <w:drawing>
          <wp:inline distT="0" distB="0" distL="0" distR="0" wp14:anchorId="00CB0E9E" wp14:editId="422226C5">
            <wp:extent cx="5940425" cy="2277374"/>
            <wp:effectExtent l="0" t="0" r="3175" b="8890"/>
            <wp:docPr id="321320062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320062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25"/>
                    <a:srcRect b="365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773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BE0F16" w14:textId="76FC6A4B" w:rsidR="0006631E" w:rsidRDefault="0006631E" w:rsidP="0006631E">
      <w:pPr>
        <w:pStyle w:val="a3"/>
      </w:pPr>
      <w:r>
        <w:t xml:space="preserve"> – Подсистема ОказаниеУслуг</w:t>
      </w:r>
    </w:p>
    <w:p w14:paraId="6723D631" w14:textId="189E0184" w:rsidR="0006631E" w:rsidRDefault="0006631E" w:rsidP="0006631E">
      <w:pPr>
        <w:pStyle w:val="afd"/>
      </w:pPr>
      <w:r w:rsidRPr="0006631E">
        <w:drawing>
          <wp:inline distT="0" distB="0" distL="0" distR="0" wp14:anchorId="00ACD420" wp14:editId="43104231">
            <wp:extent cx="5940425" cy="2209165"/>
            <wp:effectExtent l="0" t="0" r="3175" b="635"/>
            <wp:docPr id="1175942712" name="Рисунок 1" descr="Изображение выглядит как текст, программное обеспечение, снимок экрана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942712" name="Рисунок 1" descr="Изображение выглядит как текст, программное обеспечение, снимок экрана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3300F" w14:textId="1C183124" w:rsidR="0006631E" w:rsidRDefault="0006631E" w:rsidP="0006631E">
      <w:pPr>
        <w:pStyle w:val="a3"/>
      </w:pPr>
      <w:r>
        <w:t xml:space="preserve"> – Подсистема Администрирование</w:t>
      </w:r>
    </w:p>
    <w:p w14:paraId="1AF7642F" w14:textId="65325944" w:rsidR="0006631E" w:rsidRDefault="0006631E" w:rsidP="0006631E">
      <w:r>
        <w:t>Чтобы добавить подчиненную систему нажимаю ПКМ – Добавить – Подчиненная система.</w:t>
      </w:r>
    </w:p>
    <w:p w14:paraId="2D467294" w14:textId="03250C85" w:rsidR="0006631E" w:rsidRDefault="0006631E" w:rsidP="00E41892">
      <w:pPr>
        <w:pStyle w:val="afd"/>
      </w:pPr>
      <w:r w:rsidRPr="0006631E">
        <w:lastRenderedPageBreak/>
        <w:drawing>
          <wp:inline distT="0" distB="0" distL="0" distR="0" wp14:anchorId="3F5DF5C6" wp14:editId="59E2B6D3">
            <wp:extent cx="5940425" cy="3539490"/>
            <wp:effectExtent l="0" t="0" r="3175" b="3810"/>
            <wp:docPr id="1777528948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528948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501A0" w14:textId="53E0333D" w:rsidR="00E41892" w:rsidRDefault="00E41892" w:rsidP="00E41892">
      <w:pPr>
        <w:pStyle w:val="a3"/>
      </w:pPr>
      <w:r>
        <w:t xml:space="preserve"> – Добавление подчиненных подсистем</w:t>
      </w:r>
    </w:p>
    <w:p w14:paraId="1CF9A399" w14:textId="6FADF609" w:rsidR="00A514D2" w:rsidRDefault="00A514D2" w:rsidP="00A514D2">
      <w:r>
        <w:t>После создания все подсистем открываю командный интерфейс моей конфигурации и настраиваю отображение подсистем.</w:t>
      </w:r>
    </w:p>
    <w:p w14:paraId="3632EBFD" w14:textId="737CF35F" w:rsidR="00A514D2" w:rsidRDefault="00A514D2" w:rsidP="00A514D2">
      <w:pPr>
        <w:pStyle w:val="afd"/>
      </w:pPr>
      <w:r w:rsidRPr="00A514D2">
        <w:drawing>
          <wp:inline distT="0" distB="0" distL="0" distR="0" wp14:anchorId="1B917AF3" wp14:editId="2E40F134">
            <wp:extent cx="3934374" cy="1724266"/>
            <wp:effectExtent l="0" t="0" r="0" b="9525"/>
            <wp:docPr id="1244191541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191541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327C7" w14:textId="4B491A58" w:rsidR="00A514D2" w:rsidRDefault="00A514D2" w:rsidP="00A514D2">
      <w:pPr>
        <w:pStyle w:val="a3"/>
      </w:pPr>
      <w:r>
        <w:t xml:space="preserve"> – Открытие интерфейса</w:t>
      </w:r>
    </w:p>
    <w:p w14:paraId="49D6B9A8" w14:textId="60B75DCC" w:rsidR="00A514D2" w:rsidRDefault="00A514D2" w:rsidP="00A514D2">
      <w:pPr>
        <w:pStyle w:val="afd"/>
      </w:pPr>
      <w:r w:rsidRPr="00A514D2">
        <w:drawing>
          <wp:inline distT="0" distB="0" distL="0" distR="0" wp14:anchorId="75964BB9" wp14:editId="0EAB618B">
            <wp:extent cx="5940425" cy="1320165"/>
            <wp:effectExtent l="0" t="0" r="3175" b="0"/>
            <wp:docPr id="1162169380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169380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52E62" w14:textId="7F2993D4" w:rsidR="00A514D2" w:rsidRDefault="00A514D2" w:rsidP="00A514D2">
      <w:pPr>
        <w:pStyle w:val="a3"/>
      </w:pPr>
      <w:r>
        <w:t xml:space="preserve"> – Настройка отображения подсистем</w:t>
      </w:r>
    </w:p>
    <w:p w14:paraId="53CB28A6" w14:textId="3960D4D9" w:rsidR="00A514D2" w:rsidRDefault="00FC3BB7" w:rsidP="00A514D2">
      <w:r>
        <w:lastRenderedPageBreak/>
        <w:t>Аналогично открываю клиентское отображение и настраиваю отображаемые компоненты интерфейса.</w:t>
      </w:r>
    </w:p>
    <w:p w14:paraId="69405343" w14:textId="5F5E05CF" w:rsidR="00FC3BB7" w:rsidRDefault="00FC3BB7" w:rsidP="00FC3BB7">
      <w:pPr>
        <w:pStyle w:val="afd"/>
      </w:pPr>
      <w:r w:rsidRPr="00FC3BB7">
        <w:drawing>
          <wp:inline distT="0" distB="0" distL="0" distR="0" wp14:anchorId="3511C8FE" wp14:editId="14B8C3FC">
            <wp:extent cx="5940425" cy="1212850"/>
            <wp:effectExtent l="0" t="0" r="3175" b="6350"/>
            <wp:docPr id="1971710331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710331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CF23C" w14:textId="7781CAB7" w:rsidR="00A514D2" w:rsidRPr="00A514D2" w:rsidRDefault="00FC3BB7" w:rsidP="00A16151">
      <w:pPr>
        <w:pStyle w:val="a3"/>
      </w:pPr>
      <w:r>
        <w:t xml:space="preserve"> – Интерфейс клиентского приложения</w:t>
      </w:r>
    </w:p>
    <w:p w14:paraId="5A6903C1" w14:textId="3C56B21B" w:rsidR="00DC7899" w:rsidRDefault="00E12AAE" w:rsidP="00DC7899">
      <w:pPr>
        <w:pStyle w:val="2"/>
      </w:pPr>
      <w:bookmarkStart w:id="7" w:name="_Toc222941652"/>
      <w:r>
        <w:t xml:space="preserve">Задание 5. </w:t>
      </w:r>
      <w:r w:rsidRPr="00E12AAE">
        <w:t>Заполнение информационной базы</w:t>
      </w:r>
      <w:bookmarkEnd w:id="7"/>
    </w:p>
    <w:p w14:paraId="20F325EC" w14:textId="37378F22" w:rsidR="00396A17" w:rsidRDefault="00396A17" w:rsidP="00396A17">
      <w:r>
        <w:t xml:space="preserve">Запускаю конфигурацию в пользовательском режиме кнопкой </w:t>
      </w:r>
      <w:r>
        <w:rPr>
          <w:lang w:val="en-US"/>
        </w:rPr>
        <w:t>F</w:t>
      </w:r>
      <w:r w:rsidRPr="00396A17">
        <w:t xml:space="preserve">5. </w:t>
      </w:r>
      <w:r>
        <w:t>Начинаю заполнять информационную базу. Открываю раздел «Администрирование» - «НСИ» - «Номенклатура», нажимаю «Создать группу», называю «Услуги».</w:t>
      </w:r>
    </w:p>
    <w:p w14:paraId="28B7BCF5" w14:textId="105A20A8" w:rsidR="00396A17" w:rsidRDefault="00396A17" w:rsidP="00396A17">
      <w:pPr>
        <w:pStyle w:val="afd"/>
      </w:pPr>
      <w:r w:rsidRPr="00396A17">
        <w:drawing>
          <wp:inline distT="0" distB="0" distL="0" distR="0" wp14:anchorId="6CA38DD8" wp14:editId="40741A94">
            <wp:extent cx="5940425" cy="1579245"/>
            <wp:effectExtent l="0" t="0" r="3175" b="1905"/>
            <wp:docPr id="2141838058" name="Рисунок 1" descr="Изображение выглядит как текст, линия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838058" name="Рисунок 1" descr="Изображение выглядит как текст, линия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8A4AC" w14:textId="14E4F8EA" w:rsidR="00396A17" w:rsidRDefault="00396A17" w:rsidP="00396A17">
      <w:pPr>
        <w:pStyle w:val="a3"/>
      </w:pPr>
      <w:r>
        <w:t xml:space="preserve"> – Созданная группа</w:t>
      </w:r>
    </w:p>
    <w:p w14:paraId="0CCF59F7" w14:textId="01F9A8CF" w:rsidR="00396A17" w:rsidRDefault="00396A17" w:rsidP="00396A17">
      <w:r>
        <w:t>Нажимаю по группе, «Создать», создаю две услуги. В контексте моей предметной области частной стоматологической клиники услуги будут соответствующими, например «Ультразвуковая чистка зубов» и «Лечение кариеса». В разделе «Вид» не забываю выбрать категорию «Услуга».</w:t>
      </w:r>
      <w:r w:rsidR="00E4148E">
        <w:t xml:space="preserve"> Аналогично создаю записи вида «Материал».</w:t>
      </w:r>
    </w:p>
    <w:p w14:paraId="5F0E4A17" w14:textId="35F65120" w:rsidR="00396A17" w:rsidRDefault="00396A17" w:rsidP="00396A17">
      <w:pPr>
        <w:pStyle w:val="afd"/>
      </w:pPr>
      <w:r w:rsidRPr="00396A17">
        <w:lastRenderedPageBreak/>
        <w:drawing>
          <wp:inline distT="0" distB="0" distL="0" distR="0" wp14:anchorId="45930E6B" wp14:editId="1FDCE03F">
            <wp:extent cx="5940425" cy="1254125"/>
            <wp:effectExtent l="0" t="0" r="3175" b="3175"/>
            <wp:docPr id="2001695264" name="Рисунок 1" descr="Изображение выглядит как текст, Шрифт, число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695264" name="Рисунок 1" descr="Изображение выглядит как текст, Шрифт, число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47C4F" w14:textId="1572CADE" w:rsidR="00396A17" w:rsidRDefault="00396A17" w:rsidP="00396A17">
      <w:pPr>
        <w:pStyle w:val="a3"/>
      </w:pPr>
      <w:r>
        <w:t xml:space="preserve"> – Созданные услуги</w:t>
      </w:r>
    </w:p>
    <w:p w14:paraId="7D230589" w14:textId="5530A56B" w:rsidR="00844816" w:rsidRDefault="00844816" w:rsidP="00844816">
      <w:pPr>
        <w:pStyle w:val="afd"/>
      </w:pPr>
      <w:r w:rsidRPr="00844816">
        <w:drawing>
          <wp:inline distT="0" distB="0" distL="0" distR="0" wp14:anchorId="4646D150" wp14:editId="25F2A890">
            <wp:extent cx="5940425" cy="1184744"/>
            <wp:effectExtent l="0" t="0" r="3175" b="0"/>
            <wp:docPr id="1906151213" name="Рисунок 1" descr="Изображение выглядит как текст, линия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151213" name="Рисунок 1" descr="Изображение выглядит как текст, линия, Шрифт, число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33"/>
                    <a:srcRect b="78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847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314D40" w14:textId="1BA8B223" w:rsidR="00844816" w:rsidRDefault="00844816" w:rsidP="00844816">
      <w:pPr>
        <w:pStyle w:val="a3"/>
      </w:pPr>
      <w:r>
        <w:t xml:space="preserve"> – Созданные материалы</w:t>
      </w:r>
    </w:p>
    <w:p w14:paraId="2E037736" w14:textId="12163886" w:rsidR="00844816" w:rsidRDefault="002777AC" w:rsidP="00844816">
      <w:r>
        <w:t>Перехожу в раздел «Оказание услуг» - «Клиенты», создаю два клиента. При создании перехожу по гиперссылке во вкладку «Договоры», создаю связанный с создаваемым клиентом договор (данные автоматически подтягиваются).</w:t>
      </w:r>
    </w:p>
    <w:p w14:paraId="3977CD8B" w14:textId="7461F405" w:rsidR="002777AC" w:rsidRDefault="001E11D6" w:rsidP="001E11D6">
      <w:pPr>
        <w:pStyle w:val="afd"/>
      </w:pPr>
      <w:r w:rsidRPr="001E11D6">
        <w:drawing>
          <wp:inline distT="0" distB="0" distL="0" distR="0" wp14:anchorId="6CDB57F4" wp14:editId="715194A5">
            <wp:extent cx="5940425" cy="2813050"/>
            <wp:effectExtent l="0" t="0" r="3175" b="6350"/>
            <wp:docPr id="1629584714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84714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513FC" w14:textId="5D9D6F5B" w:rsidR="001E11D6" w:rsidRDefault="001E11D6" w:rsidP="001E11D6">
      <w:pPr>
        <w:pStyle w:val="a3"/>
      </w:pPr>
      <w:r>
        <w:t xml:space="preserve"> – Создание клиента и договора с ним</w:t>
      </w:r>
    </w:p>
    <w:p w14:paraId="73BEE2EF" w14:textId="75B9272F" w:rsidR="001E11D6" w:rsidRDefault="001E11D6" w:rsidP="001E11D6">
      <w:r>
        <w:t>В конце создаю двух сотрудников и называю организацию в соответствующих разделах вкладки «Администрирование».</w:t>
      </w:r>
    </w:p>
    <w:p w14:paraId="20B0FBA2" w14:textId="7440A090" w:rsidR="001E11D6" w:rsidRDefault="001E11D6" w:rsidP="001E11D6">
      <w:pPr>
        <w:pStyle w:val="afd"/>
      </w:pPr>
      <w:r w:rsidRPr="001E11D6">
        <w:lastRenderedPageBreak/>
        <w:drawing>
          <wp:inline distT="0" distB="0" distL="0" distR="0" wp14:anchorId="6E5C97F7" wp14:editId="2AF79BAD">
            <wp:extent cx="3972479" cy="1810003"/>
            <wp:effectExtent l="0" t="0" r="0" b="0"/>
            <wp:docPr id="79463232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63232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A7C8E" w14:textId="4334CC8A" w:rsidR="001E11D6" w:rsidRDefault="001E11D6" w:rsidP="001E11D6">
      <w:pPr>
        <w:pStyle w:val="a3"/>
      </w:pPr>
      <w:r>
        <w:t xml:space="preserve"> – Создание сотрудников</w:t>
      </w:r>
    </w:p>
    <w:p w14:paraId="612753E6" w14:textId="70362BDE" w:rsidR="001E11D6" w:rsidRDefault="001E11D6" w:rsidP="001E11D6">
      <w:pPr>
        <w:pStyle w:val="afd"/>
      </w:pPr>
      <w:r w:rsidRPr="001E11D6">
        <w:drawing>
          <wp:inline distT="0" distB="0" distL="0" distR="0" wp14:anchorId="693DE6D8" wp14:editId="57E5B19E">
            <wp:extent cx="5277587" cy="1352739"/>
            <wp:effectExtent l="0" t="0" r="0" b="0"/>
            <wp:docPr id="511222710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222710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2380E" w14:textId="704A6311" w:rsidR="001E11D6" w:rsidRDefault="001E11D6" w:rsidP="001E11D6">
      <w:pPr>
        <w:pStyle w:val="a3"/>
      </w:pPr>
      <w:r>
        <w:t xml:space="preserve"> – Название организации</w:t>
      </w:r>
    </w:p>
    <w:p w14:paraId="2EF9E994" w14:textId="221BBFFF" w:rsidR="001E11D6" w:rsidRDefault="00505B6F" w:rsidP="00505B6F">
      <w:pPr>
        <w:pStyle w:val="-"/>
      </w:pPr>
      <w:bookmarkStart w:id="8" w:name="_Toc222941653"/>
      <w:r>
        <w:lastRenderedPageBreak/>
        <w:t>Вывод</w:t>
      </w:r>
      <w:bookmarkEnd w:id="8"/>
    </w:p>
    <w:p w14:paraId="50CA5B30" w14:textId="071B5525" w:rsidR="00505B6F" w:rsidRPr="00505B6F" w:rsidRDefault="00505B6F" w:rsidP="00505B6F">
      <w:r>
        <w:t xml:space="preserve">В ходе </w:t>
      </w:r>
      <w:r w:rsidR="00A769FE">
        <w:t>практической</w:t>
      </w:r>
      <w:r>
        <w:t xml:space="preserve"> работы была создана новая конфигурация 1С. Были изучены следующие типы данных: справочники, константы, перечисления и подсистемы. Удалось настроить из этих типов небольшую конфигурацию и в пользовательском режиме заполнить ее данными.</w:t>
      </w:r>
    </w:p>
    <w:p w14:paraId="1DA2E396" w14:textId="77777777" w:rsidR="00396A17" w:rsidRPr="00396A17" w:rsidRDefault="00396A17" w:rsidP="00396A17"/>
    <w:p w14:paraId="102FFFF4" w14:textId="77777777" w:rsidR="00396A17" w:rsidRPr="00396A17" w:rsidRDefault="00396A17" w:rsidP="00396A17"/>
    <w:sectPr w:rsidR="00396A17" w:rsidRPr="00396A17" w:rsidSect="00094ACA"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40D91" w14:textId="77777777" w:rsidR="00E206B0" w:rsidRDefault="00E206B0" w:rsidP="00DC028D">
      <w:pPr>
        <w:spacing w:line="240" w:lineRule="auto"/>
      </w:pPr>
      <w:r>
        <w:separator/>
      </w:r>
    </w:p>
  </w:endnote>
  <w:endnote w:type="continuationSeparator" w:id="0">
    <w:p w14:paraId="553861FF" w14:textId="77777777" w:rsidR="00E206B0" w:rsidRDefault="00E206B0" w:rsidP="00DC02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40135320"/>
      <w:docPartObj>
        <w:docPartGallery w:val="Page Numbers (Bottom of Page)"/>
        <w:docPartUnique/>
      </w:docPartObj>
    </w:sdtPr>
    <w:sdtContent>
      <w:p w14:paraId="259C86CD" w14:textId="77777777" w:rsidR="00F40B56" w:rsidRDefault="00F40B56" w:rsidP="0068656C">
        <w:pPr>
          <w:pStyle w:val="afa"/>
          <w:ind w:firstLine="0"/>
          <w:jc w:val="center"/>
        </w:pPr>
        <w:r w:rsidRPr="0068656C">
          <w:rPr>
            <w:szCs w:val="24"/>
          </w:rPr>
          <w:fldChar w:fldCharType="begin"/>
        </w:r>
        <w:r w:rsidRPr="0068656C">
          <w:rPr>
            <w:szCs w:val="24"/>
          </w:rPr>
          <w:instrText>PAGE   \* MERGEFORMAT</w:instrText>
        </w:r>
        <w:r w:rsidRPr="0068656C">
          <w:rPr>
            <w:szCs w:val="24"/>
          </w:rPr>
          <w:fldChar w:fldCharType="separate"/>
        </w:r>
        <w:r w:rsidR="00920CEA">
          <w:rPr>
            <w:noProof/>
            <w:szCs w:val="24"/>
          </w:rPr>
          <w:t>5</w:t>
        </w:r>
        <w:r w:rsidRPr="0068656C">
          <w:rPr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DE8F4" w14:textId="77777777" w:rsidR="00E206B0" w:rsidRDefault="00E206B0" w:rsidP="00DC028D">
      <w:pPr>
        <w:spacing w:line="240" w:lineRule="auto"/>
      </w:pPr>
      <w:r>
        <w:separator/>
      </w:r>
    </w:p>
  </w:footnote>
  <w:footnote w:type="continuationSeparator" w:id="0">
    <w:p w14:paraId="6A1F6BE8" w14:textId="77777777" w:rsidR="00E206B0" w:rsidRDefault="00E206B0" w:rsidP="00DC028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6026"/>
    <w:multiLevelType w:val="hybridMultilevel"/>
    <w:tmpl w:val="48566464"/>
    <w:lvl w:ilvl="0" w:tplc="B0789302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1D73AD9"/>
    <w:multiLevelType w:val="hybridMultilevel"/>
    <w:tmpl w:val="4DF2B80E"/>
    <w:lvl w:ilvl="0" w:tplc="717AD3FE">
      <w:start w:val="1"/>
      <w:numFmt w:val="bullet"/>
      <w:pStyle w:val="a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04F3F1D"/>
    <w:multiLevelType w:val="multilevel"/>
    <w:tmpl w:val="3F9ED9FC"/>
    <w:name w:val="Eq2"/>
    <w:numStyleLink w:val="a0"/>
  </w:abstractNum>
  <w:abstractNum w:abstractNumId="3" w15:restartNumberingAfterBreak="0">
    <w:nsid w:val="22B958D4"/>
    <w:multiLevelType w:val="multilevel"/>
    <w:tmpl w:val="3F9ED9FC"/>
    <w:name w:val="Eq"/>
    <w:styleLink w:val="a0"/>
    <w:lvl w:ilvl="0">
      <w:start w:val="1"/>
      <w:numFmt w:val="decimal"/>
      <w:suff w:val="nothing"/>
      <w:lvlText w:val="(%1)"/>
      <w:lvlJc w:val="right"/>
      <w:pPr>
        <w:ind w:left="0" w:firstLine="0"/>
      </w:pPr>
      <w:rPr>
        <w:rFonts w:hint="default"/>
      </w:rPr>
    </w:lvl>
    <w:lvl w:ilvl="1">
      <w:start w:val="1"/>
      <w:numFmt w:val="none"/>
      <w:lvlText w:val="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284"/>
        </w:tabs>
        <w:ind w:left="0" w:firstLine="0"/>
      </w:pPr>
      <w:rPr>
        <w:rFonts w:hint="default"/>
      </w:rPr>
    </w:lvl>
  </w:abstractNum>
  <w:abstractNum w:abstractNumId="4" w15:restartNumberingAfterBreak="0">
    <w:nsid w:val="26DF6124"/>
    <w:multiLevelType w:val="hybridMultilevel"/>
    <w:tmpl w:val="9D287F10"/>
    <w:lvl w:ilvl="0" w:tplc="AEE2B994">
      <w:start w:val="1"/>
      <w:numFmt w:val="decimal"/>
      <w:pStyle w:val="a1"/>
      <w:suff w:val="space"/>
      <w:lvlText w:val="%1"/>
      <w:lvlJc w:val="righ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6724D7"/>
    <w:multiLevelType w:val="multilevel"/>
    <w:tmpl w:val="D6565E1A"/>
    <w:styleLink w:val="a2"/>
    <w:lvl w:ilvl="0">
      <w:start w:val="1"/>
      <w:numFmt w:val="decimal"/>
      <w:pStyle w:val="a3"/>
      <w:suff w:val="nothing"/>
      <w:lvlText w:val="Рисунок %1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2D8467D6"/>
    <w:multiLevelType w:val="multilevel"/>
    <w:tmpl w:val="8AAA3ACA"/>
    <w:styleLink w:val="a4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709"/>
      </w:pPr>
      <w:rPr>
        <w:rFonts w:hint="default"/>
      </w:rPr>
    </w:lvl>
  </w:abstractNum>
  <w:abstractNum w:abstractNumId="7" w15:restartNumberingAfterBreak="0">
    <w:nsid w:val="396355EF"/>
    <w:multiLevelType w:val="hybridMultilevel"/>
    <w:tmpl w:val="37DAFF0E"/>
    <w:lvl w:ilvl="0" w:tplc="4EBE449C">
      <w:start w:val="1"/>
      <w:numFmt w:val="russianLower"/>
      <w:pStyle w:val="a5"/>
      <w:suff w:val="space"/>
      <w:lvlText w:val="%1)"/>
      <w:lvlJc w:val="left"/>
      <w:pPr>
        <w:ind w:left="708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7" w:hanging="360"/>
      </w:pPr>
    </w:lvl>
    <w:lvl w:ilvl="2" w:tplc="0419001B" w:tentative="1">
      <w:start w:val="1"/>
      <w:numFmt w:val="lowerRoman"/>
      <w:lvlText w:val="%3."/>
      <w:lvlJc w:val="right"/>
      <w:pPr>
        <w:ind w:left="3577" w:hanging="180"/>
      </w:pPr>
    </w:lvl>
    <w:lvl w:ilvl="3" w:tplc="0419000F" w:tentative="1">
      <w:start w:val="1"/>
      <w:numFmt w:val="decimal"/>
      <w:lvlText w:val="%4."/>
      <w:lvlJc w:val="left"/>
      <w:pPr>
        <w:ind w:left="4297" w:hanging="360"/>
      </w:pPr>
    </w:lvl>
    <w:lvl w:ilvl="4" w:tplc="04190019" w:tentative="1">
      <w:start w:val="1"/>
      <w:numFmt w:val="lowerLetter"/>
      <w:lvlText w:val="%5."/>
      <w:lvlJc w:val="left"/>
      <w:pPr>
        <w:ind w:left="5017" w:hanging="360"/>
      </w:pPr>
    </w:lvl>
    <w:lvl w:ilvl="5" w:tplc="0419001B" w:tentative="1">
      <w:start w:val="1"/>
      <w:numFmt w:val="lowerRoman"/>
      <w:lvlText w:val="%6."/>
      <w:lvlJc w:val="right"/>
      <w:pPr>
        <w:ind w:left="5737" w:hanging="180"/>
      </w:pPr>
    </w:lvl>
    <w:lvl w:ilvl="6" w:tplc="0419000F" w:tentative="1">
      <w:start w:val="1"/>
      <w:numFmt w:val="decimal"/>
      <w:lvlText w:val="%7."/>
      <w:lvlJc w:val="left"/>
      <w:pPr>
        <w:ind w:left="6457" w:hanging="360"/>
      </w:pPr>
    </w:lvl>
    <w:lvl w:ilvl="7" w:tplc="04190019" w:tentative="1">
      <w:start w:val="1"/>
      <w:numFmt w:val="lowerLetter"/>
      <w:lvlText w:val="%8."/>
      <w:lvlJc w:val="left"/>
      <w:pPr>
        <w:ind w:left="7177" w:hanging="360"/>
      </w:pPr>
    </w:lvl>
    <w:lvl w:ilvl="8" w:tplc="0419001B" w:tentative="1">
      <w:start w:val="1"/>
      <w:numFmt w:val="lowerRoman"/>
      <w:lvlText w:val="%9."/>
      <w:lvlJc w:val="right"/>
      <w:pPr>
        <w:ind w:left="7897" w:hanging="180"/>
      </w:pPr>
    </w:lvl>
  </w:abstractNum>
  <w:abstractNum w:abstractNumId="8" w15:restartNumberingAfterBreak="0">
    <w:nsid w:val="4E9622BD"/>
    <w:multiLevelType w:val="multilevel"/>
    <w:tmpl w:val="8AAA3ACA"/>
    <w:numStyleLink w:val="a4"/>
  </w:abstractNum>
  <w:abstractNum w:abstractNumId="9" w15:restartNumberingAfterBreak="0">
    <w:nsid w:val="538844F2"/>
    <w:multiLevelType w:val="hybridMultilevel"/>
    <w:tmpl w:val="CD086450"/>
    <w:lvl w:ilvl="0" w:tplc="B70CB9AA">
      <w:start w:val="1"/>
      <w:numFmt w:val="decimal"/>
      <w:pStyle w:val="a6"/>
      <w:suff w:val="space"/>
      <w:lvlText w:val="Таблица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CC714D"/>
    <w:multiLevelType w:val="hybridMultilevel"/>
    <w:tmpl w:val="F932AF00"/>
    <w:lvl w:ilvl="0" w:tplc="420C3A2E">
      <w:start w:val="1"/>
      <w:numFmt w:val="russianUpper"/>
      <w:pStyle w:val="a7"/>
      <w:suff w:val="nothing"/>
      <w:lvlText w:val="Приложение %1"/>
      <w:lvlJc w:val="center"/>
      <w:pPr>
        <w:ind w:left="1069" w:hanging="360"/>
      </w:pPr>
      <w:rPr>
        <w:rFonts w:hint="default"/>
        <w:sz w:val="28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CE2336"/>
    <w:multiLevelType w:val="multilevel"/>
    <w:tmpl w:val="0DC6AF26"/>
    <w:lvl w:ilvl="0">
      <w:start w:val="1"/>
      <w:numFmt w:val="decimal"/>
      <w:pStyle w:val="10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709"/>
      </w:pPr>
      <w:rPr>
        <w:rFonts w:hint="default"/>
      </w:rPr>
    </w:lvl>
  </w:abstractNum>
  <w:abstractNum w:abstractNumId="12" w15:restartNumberingAfterBreak="0">
    <w:nsid w:val="6EF34179"/>
    <w:multiLevelType w:val="hybridMultilevel"/>
    <w:tmpl w:val="E9C0201C"/>
    <w:lvl w:ilvl="0" w:tplc="EB1423E2">
      <w:start w:val="1"/>
      <w:numFmt w:val="decimal"/>
      <w:pStyle w:val="123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7C897A60"/>
    <w:multiLevelType w:val="hybridMultilevel"/>
    <w:tmpl w:val="96547B9A"/>
    <w:lvl w:ilvl="0" w:tplc="26AAA1FE">
      <w:start w:val="1"/>
      <w:numFmt w:val="decimal"/>
      <w:pStyle w:val="a8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413361005">
    <w:abstractNumId w:val="1"/>
  </w:num>
  <w:num w:numId="2" w16cid:durableId="1531607923">
    <w:abstractNumId w:val="7"/>
  </w:num>
  <w:num w:numId="3" w16cid:durableId="684987660">
    <w:abstractNumId w:val="12"/>
  </w:num>
  <w:num w:numId="4" w16cid:durableId="973681922">
    <w:abstractNumId w:val="6"/>
  </w:num>
  <w:num w:numId="5" w16cid:durableId="205072022">
    <w:abstractNumId w:val="5"/>
  </w:num>
  <w:num w:numId="6" w16cid:durableId="1731490925">
    <w:abstractNumId w:val="3"/>
  </w:num>
  <w:num w:numId="7" w16cid:durableId="524254246">
    <w:abstractNumId w:val="8"/>
  </w:num>
  <w:num w:numId="8" w16cid:durableId="163591257">
    <w:abstractNumId w:val="8"/>
  </w:num>
  <w:num w:numId="9" w16cid:durableId="1476990928">
    <w:abstractNumId w:val="4"/>
  </w:num>
  <w:num w:numId="10" w16cid:durableId="1613365453">
    <w:abstractNumId w:val="10"/>
  </w:num>
  <w:num w:numId="11" w16cid:durableId="1677731013">
    <w:abstractNumId w:val="9"/>
  </w:num>
  <w:num w:numId="12" w16cid:durableId="937442395">
    <w:abstractNumId w:val="11"/>
  </w:num>
  <w:num w:numId="13" w16cid:durableId="1162501447">
    <w:abstractNumId w:val="0"/>
  </w:num>
  <w:num w:numId="14" w16cid:durableId="20449380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71338239">
    <w:abstractNumId w:val="4"/>
    <w:lvlOverride w:ilvl="0">
      <w:startOverride w:val="1"/>
    </w:lvlOverride>
  </w:num>
  <w:num w:numId="16" w16cid:durableId="618490765">
    <w:abstractNumId w:val="4"/>
    <w:lvlOverride w:ilvl="0">
      <w:startOverride w:val="1"/>
    </w:lvlOverride>
  </w:num>
  <w:num w:numId="17" w16cid:durableId="488637142">
    <w:abstractNumId w:val="4"/>
    <w:lvlOverride w:ilvl="0">
      <w:startOverride w:val="1"/>
    </w:lvlOverride>
  </w:num>
  <w:num w:numId="18" w16cid:durableId="1047414158">
    <w:abstractNumId w:val="4"/>
    <w:lvlOverride w:ilvl="0">
      <w:startOverride w:val="1"/>
    </w:lvlOverride>
  </w:num>
  <w:num w:numId="19" w16cid:durableId="1623878686">
    <w:abstractNumId w:val="4"/>
    <w:lvlOverride w:ilvl="0">
      <w:startOverride w:val="1"/>
    </w:lvlOverride>
  </w:num>
  <w:num w:numId="20" w16cid:durableId="677973333">
    <w:abstractNumId w:val="4"/>
    <w:lvlOverride w:ilvl="0">
      <w:startOverride w:val="1"/>
    </w:lvlOverride>
  </w:num>
  <w:num w:numId="21" w16cid:durableId="114954218">
    <w:abstractNumId w:val="4"/>
    <w:lvlOverride w:ilvl="0">
      <w:startOverride w:val="1"/>
    </w:lvlOverride>
  </w:num>
  <w:num w:numId="22" w16cid:durableId="1173956877">
    <w:abstractNumId w:val="2"/>
  </w:num>
  <w:num w:numId="23" w16cid:durableId="508837189">
    <w:abstractNumId w:val="13"/>
  </w:num>
  <w:num w:numId="24" w16cid:durableId="1704282060">
    <w:abstractNumId w:val="9"/>
  </w:num>
  <w:num w:numId="25" w16cid:durableId="1496608584">
    <w:abstractNumId w:val="1"/>
  </w:num>
  <w:num w:numId="26" w16cid:durableId="1419673129">
    <w:abstractNumId w:val="11"/>
  </w:num>
  <w:num w:numId="27" w16cid:durableId="2109767598">
    <w:abstractNumId w:val="11"/>
  </w:num>
  <w:num w:numId="28" w16cid:durableId="1966496310">
    <w:abstractNumId w:val="11"/>
  </w:num>
  <w:num w:numId="29" w16cid:durableId="1191145184">
    <w:abstractNumId w:val="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ru-RU" w:vendorID="1" w:dllVersion="512" w:checkStyle="1"/>
  <w:attachedTemplate r:id="rId1"/>
  <w:stylePaneSortMethod w:val="00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318"/>
    <w:rsid w:val="00003D75"/>
    <w:rsid w:val="00014D43"/>
    <w:rsid w:val="00016C62"/>
    <w:rsid w:val="00023196"/>
    <w:rsid w:val="00035106"/>
    <w:rsid w:val="00041B80"/>
    <w:rsid w:val="000442ED"/>
    <w:rsid w:val="00050CDC"/>
    <w:rsid w:val="0006631E"/>
    <w:rsid w:val="00071CA9"/>
    <w:rsid w:val="00077068"/>
    <w:rsid w:val="00082A13"/>
    <w:rsid w:val="0008656F"/>
    <w:rsid w:val="000875BA"/>
    <w:rsid w:val="0009043B"/>
    <w:rsid w:val="00094ACA"/>
    <w:rsid w:val="000A5744"/>
    <w:rsid w:val="000B20B2"/>
    <w:rsid w:val="000B3AEC"/>
    <w:rsid w:val="000B3E91"/>
    <w:rsid w:val="000C3107"/>
    <w:rsid w:val="000D62AD"/>
    <w:rsid w:val="000E689B"/>
    <w:rsid w:val="000F6B9D"/>
    <w:rsid w:val="000F7502"/>
    <w:rsid w:val="001031CD"/>
    <w:rsid w:val="0010790B"/>
    <w:rsid w:val="0011295B"/>
    <w:rsid w:val="00124716"/>
    <w:rsid w:val="0013070E"/>
    <w:rsid w:val="00162C3A"/>
    <w:rsid w:val="00171881"/>
    <w:rsid w:val="00172B29"/>
    <w:rsid w:val="00190844"/>
    <w:rsid w:val="001A4B86"/>
    <w:rsid w:val="001B1AD2"/>
    <w:rsid w:val="001B25E0"/>
    <w:rsid w:val="001B768D"/>
    <w:rsid w:val="001D6412"/>
    <w:rsid w:val="001E061C"/>
    <w:rsid w:val="001E11D6"/>
    <w:rsid w:val="001E48D2"/>
    <w:rsid w:val="00203416"/>
    <w:rsid w:val="00205263"/>
    <w:rsid w:val="00220B48"/>
    <w:rsid w:val="00221BDA"/>
    <w:rsid w:val="00231580"/>
    <w:rsid w:val="002318CE"/>
    <w:rsid w:val="00234160"/>
    <w:rsid w:val="00234CB2"/>
    <w:rsid w:val="0024141B"/>
    <w:rsid w:val="00253BC9"/>
    <w:rsid w:val="00274501"/>
    <w:rsid w:val="002777AC"/>
    <w:rsid w:val="00287B2B"/>
    <w:rsid w:val="00291D2B"/>
    <w:rsid w:val="002A2C33"/>
    <w:rsid w:val="002F0E64"/>
    <w:rsid w:val="00304414"/>
    <w:rsid w:val="00305EDF"/>
    <w:rsid w:val="00310416"/>
    <w:rsid w:val="00333763"/>
    <w:rsid w:val="00334501"/>
    <w:rsid w:val="00343456"/>
    <w:rsid w:val="003648AF"/>
    <w:rsid w:val="00383A64"/>
    <w:rsid w:val="003949B8"/>
    <w:rsid w:val="00396A17"/>
    <w:rsid w:val="003A5F9C"/>
    <w:rsid w:val="003B693D"/>
    <w:rsid w:val="003C7CD1"/>
    <w:rsid w:val="003D314B"/>
    <w:rsid w:val="003D374C"/>
    <w:rsid w:val="003D4DA1"/>
    <w:rsid w:val="003D5402"/>
    <w:rsid w:val="003F1311"/>
    <w:rsid w:val="003F571C"/>
    <w:rsid w:val="004035BD"/>
    <w:rsid w:val="00404F5F"/>
    <w:rsid w:val="00411E4B"/>
    <w:rsid w:val="0041373E"/>
    <w:rsid w:val="0041634A"/>
    <w:rsid w:val="00424DAE"/>
    <w:rsid w:val="0042629E"/>
    <w:rsid w:val="00442382"/>
    <w:rsid w:val="0045704B"/>
    <w:rsid w:val="00464DF4"/>
    <w:rsid w:val="004701A8"/>
    <w:rsid w:val="00470881"/>
    <w:rsid w:val="00485A30"/>
    <w:rsid w:val="0048651E"/>
    <w:rsid w:val="00486820"/>
    <w:rsid w:val="004A76A3"/>
    <w:rsid w:val="004B3716"/>
    <w:rsid w:val="004B45C5"/>
    <w:rsid w:val="004B51B3"/>
    <w:rsid w:val="004C3A84"/>
    <w:rsid w:val="004E6AA0"/>
    <w:rsid w:val="004F140D"/>
    <w:rsid w:val="004F6944"/>
    <w:rsid w:val="00504799"/>
    <w:rsid w:val="005048C3"/>
    <w:rsid w:val="005051D2"/>
    <w:rsid w:val="00505B6F"/>
    <w:rsid w:val="005158AF"/>
    <w:rsid w:val="0052135C"/>
    <w:rsid w:val="00531050"/>
    <w:rsid w:val="00532526"/>
    <w:rsid w:val="00534998"/>
    <w:rsid w:val="00535731"/>
    <w:rsid w:val="00553E29"/>
    <w:rsid w:val="00554A60"/>
    <w:rsid w:val="005631BE"/>
    <w:rsid w:val="00566C55"/>
    <w:rsid w:val="005677A9"/>
    <w:rsid w:val="005770DC"/>
    <w:rsid w:val="0058376F"/>
    <w:rsid w:val="00585A73"/>
    <w:rsid w:val="00591F37"/>
    <w:rsid w:val="005937CB"/>
    <w:rsid w:val="005944BF"/>
    <w:rsid w:val="00597AD8"/>
    <w:rsid w:val="005A6ACC"/>
    <w:rsid w:val="005B366D"/>
    <w:rsid w:val="005B7DE4"/>
    <w:rsid w:val="005C0F35"/>
    <w:rsid w:val="005C377D"/>
    <w:rsid w:val="005D4F3D"/>
    <w:rsid w:val="005E388E"/>
    <w:rsid w:val="005F43B2"/>
    <w:rsid w:val="006023A9"/>
    <w:rsid w:val="00604AA4"/>
    <w:rsid w:val="00615FEE"/>
    <w:rsid w:val="006205AE"/>
    <w:rsid w:val="0062298A"/>
    <w:rsid w:val="00624EC3"/>
    <w:rsid w:val="00635875"/>
    <w:rsid w:val="00636C85"/>
    <w:rsid w:val="00652CFB"/>
    <w:rsid w:val="00653A77"/>
    <w:rsid w:val="006578B2"/>
    <w:rsid w:val="0066120C"/>
    <w:rsid w:val="00662527"/>
    <w:rsid w:val="0066484D"/>
    <w:rsid w:val="006801F2"/>
    <w:rsid w:val="0068656C"/>
    <w:rsid w:val="00687957"/>
    <w:rsid w:val="00695F5C"/>
    <w:rsid w:val="0069602E"/>
    <w:rsid w:val="006A0BCE"/>
    <w:rsid w:val="006A0C28"/>
    <w:rsid w:val="006A1467"/>
    <w:rsid w:val="006A1FD7"/>
    <w:rsid w:val="006A614D"/>
    <w:rsid w:val="006B0EF0"/>
    <w:rsid w:val="006B1E1B"/>
    <w:rsid w:val="006C18ED"/>
    <w:rsid w:val="006C5041"/>
    <w:rsid w:val="006D45B2"/>
    <w:rsid w:val="006D632C"/>
    <w:rsid w:val="006D6716"/>
    <w:rsid w:val="006E1DE6"/>
    <w:rsid w:val="006E6CDE"/>
    <w:rsid w:val="006E77EB"/>
    <w:rsid w:val="006F1D5A"/>
    <w:rsid w:val="007054A8"/>
    <w:rsid w:val="00707E3B"/>
    <w:rsid w:val="00710930"/>
    <w:rsid w:val="00710A1B"/>
    <w:rsid w:val="007260CC"/>
    <w:rsid w:val="00730326"/>
    <w:rsid w:val="0073060F"/>
    <w:rsid w:val="00731AA4"/>
    <w:rsid w:val="00732A3C"/>
    <w:rsid w:val="007445B5"/>
    <w:rsid w:val="00745858"/>
    <w:rsid w:val="00745ADE"/>
    <w:rsid w:val="007509FC"/>
    <w:rsid w:val="00774CF9"/>
    <w:rsid w:val="007752F2"/>
    <w:rsid w:val="00776CF2"/>
    <w:rsid w:val="007A6E51"/>
    <w:rsid w:val="007B5BE2"/>
    <w:rsid w:val="007C316F"/>
    <w:rsid w:val="007C65B8"/>
    <w:rsid w:val="007D28E6"/>
    <w:rsid w:val="007D666F"/>
    <w:rsid w:val="007E1A02"/>
    <w:rsid w:val="007E5C5D"/>
    <w:rsid w:val="007F2FB7"/>
    <w:rsid w:val="00800358"/>
    <w:rsid w:val="00804537"/>
    <w:rsid w:val="00805218"/>
    <w:rsid w:val="00820A6B"/>
    <w:rsid w:val="00844816"/>
    <w:rsid w:val="00850BC5"/>
    <w:rsid w:val="00852318"/>
    <w:rsid w:val="00862E24"/>
    <w:rsid w:val="008639F8"/>
    <w:rsid w:val="00865BF8"/>
    <w:rsid w:val="00866327"/>
    <w:rsid w:val="00883FE6"/>
    <w:rsid w:val="00884BAC"/>
    <w:rsid w:val="00886642"/>
    <w:rsid w:val="00890D2A"/>
    <w:rsid w:val="00892F92"/>
    <w:rsid w:val="008A0ECB"/>
    <w:rsid w:val="008A52ED"/>
    <w:rsid w:val="008B277F"/>
    <w:rsid w:val="008B68FF"/>
    <w:rsid w:val="008B7091"/>
    <w:rsid w:val="008B7C11"/>
    <w:rsid w:val="008C1602"/>
    <w:rsid w:val="008C51AB"/>
    <w:rsid w:val="008D3416"/>
    <w:rsid w:val="008D46A7"/>
    <w:rsid w:val="008E1B77"/>
    <w:rsid w:val="008E4B3D"/>
    <w:rsid w:val="008E688F"/>
    <w:rsid w:val="008F27F5"/>
    <w:rsid w:val="008F5F9D"/>
    <w:rsid w:val="008F6B70"/>
    <w:rsid w:val="00903016"/>
    <w:rsid w:val="009100E8"/>
    <w:rsid w:val="0091316D"/>
    <w:rsid w:val="00920CEA"/>
    <w:rsid w:val="00921E30"/>
    <w:rsid w:val="00932A82"/>
    <w:rsid w:val="0093355C"/>
    <w:rsid w:val="00934EE4"/>
    <w:rsid w:val="00936D82"/>
    <w:rsid w:val="00943B64"/>
    <w:rsid w:val="009458D0"/>
    <w:rsid w:val="00950B57"/>
    <w:rsid w:val="00953F24"/>
    <w:rsid w:val="00954F04"/>
    <w:rsid w:val="009671E5"/>
    <w:rsid w:val="00970ACE"/>
    <w:rsid w:val="009737C2"/>
    <w:rsid w:val="00984D9B"/>
    <w:rsid w:val="0099606C"/>
    <w:rsid w:val="0099748C"/>
    <w:rsid w:val="009A510A"/>
    <w:rsid w:val="009B47C2"/>
    <w:rsid w:val="009C16AF"/>
    <w:rsid w:val="009D2214"/>
    <w:rsid w:val="009D426D"/>
    <w:rsid w:val="009D5853"/>
    <w:rsid w:val="009E198E"/>
    <w:rsid w:val="009F0D28"/>
    <w:rsid w:val="009F60C6"/>
    <w:rsid w:val="00A101E7"/>
    <w:rsid w:val="00A13D24"/>
    <w:rsid w:val="00A17A07"/>
    <w:rsid w:val="00A20082"/>
    <w:rsid w:val="00A27BAE"/>
    <w:rsid w:val="00A31568"/>
    <w:rsid w:val="00A4181E"/>
    <w:rsid w:val="00A4351C"/>
    <w:rsid w:val="00A45496"/>
    <w:rsid w:val="00A46305"/>
    <w:rsid w:val="00A51423"/>
    <w:rsid w:val="00A514D2"/>
    <w:rsid w:val="00A70C5E"/>
    <w:rsid w:val="00A74BF0"/>
    <w:rsid w:val="00A75AAA"/>
    <w:rsid w:val="00A769FE"/>
    <w:rsid w:val="00A819A1"/>
    <w:rsid w:val="00A81A00"/>
    <w:rsid w:val="00A824A9"/>
    <w:rsid w:val="00A83D6F"/>
    <w:rsid w:val="00A97737"/>
    <w:rsid w:val="00A97DC2"/>
    <w:rsid w:val="00AB4DA7"/>
    <w:rsid w:val="00AB79FC"/>
    <w:rsid w:val="00AC1F63"/>
    <w:rsid w:val="00AC7D3E"/>
    <w:rsid w:val="00AF04B5"/>
    <w:rsid w:val="00AF2A1C"/>
    <w:rsid w:val="00AF669D"/>
    <w:rsid w:val="00AF76D8"/>
    <w:rsid w:val="00B00D38"/>
    <w:rsid w:val="00B03927"/>
    <w:rsid w:val="00B0557F"/>
    <w:rsid w:val="00B10A90"/>
    <w:rsid w:val="00B155F7"/>
    <w:rsid w:val="00B24B6C"/>
    <w:rsid w:val="00B26F05"/>
    <w:rsid w:val="00B36EC0"/>
    <w:rsid w:val="00B41A0A"/>
    <w:rsid w:val="00B41BD6"/>
    <w:rsid w:val="00B5072A"/>
    <w:rsid w:val="00B53CA1"/>
    <w:rsid w:val="00B53DEE"/>
    <w:rsid w:val="00B55EA6"/>
    <w:rsid w:val="00B66C8D"/>
    <w:rsid w:val="00B71828"/>
    <w:rsid w:val="00B77A76"/>
    <w:rsid w:val="00B828F3"/>
    <w:rsid w:val="00B90D7A"/>
    <w:rsid w:val="00B91E64"/>
    <w:rsid w:val="00B97E7A"/>
    <w:rsid w:val="00B97F6C"/>
    <w:rsid w:val="00BA120E"/>
    <w:rsid w:val="00BC12DE"/>
    <w:rsid w:val="00BC1BEA"/>
    <w:rsid w:val="00BC1F5B"/>
    <w:rsid w:val="00BC2211"/>
    <w:rsid w:val="00BC4809"/>
    <w:rsid w:val="00BC616A"/>
    <w:rsid w:val="00BE1246"/>
    <w:rsid w:val="00BE7BE6"/>
    <w:rsid w:val="00BF34C0"/>
    <w:rsid w:val="00BF3C3D"/>
    <w:rsid w:val="00BF7D3C"/>
    <w:rsid w:val="00C07D98"/>
    <w:rsid w:val="00C154F2"/>
    <w:rsid w:val="00C1678B"/>
    <w:rsid w:val="00C21901"/>
    <w:rsid w:val="00C43437"/>
    <w:rsid w:val="00C43878"/>
    <w:rsid w:val="00C52F95"/>
    <w:rsid w:val="00C721E4"/>
    <w:rsid w:val="00C73114"/>
    <w:rsid w:val="00C76B98"/>
    <w:rsid w:val="00C8079A"/>
    <w:rsid w:val="00C85BB2"/>
    <w:rsid w:val="00C94DB0"/>
    <w:rsid w:val="00CA3173"/>
    <w:rsid w:val="00CA52A5"/>
    <w:rsid w:val="00CA7706"/>
    <w:rsid w:val="00CB7D40"/>
    <w:rsid w:val="00CC2AAF"/>
    <w:rsid w:val="00CC6D57"/>
    <w:rsid w:val="00CD4447"/>
    <w:rsid w:val="00CE2FAA"/>
    <w:rsid w:val="00CE7D75"/>
    <w:rsid w:val="00CF399A"/>
    <w:rsid w:val="00CF511A"/>
    <w:rsid w:val="00D01621"/>
    <w:rsid w:val="00D111BA"/>
    <w:rsid w:val="00D116E6"/>
    <w:rsid w:val="00D179C1"/>
    <w:rsid w:val="00D22995"/>
    <w:rsid w:val="00D613BE"/>
    <w:rsid w:val="00D613FE"/>
    <w:rsid w:val="00D67FED"/>
    <w:rsid w:val="00D72C7E"/>
    <w:rsid w:val="00D84555"/>
    <w:rsid w:val="00D95476"/>
    <w:rsid w:val="00DA7465"/>
    <w:rsid w:val="00DA7C8F"/>
    <w:rsid w:val="00DB06C7"/>
    <w:rsid w:val="00DB2BBB"/>
    <w:rsid w:val="00DB43D0"/>
    <w:rsid w:val="00DB4CDB"/>
    <w:rsid w:val="00DB5AC4"/>
    <w:rsid w:val="00DB5EBF"/>
    <w:rsid w:val="00DC028D"/>
    <w:rsid w:val="00DC3731"/>
    <w:rsid w:val="00DC3769"/>
    <w:rsid w:val="00DC4E45"/>
    <w:rsid w:val="00DC5D9A"/>
    <w:rsid w:val="00DC7899"/>
    <w:rsid w:val="00DD46E4"/>
    <w:rsid w:val="00DD4BBE"/>
    <w:rsid w:val="00DE7FC8"/>
    <w:rsid w:val="00E0422E"/>
    <w:rsid w:val="00E059B1"/>
    <w:rsid w:val="00E12AAE"/>
    <w:rsid w:val="00E12E1B"/>
    <w:rsid w:val="00E13ABA"/>
    <w:rsid w:val="00E206B0"/>
    <w:rsid w:val="00E2396F"/>
    <w:rsid w:val="00E32D28"/>
    <w:rsid w:val="00E406B2"/>
    <w:rsid w:val="00E4148E"/>
    <w:rsid w:val="00E41892"/>
    <w:rsid w:val="00E611D4"/>
    <w:rsid w:val="00E639F7"/>
    <w:rsid w:val="00E71164"/>
    <w:rsid w:val="00E76C54"/>
    <w:rsid w:val="00E8038C"/>
    <w:rsid w:val="00E807AF"/>
    <w:rsid w:val="00E87028"/>
    <w:rsid w:val="00E92ECE"/>
    <w:rsid w:val="00EA085D"/>
    <w:rsid w:val="00EA0EA9"/>
    <w:rsid w:val="00EB459C"/>
    <w:rsid w:val="00EF0CFF"/>
    <w:rsid w:val="00EF2871"/>
    <w:rsid w:val="00EF4968"/>
    <w:rsid w:val="00F056E8"/>
    <w:rsid w:val="00F22850"/>
    <w:rsid w:val="00F24229"/>
    <w:rsid w:val="00F34B1F"/>
    <w:rsid w:val="00F368C7"/>
    <w:rsid w:val="00F40B56"/>
    <w:rsid w:val="00F44ADB"/>
    <w:rsid w:val="00F45854"/>
    <w:rsid w:val="00F53C42"/>
    <w:rsid w:val="00F54A3D"/>
    <w:rsid w:val="00F557ED"/>
    <w:rsid w:val="00F70839"/>
    <w:rsid w:val="00F72130"/>
    <w:rsid w:val="00F74140"/>
    <w:rsid w:val="00F86FC6"/>
    <w:rsid w:val="00FA51D0"/>
    <w:rsid w:val="00FC164C"/>
    <w:rsid w:val="00FC38AA"/>
    <w:rsid w:val="00FC3BB7"/>
    <w:rsid w:val="00FE5615"/>
    <w:rsid w:val="00FF0078"/>
    <w:rsid w:val="00FF0A15"/>
    <w:rsid w:val="00FF0D01"/>
    <w:rsid w:val="00FF4D99"/>
    <w:rsid w:val="00FF5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50A8CE"/>
  <w15:chartTrackingRefBased/>
  <w15:docId w15:val="{E985D397-23E1-4764-90F5-51CDF69FB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9">
    <w:name w:val="Normal"/>
    <w:qFormat/>
    <w:rsid w:val="00E2396F"/>
  </w:style>
  <w:style w:type="paragraph" w:styleId="1">
    <w:name w:val="heading 1"/>
    <w:basedOn w:val="a9"/>
    <w:next w:val="a9"/>
    <w:link w:val="11"/>
    <w:autoRedefine/>
    <w:uiPriority w:val="9"/>
    <w:qFormat/>
    <w:rsid w:val="00EF4968"/>
    <w:pPr>
      <w:keepNext/>
      <w:keepLines/>
      <w:pageBreakBefore/>
      <w:numPr>
        <w:numId w:val="8"/>
      </w:numPr>
      <w:suppressLineNumbers/>
      <w:suppressAutoHyphens/>
      <w:spacing w:after="420"/>
      <w:jc w:val="left"/>
      <w:outlineLvl w:val="0"/>
    </w:pPr>
    <w:rPr>
      <w:rFonts w:asciiTheme="majorHAnsi" w:hAnsiTheme="majorHAnsi"/>
      <w:b/>
      <w:szCs w:val="32"/>
    </w:rPr>
  </w:style>
  <w:style w:type="paragraph" w:styleId="2">
    <w:name w:val="heading 2"/>
    <w:basedOn w:val="a9"/>
    <w:next w:val="a9"/>
    <w:link w:val="20"/>
    <w:autoRedefine/>
    <w:uiPriority w:val="9"/>
    <w:qFormat/>
    <w:rsid w:val="00CC6D57"/>
    <w:pPr>
      <w:keepNext/>
      <w:numPr>
        <w:ilvl w:val="1"/>
        <w:numId w:val="8"/>
      </w:numPr>
      <w:suppressLineNumbers/>
      <w:suppressAutoHyphens/>
      <w:spacing w:before="280" w:after="280"/>
      <w:jc w:val="left"/>
      <w:outlineLvl w:val="1"/>
    </w:pPr>
    <w:rPr>
      <w:rFonts w:asciiTheme="majorHAnsi" w:eastAsiaTheme="majorEastAsia" w:hAnsiTheme="majorHAnsi" w:cstheme="majorBidi"/>
      <w:b/>
      <w:szCs w:val="24"/>
    </w:rPr>
  </w:style>
  <w:style w:type="paragraph" w:styleId="3">
    <w:name w:val="heading 3"/>
    <w:basedOn w:val="a9"/>
    <w:next w:val="a9"/>
    <w:link w:val="30"/>
    <w:autoRedefine/>
    <w:uiPriority w:val="9"/>
    <w:unhideWhenUsed/>
    <w:qFormat/>
    <w:rsid w:val="000A5744"/>
    <w:pPr>
      <w:keepNext/>
      <w:numPr>
        <w:ilvl w:val="2"/>
        <w:numId w:val="7"/>
      </w:numPr>
      <w:suppressLineNumbers/>
      <w:suppressAutoHyphens/>
      <w:spacing w:before="280"/>
      <w:outlineLvl w:val="2"/>
    </w:pPr>
    <w:rPr>
      <w:rFonts w:asciiTheme="majorHAnsi" w:eastAsiaTheme="majorEastAsia" w:hAnsiTheme="majorHAnsi" w:cstheme="majorBidi"/>
      <w:b/>
      <w:i/>
      <w:szCs w:val="24"/>
    </w:rPr>
  </w:style>
  <w:style w:type="paragraph" w:styleId="4">
    <w:name w:val="heading 4"/>
    <w:basedOn w:val="a9"/>
    <w:next w:val="a9"/>
    <w:link w:val="40"/>
    <w:uiPriority w:val="9"/>
    <w:semiHidden/>
    <w:qFormat/>
    <w:rsid w:val="007C316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5">
    <w:name w:val="heading 5"/>
    <w:basedOn w:val="a9"/>
    <w:next w:val="a9"/>
    <w:link w:val="50"/>
    <w:uiPriority w:val="9"/>
    <w:semiHidden/>
    <w:unhideWhenUsed/>
    <w:qFormat/>
    <w:rsid w:val="008D46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9"/>
    <w:next w:val="a9"/>
    <w:link w:val="60"/>
    <w:uiPriority w:val="9"/>
    <w:semiHidden/>
    <w:unhideWhenUsed/>
    <w:qFormat/>
    <w:rsid w:val="008D46A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9"/>
    <w:next w:val="a9"/>
    <w:link w:val="70"/>
    <w:uiPriority w:val="9"/>
    <w:semiHidden/>
    <w:unhideWhenUsed/>
    <w:qFormat/>
    <w:rsid w:val="008D46A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9"/>
    <w:next w:val="a9"/>
    <w:link w:val="80"/>
    <w:uiPriority w:val="9"/>
    <w:semiHidden/>
    <w:unhideWhenUsed/>
    <w:qFormat/>
    <w:rsid w:val="008D46A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9"/>
    <w:next w:val="a9"/>
    <w:link w:val="90"/>
    <w:uiPriority w:val="9"/>
    <w:semiHidden/>
    <w:unhideWhenUsed/>
    <w:qFormat/>
    <w:rsid w:val="008D46A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a">
    <w:name w:val="Default Paragraph Font"/>
    <w:uiPriority w:val="1"/>
    <w:semiHidden/>
    <w:unhideWhenUsed/>
  </w:style>
  <w:style w:type="table" w:default="1" w:styleId="ab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c">
    <w:name w:val="No List"/>
    <w:uiPriority w:val="99"/>
    <w:semiHidden/>
    <w:unhideWhenUsed/>
  </w:style>
  <w:style w:type="character" w:customStyle="1" w:styleId="20">
    <w:name w:val="Заголовок 2 Знак"/>
    <w:basedOn w:val="aa"/>
    <w:link w:val="2"/>
    <w:uiPriority w:val="9"/>
    <w:rsid w:val="00CC6D57"/>
    <w:rPr>
      <w:rFonts w:asciiTheme="majorHAnsi" w:eastAsiaTheme="majorEastAsia" w:hAnsiTheme="majorHAnsi" w:cstheme="majorBidi"/>
      <w:b/>
      <w:sz w:val="24"/>
      <w:szCs w:val="24"/>
    </w:rPr>
  </w:style>
  <w:style w:type="character" w:customStyle="1" w:styleId="11">
    <w:name w:val="Заголовок 1 Знак"/>
    <w:basedOn w:val="aa"/>
    <w:link w:val="1"/>
    <w:uiPriority w:val="9"/>
    <w:rsid w:val="00EF4968"/>
    <w:rPr>
      <w:rFonts w:asciiTheme="majorHAnsi" w:hAnsiTheme="majorHAnsi"/>
      <w:b/>
      <w:sz w:val="24"/>
      <w:szCs w:val="32"/>
    </w:rPr>
  </w:style>
  <w:style w:type="paragraph" w:styleId="ad">
    <w:name w:val="caption"/>
    <w:basedOn w:val="a9"/>
    <w:next w:val="a9"/>
    <w:autoRedefine/>
    <w:uiPriority w:val="35"/>
    <w:semiHidden/>
    <w:qFormat/>
    <w:rsid w:val="00A74BF0"/>
    <w:pPr>
      <w:keepNext/>
      <w:keepLines/>
      <w:suppressAutoHyphens/>
      <w:ind w:firstLine="0"/>
      <w:jc w:val="center"/>
    </w:pPr>
    <w:rPr>
      <w:rFonts w:eastAsiaTheme="minorHAnsi"/>
      <w:iCs/>
      <w:szCs w:val="18"/>
      <w14:ligatures w14:val="standard"/>
    </w:rPr>
  </w:style>
  <w:style w:type="paragraph" w:styleId="ae">
    <w:name w:val="No Spacing"/>
    <w:uiPriority w:val="1"/>
    <w:semiHidden/>
    <w:qFormat/>
    <w:rsid w:val="003D5402"/>
    <w:pPr>
      <w:spacing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af">
    <w:name w:val="Title"/>
    <w:basedOn w:val="a9"/>
    <w:next w:val="a9"/>
    <w:link w:val="af0"/>
    <w:uiPriority w:val="10"/>
    <w:semiHidden/>
    <w:qFormat/>
    <w:rsid w:val="003D5402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0">
    <w:name w:val="Заголовок Знак"/>
    <w:basedOn w:val="aa"/>
    <w:link w:val="af"/>
    <w:uiPriority w:val="10"/>
    <w:semiHidden/>
    <w:rsid w:val="00B10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f1">
    <w:name w:val="Обычный с отступом"/>
    <w:basedOn w:val="a9"/>
    <w:next w:val="a9"/>
    <w:qFormat/>
    <w:rsid w:val="00886642"/>
    <w:pPr>
      <w:spacing w:before="140"/>
    </w:pPr>
  </w:style>
  <w:style w:type="character" w:customStyle="1" w:styleId="af2">
    <w:name w:val="Скрытый текст"/>
    <w:basedOn w:val="aa"/>
    <w:uiPriority w:val="1"/>
    <w:qFormat/>
    <w:rsid w:val="000B3AEC"/>
    <w:rPr>
      <w:rFonts w:asciiTheme="minorHAnsi" w:hAnsiTheme="minorHAnsi"/>
      <w:vanish/>
    </w:rPr>
  </w:style>
  <w:style w:type="paragraph" w:customStyle="1" w:styleId="a">
    <w:name w:val="Список маркированный (тире)"/>
    <w:basedOn w:val="a9"/>
    <w:autoRedefine/>
    <w:qFormat/>
    <w:rsid w:val="00E2396F"/>
    <w:pPr>
      <w:numPr>
        <w:numId w:val="25"/>
      </w:numPr>
      <w:spacing w:after="140"/>
      <w:contextualSpacing/>
    </w:pPr>
  </w:style>
  <w:style w:type="paragraph" w:customStyle="1" w:styleId="a5">
    <w:name w:val="Список нумерованный (абв)"/>
    <w:basedOn w:val="a9"/>
    <w:qFormat/>
    <w:rsid w:val="00E76C54"/>
    <w:pPr>
      <w:numPr>
        <w:numId w:val="2"/>
      </w:numPr>
      <w:spacing w:after="140"/>
      <w:contextualSpacing/>
    </w:pPr>
  </w:style>
  <w:style w:type="paragraph" w:customStyle="1" w:styleId="123">
    <w:name w:val="Список нумерованный (123)"/>
    <w:basedOn w:val="a9"/>
    <w:qFormat/>
    <w:rsid w:val="00E76C54"/>
    <w:pPr>
      <w:numPr>
        <w:numId w:val="3"/>
      </w:numPr>
      <w:spacing w:after="140"/>
      <w:contextualSpacing/>
    </w:pPr>
  </w:style>
  <w:style w:type="paragraph" w:customStyle="1" w:styleId="a8">
    <w:name w:val="Список использованных источников"/>
    <w:basedOn w:val="a9"/>
    <w:autoRedefine/>
    <w:qFormat/>
    <w:rsid w:val="00585A73"/>
    <w:pPr>
      <w:numPr>
        <w:numId w:val="23"/>
      </w:numPr>
      <w:contextualSpacing/>
    </w:pPr>
  </w:style>
  <w:style w:type="paragraph" w:customStyle="1" w:styleId="af3">
    <w:name w:val="Титул основной текст"/>
    <w:basedOn w:val="a9"/>
    <w:qFormat/>
    <w:rsid w:val="0008656F"/>
    <w:pPr>
      <w:suppressAutoHyphens/>
      <w:spacing w:line="240" w:lineRule="auto"/>
      <w:ind w:firstLine="0"/>
      <w:jc w:val="center"/>
    </w:pPr>
  </w:style>
  <w:style w:type="paragraph" w:customStyle="1" w:styleId="af4">
    <w:name w:val="Титул подписи"/>
    <w:basedOn w:val="af3"/>
    <w:qFormat/>
    <w:rsid w:val="0008656F"/>
    <w:pPr>
      <w:tabs>
        <w:tab w:val="left" w:pos="3686"/>
        <w:tab w:val="left" w:leader="underscore" w:pos="5670"/>
        <w:tab w:val="right" w:pos="9072"/>
      </w:tabs>
      <w:jc w:val="left"/>
    </w:pPr>
  </w:style>
  <w:style w:type="paragraph" w:customStyle="1" w:styleId="af5">
    <w:name w:val="Титул название"/>
    <w:basedOn w:val="af3"/>
    <w:qFormat/>
    <w:rsid w:val="0008656F"/>
    <w:rPr>
      <w:b/>
      <w:caps/>
    </w:rPr>
  </w:style>
  <w:style w:type="character" w:customStyle="1" w:styleId="30">
    <w:name w:val="Заголовок 3 Знак"/>
    <w:basedOn w:val="aa"/>
    <w:link w:val="3"/>
    <w:uiPriority w:val="9"/>
    <w:rsid w:val="000A5744"/>
    <w:rPr>
      <w:rFonts w:asciiTheme="majorHAnsi" w:eastAsiaTheme="majorEastAsia" w:hAnsiTheme="majorHAnsi" w:cstheme="majorBidi"/>
      <w:b/>
      <w:i/>
      <w:sz w:val="24"/>
      <w:szCs w:val="24"/>
    </w:rPr>
  </w:style>
  <w:style w:type="paragraph" w:styleId="af6">
    <w:name w:val="TOC Heading"/>
    <w:basedOn w:val="1"/>
    <w:next w:val="a9"/>
    <w:uiPriority w:val="39"/>
    <w:semiHidden/>
    <w:qFormat/>
    <w:rsid w:val="00E0422E"/>
    <w:pPr>
      <w:spacing w:before="240" w:line="259" w:lineRule="auto"/>
      <w:outlineLvl w:val="9"/>
    </w:pPr>
    <w:rPr>
      <w:b w:val="0"/>
      <w:caps/>
      <w:color w:val="0F4761" w:themeColor="accent1" w:themeShade="BF"/>
      <w:kern w:val="0"/>
      <w:sz w:val="32"/>
      <w:lang w:eastAsia="ru-RU"/>
      <w14:ligatures w14:val="none"/>
    </w:rPr>
  </w:style>
  <w:style w:type="paragraph" w:styleId="12">
    <w:name w:val="toc 1"/>
    <w:basedOn w:val="a9"/>
    <w:next w:val="a9"/>
    <w:autoRedefine/>
    <w:uiPriority w:val="39"/>
    <w:rsid w:val="00890D2A"/>
    <w:pPr>
      <w:keepLines/>
      <w:suppressLineNumbers/>
      <w:tabs>
        <w:tab w:val="right" w:leader="dot" w:pos="9345"/>
      </w:tabs>
      <w:suppressAutoHyphens/>
      <w:ind w:right="567" w:firstLine="0"/>
      <w:jc w:val="left"/>
    </w:pPr>
  </w:style>
  <w:style w:type="paragraph" w:styleId="21">
    <w:name w:val="toc 2"/>
    <w:basedOn w:val="a9"/>
    <w:next w:val="a9"/>
    <w:autoRedefine/>
    <w:uiPriority w:val="39"/>
    <w:rsid w:val="00EF4968"/>
    <w:pPr>
      <w:keepLines/>
      <w:suppressLineNumbers/>
      <w:tabs>
        <w:tab w:val="right" w:leader="dot" w:pos="9345"/>
      </w:tabs>
      <w:suppressAutoHyphens/>
      <w:ind w:left="227" w:right="567" w:firstLine="0"/>
      <w:jc w:val="left"/>
    </w:pPr>
  </w:style>
  <w:style w:type="paragraph" w:styleId="31">
    <w:name w:val="toc 3"/>
    <w:basedOn w:val="a9"/>
    <w:next w:val="a9"/>
    <w:autoRedefine/>
    <w:uiPriority w:val="39"/>
    <w:rsid w:val="00597AD8"/>
    <w:pPr>
      <w:keepLines/>
      <w:suppressLineNumbers/>
      <w:tabs>
        <w:tab w:val="right" w:leader="dot" w:pos="9345"/>
      </w:tabs>
      <w:suppressAutoHyphens/>
      <w:ind w:left="680" w:right="567" w:firstLine="0"/>
      <w:jc w:val="left"/>
    </w:pPr>
  </w:style>
  <w:style w:type="character" w:styleId="af7">
    <w:name w:val="Hyperlink"/>
    <w:basedOn w:val="aa"/>
    <w:uiPriority w:val="99"/>
    <w:semiHidden/>
    <w:rsid w:val="00E0422E"/>
    <w:rPr>
      <w:color w:val="467886" w:themeColor="hyperlink"/>
      <w:u w:val="single"/>
    </w:rPr>
  </w:style>
  <w:style w:type="numbering" w:customStyle="1" w:styleId="a4">
    <w:name w:val="Список многоуровневый для заголовков"/>
    <w:basedOn w:val="ac"/>
    <w:uiPriority w:val="99"/>
    <w:rsid w:val="00566C55"/>
    <w:pPr>
      <w:numPr>
        <w:numId w:val="4"/>
      </w:numPr>
    </w:pPr>
  </w:style>
  <w:style w:type="paragraph" w:customStyle="1" w:styleId="-">
    <w:name w:val="Заголовок структ. эл-та"/>
    <w:basedOn w:val="1"/>
    <w:next w:val="a9"/>
    <w:autoRedefine/>
    <w:qFormat/>
    <w:rsid w:val="006A1FD7"/>
    <w:pPr>
      <w:numPr>
        <w:numId w:val="0"/>
      </w:numPr>
      <w:jc w:val="center"/>
    </w:pPr>
    <w:rPr>
      <w:caps/>
      <w:szCs w:val="28"/>
    </w:rPr>
  </w:style>
  <w:style w:type="paragraph" w:customStyle="1" w:styleId="-0">
    <w:name w:val="Заголовок структ. эл-та (вне содержания)"/>
    <w:basedOn w:val="-"/>
    <w:next w:val="a9"/>
    <w:autoRedefine/>
    <w:qFormat/>
    <w:rsid w:val="008B7091"/>
    <w:pPr>
      <w:outlineLvl w:val="9"/>
    </w:pPr>
    <w:rPr>
      <w:szCs w:val="24"/>
    </w:rPr>
  </w:style>
  <w:style w:type="paragraph" w:styleId="af8">
    <w:name w:val="header"/>
    <w:basedOn w:val="a9"/>
    <w:link w:val="af9"/>
    <w:uiPriority w:val="99"/>
    <w:semiHidden/>
    <w:rsid w:val="00DC028D"/>
    <w:pPr>
      <w:tabs>
        <w:tab w:val="center" w:pos="4677"/>
        <w:tab w:val="right" w:pos="9355"/>
      </w:tabs>
      <w:spacing w:line="240" w:lineRule="auto"/>
    </w:pPr>
  </w:style>
  <w:style w:type="character" w:customStyle="1" w:styleId="af9">
    <w:name w:val="Верхний колонтитул Знак"/>
    <w:basedOn w:val="aa"/>
    <w:link w:val="af8"/>
    <w:uiPriority w:val="99"/>
    <w:semiHidden/>
    <w:rsid w:val="00B10A90"/>
  </w:style>
  <w:style w:type="paragraph" w:styleId="afa">
    <w:name w:val="footer"/>
    <w:basedOn w:val="a9"/>
    <w:link w:val="afb"/>
    <w:uiPriority w:val="99"/>
    <w:semiHidden/>
    <w:rsid w:val="00DC028D"/>
    <w:pPr>
      <w:tabs>
        <w:tab w:val="center" w:pos="4677"/>
        <w:tab w:val="right" w:pos="9355"/>
      </w:tabs>
      <w:spacing w:line="240" w:lineRule="auto"/>
    </w:pPr>
  </w:style>
  <w:style w:type="character" w:customStyle="1" w:styleId="afb">
    <w:name w:val="Нижний колонтитул Знак"/>
    <w:basedOn w:val="aa"/>
    <w:link w:val="afa"/>
    <w:uiPriority w:val="99"/>
    <w:semiHidden/>
    <w:rsid w:val="00920CEA"/>
  </w:style>
  <w:style w:type="paragraph" w:customStyle="1" w:styleId="afc">
    <w:name w:val="Стиль Название объекта"/>
    <w:basedOn w:val="ad"/>
    <w:next w:val="a9"/>
    <w:autoRedefine/>
    <w:semiHidden/>
    <w:rsid w:val="00DC028D"/>
    <w:rPr>
      <w:rFonts w:eastAsia="Times New Roman" w:cs="Times New Roman"/>
      <w:iCs w:val="0"/>
      <w:szCs w:val="20"/>
    </w:rPr>
  </w:style>
  <w:style w:type="paragraph" w:customStyle="1" w:styleId="afd">
    <w:name w:val="Рисунок"/>
    <w:basedOn w:val="a9"/>
    <w:next w:val="a3"/>
    <w:autoRedefine/>
    <w:qFormat/>
    <w:rsid w:val="00E2396F"/>
    <w:pPr>
      <w:keepNext/>
      <w:keepLines/>
      <w:suppressLineNumbers/>
      <w:suppressAutoHyphens/>
      <w:spacing w:before="280" w:after="280" w:line="240" w:lineRule="auto"/>
      <w:ind w:firstLine="0"/>
      <w:jc w:val="center"/>
    </w:pPr>
    <w:rPr>
      <w:noProof/>
    </w:rPr>
  </w:style>
  <w:style w:type="paragraph" w:customStyle="1" w:styleId="a3">
    <w:name w:val="Рисунок название"/>
    <w:basedOn w:val="a9"/>
    <w:next w:val="a9"/>
    <w:qFormat/>
    <w:rsid w:val="004035BD"/>
    <w:pPr>
      <w:keepLines/>
      <w:numPr>
        <w:numId w:val="5"/>
      </w:numPr>
      <w:suppressLineNumbers/>
      <w:suppressAutoHyphens/>
      <w:spacing w:before="280" w:after="280" w:line="240" w:lineRule="auto"/>
      <w:jc w:val="center"/>
    </w:pPr>
  </w:style>
  <w:style w:type="numbering" w:customStyle="1" w:styleId="a2">
    <w:name w:val="Список нумерации рисунков"/>
    <w:uiPriority w:val="99"/>
    <w:rsid w:val="00310416"/>
    <w:pPr>
      <w:numPr>
        <w:numId w:val="5"/>
      </w:numPr>
    </w:pPr>
  </w:style>
  <w:style w:type="numbering" w:customStyle="1" w:styleId="a0">
    <w:name w:val="Список нумерации формул"/>
    <w:uiPriority w:val="99"/>
    <w:rsid w:val="00A97DC2"/>
    <w:pPr>
      <w:numPr>
        <w:numId w:val="6"/>
      </w:numPr>
    </w:pPr>
  </w:style>
  <w:style w:type="character" w:styleId="afe">
    <w:name w:val="Placeholder Text"/>
    <w:basedOn w:val="aa"/>
    <w:uiPriority w:val="99"/>
    <w:semiHidden/>
    <w:rsid w:val="00287B2B"/>
    <w:rPr>
      <w:color w:val="666666"/>
    </w:rPr>
  </w:style>
  <w:style w:type="paragraph" w:customStyle="1" w:styleId="aff">
    <w:name w:val="Формула"/>
    <w:basedOn w:val="a9"/>
    <w:next w:val="a9"/>
    <w:qFormat/>
    <w:rsid w:val="00A97DC2"/>
    <w:pPr>
      <w:keepLines/>
      <w:suppressLineNumbers/>
      <w:tabs>
        <w:tab w:val="center" w:pos="4678"/>
        <w:tab w:val="right" w:pos="9356"/>
      </w:tabs>
      <w:suppressAutoHyphens/>
      <w:spacing w:before="420" w:after="420"/>
      <w:ind w:firstLine="0"/>
      <w:jc w:val="left"/>
    </w:pPr>
    <w:rPr>
      <w:rFonts w:eastAsia="Cambria Math" w:cs="Cambria Math"/>
      <w:noProof/>
      <w:szCs w:val="32"/>
    </w:rPr>
  </w:style>
  <w:style w:type="paragraph" w:customStyle="1" w:styleId="a1">
    <w:name w:val="Код программы"/>
    <w:basedOn w:val="a9"/>
    <w:autoRedefine/>
    <w:qFormat/>
    <w:rsid w:val="005F43B2"/>
    <w:pPr>
      <w:numPr>
        <w:numId w:val="29"/>
      </w:numPr>
      <w:spacing w:before="140" w:after="140" w:line="240" w:lineRule="auto"/>
      <w:contextualSpacing/>
      <w:jc w:val="left"/>
    </w:pPr>
    <w:rPr>
      <w:rFonts w:ascii="Consolas" w:hAnsi="Consolas" w:cs="Cascadia Mono"/>
      <w:noProof/>
      <w:sz w:val="24"/>
      <w:szCs w:val="19"/>
      <w:lang w:val="en-US"/>
      <w14:ligatures w14:val="none"/>
    </w:rPr>
  </w:style>
  <w:style w:type="table" w:styleId="aff0">
    <w:name w:val="Table Grid"/>
    <w:basedOn w:val="ab"/>
    <w:uiPriority w:val="59"/>
    <w:rsid w:val="00014D43"/>
    <w:pPr>
      <w:spacing w:line="240" w:lineRule="auto"/>
      <w:ind w:firstLine="0"/>
      <w:jc w:val="left"/>
    </w:pPr>
    <w:rPr>
      <w:rFonts w:eastAsiaTheme="minorHAns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7">
    <w:name w:val="Приложение заголовок"/>
    <w:basedOn w:val="-"/>
    <w:next w:val="aff1"/>
    <w:autoRedefine/>
    <w:qFormat/>
    <w:rsid w:val="004035BD"/>
    <w:pPr>
      <w:numPr>
        <w:numId w:val="10"/>
      </w:numPr>
    </w:pPr>
    <w:rPr>
      <w:caps w:val="0"/>
    </w:rPr>
  </w:style>
  <w:style w:type="paragraph" w:customStyle="1" w:styleId="aff1">
    <w:name w:val="Приложение подзаголовок"/>
    <w:basedOn w:val="a9"/>
    <w:next w:val="a9"/>
    <w:autoRedefine/>
    <w:qFormat/>
    <w:rsid w:val="00C154F2"/>
    <w:pPr>
      <w:keepNext/>
      <w:keepLines/>
      <w:suppressAutoHyphens/>
      <w:spacing w:after="280"/>
      <w:ind w:firstLine="0"/>
      <w:jc w:val="center"/>
    </w:pPr>
    <w:rPr>
      <w:b/>
      <w:bCs/>
      <w:szCs w:val="24"/>
    </w:rPr>
  </w:style>
  <w:style w:type="paragraph" w:customStyle="1" w:styleId="a6">
    <w:name w:val="Заголовок таблицы"/>
    <w:basedOn w:val="a9"/>
    <w:next w:val="a9"/>
    <w:autoRedefine/>
    <w:qFormat/>
    <w:rsid w:val="00604AA4"/>
    <w:pPr>
      <w:keepNext/>
      <w:keepLines/>
      <w:numPr>
        <w:numId w:val="24"/>
      </w:numPr>
      <w:spacing w:before="280" w:after="140" w:line="240" w:lineRule="auto"/>
      <w:jc w:val="left"/>
    </w:pPr>
    <w:rPr>
      <w:szCs w:val="24"/>
    </w:rPr>
  </w:style>
  <w:style w:type="paragraph" w:customStyle="1" w:styleId="10">
    <w:name w:val="Заголовок 1 (без переноса)"/>
    <w:basedOn w:val="1"/>
    <w:next w:val="a9"/>
    <w:autoRedefine/>
    <w:qFormat/>
    <w:rsid w:val="00695F5C"/>
    <w:pPr>
      <w:pageBreakBefore w:val="0"/>
      <w:numPr>
        <w:numId w:val="28"/>
      </w:numPr>
      <w:spacing w:before="280" w:after="280"/>
      <w:outlineLvl w:val="1"/>
    </w:pPr>
    <w:rPr>
      <w:szCs w:val="28"/>
    </w:rPr>
  </w:style>
  <w:style w:type="character" w:styleId="aff2">
    <w:name w:val="annotation reference"/>
    <w:basedOn w:val="aa"/>
    <w:uiPriority w:val="99"/>
    <w:semiHidden/>
    <w:rsid w:val="00FF5C01"/>
    <w:rPr>
      <w:sz w:val="16"/>
      <w:szCs w:val="16"/>
    </w:rPr>
  </w:style>
  <w:style w:type="paragraph" w:styleId="aff3">
    <w:name w:val="annotation text"/>
    <w:basedOn w:val="a9"/>
    <w:link w:val="aff4"/>
    <w:uiPriority w:val="99"/>
    <w:semiHidden/>
    <w:rsid w:val="00FF5C01"/>
    <w:pPr>
      <w:spacing w:line="240" w:lineRule="auto"/>
    </w:pPr>
    <w:rPr>
      <w:sz w:val="20"/>
      <w:szCs w:val="20"/>
    </w:rPr>
  </w:style>
  <w:style w:type="character" w:customStyle="1" w:styleId="aff4">
    <w:name w:val="Текст примечания Знак"/>
    <w:basedOn w:val="aa"/>
    <w:link w:val="aff3"/>
    <w:uiPriority w:val="99"/>
    <w:semiHidden/>
    <w:rsid w:val="00920CEA"/>
    <w:rPr>
      <w:sz w:val="20"/>
      <w:szCs w:val="20"/>
    </w:rPr>
  </w:style>
  <w:style w:type="paragraph" w:styleId="aff5">
    <w:name w:val="annotation subject"/>
    <w:basedOn w:val="aff3"/>
    <w:next w:val="aff3"/>
    <w:link w:val="aff6"/>
    <w:uiPriority w:val="99"/>
    <w:semiHidden/>
    <w:unhideWhenUsed/>
    <w:rsid w:val="00FF5C01"/>
    <w:rPr>
      <w:b/>
      <w:bCs/>
    </w:rPr>
  </w:style>
  <w:style w:type="character" w:customStyle="1" w:styleId="aff6">
    <w:name w:val="Тема примечания Знак"/>
    <w:basedOn w:val="aff4"/>
    <w:link w:val="aff5"/>
    <w:uiPriority w:val="99"/>
    <w:semiHidden/>
    <w:rsid w:val="00FF5C01"/>
    <w:rPr>
      <w:b/>
      <w:bCs/>
      <w:sz w:val="20"/>
      <w:szCs w:val="20"/>
    </w:rPr>
  </w:style>
  <w:style w:type="paragraph" w:styleId="aff7">
    <w:name w:val="Revision"/>
    <w:hidden/>
    <w:uiPriority w:val="99"/>
    <w:semiHidden/>
    <w:rsid w:val="00FF5C01"/>
    <w:pPr>
      <w:spacing w:line="240" w:lineRule="auto"/>
      <w:ind w:firstLine="0"/>
      <w:jc w:val="left"/>
    </w:pPr>
  </w:style>
  <w:style w:type="character" w:customStyle="1" w:styleId="UnresolvedMention1">
    <w:name w:val="Unresolved Mention1"/>
    <w:basedOn w:val="aa"/>
    <w:uiPriority w:val="99"/>
    <w:semiHidden/>
    <w:unhideWhenUsed/>
    <w:rsid w:val="008B7091"/>
    <w:rPr>
      <w:color w:val="605E5C"/>
      <w:shd w:val="clear" w:color="auto" w:fill="E1DFDD"/>
    </w:rPr>
  </w:style>
  <w:style w:type="character" w:styleId="aff8">
    <w:name w:val="FollowedHyperlink"/>
    <w:basedOn w:val="aa"/>
    <w:uiPriority w:val="99"/>
    <w:semiHidden/>
    <w:unhideWhenUsed/>
    <w:rsid w:val="00B53CA1"/>
    <w:rPr>
      <w:color w:val="96607D" w:themeColor="followedHyperlink"/>
      <w:u w:val="single"/>
    </w:rPr>
  </w:style>
  <w:style w:type="character" w:customStyle="1" w:styleId="40">
    <w:name w:val="Заголовок 4 Знак"/>
    <w:basedOn w:val="aa"/>
    <w:link w:val="4"/>
    <w:uiPriority w:val="9"/>
    <w:semiHidden/>
    <w:rsid w:val="007C316F"/>
    <w:rPr>
      <w:rFonts w:asciiTheme="majorHAnsi" w:eastAsiaTheme="majorEastAsia" w:hAnsiTheme="majorHAnsi" w:cstheme="majorBidi"/>
      <w:i/>
      <w:iCs/>
      <w:color w:val="0F4761" w:themeColor="accent1" w:themeShade="BF"/>
      <w:sz w:val="24"/>
    </w:rPr>
  </w:style>
  <w:style w:type="paragraph" w:styleId="aff9">
    <w:name w:val="Balloon Text"/>
    <w:basedOn w:val="a9"/>
    <w:link w:val="affa"/>
    <w:uiPriority w:val="99"/>
    <w:semiHidden/>
    <w:unhideWhenUsed/>
    <w:rsid w:val="004701A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a">
    <w:name w:val="Текст выноски Знак"/>
    <w:basedOn w:val="aa"/>
    <w:link w:val="aff9"/>
    <w:uiPriority w:val="99"/>
    <w:semiHidden/>
    <w:rsid w:val="004701A8"/>
    <w:rPr>
      <w:rFonts w:ascii="Tahoma" w:hAnsi="Tahoma" w:cs="Tahoma"/>
      <w:sz w:val="16"/>
      <w:szCs w:val="16"/>
    </w:rPr>
  </w:style>
  <w:style w:type="paragraph" w:customStyle="1" w:styleId="22">
    <w:name w:val="Заголовок 2 (без переноса)"/>
    <w:basedOn w:val="10"/>
    <w:next w:val="a9"/>
    <w:autoRedefine/>
    <w:qFormat/>
    <w:rsid w:val="00695F5C"/>
    <w:pPr>
      <w:numPr>
        <w:numId w:val="0"/>
      </w:numPr>
    </w:pPr>
  </w:style>
  <w:style w:type="character" w:customStyle="1" w:styleId="50">
    <w:name w:val="Заголовок 5 Знак"/>
    <w:basedOn w:val="aa"/>
    <w:link w:val="5"/>
    <w:uiPriority w:val="9"/>
    <w:semiHidden/>
    <w:rsid w:val="008D46A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a"/>
    <w:link w:val="6"/>
    <w:uiPriority w:val="9"/>
    <w:semiHidden/>
    <w:rsid w:val="008D46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a"/>
    <w:link w:val="7"/>
    <w:uiPriority w:val="9"/>
    <w:semiHidden/>
    <w:rsid w:val="008D46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a"/>
    <w:link w:val="8"/>
    <w:uiPriority w:val="9"/>
    <w:semiHidden/>
    <w:rsid w:val="008D46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a"/>
    <w:link w:val="9"/>
    <w:uiPriority w:val="9"/>
    <w:semiHidden/>
    <w:rsid w:val="008D46A7"/>
    <w:rPr>
      <w:rFonts w:eastAsiaTheme="majorEastAsia" w:cstheme="majorBidi"/>
      <w:color w:val="272727" w:themeColor="text1" w:themeTint="D8"/>
    </w:rPr>
  </w:style>
  <w:style w:type="paragraph" w:styleId="affb">
    <w:name w:val="Subtitle"/>
    <w:basedOn w:val="a9"/>
    <w:next w:val="a9"/>
    <w:link w:val="affc"/>
    <w:uiPriority w:val="11"/>
    <w:qFormat/>
    <w:rsid w:val="008D46A7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ffc">
    <w:name w:val="Подзаголовок Знак"/>
    <w:basedOn w:val="aa"/>
    <w:link w:val="affb"/>
    <w:uiPriority w:val="11"/>
    <w:rsid w:val="008D46A7"/>
    <w:rPr>
      <w:rFonts w:eastAsiaTheme="majorEastAsia" w:cstheme="majorBidi"/>
      <w:color w:val="595959" w:themeColor="text1" w:themeTint="A6"/>
      <w:spacing w:val="15"/>
    </w:rPr>
  </w:style>
  <w:style w:type="paragraph" w:styleId="23">
    <w:name w:val="Quote"/>
    <w:basedOn w:val="a9"/>
    <w:next w:val="a9"/>
    <w:link w:val="24"/>
    <w:uiPriority w:val="29"/>
    <w:qFormat/>
    <w:rsid w:val="008D46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a"/>
    <w:link w:val="23"/>
    <w:uiPriority w:val="29"/>
    <w:rsid w:val="008D46A7"/>
    <w:rPr>
      <w:i/>
      <w:iCs/>
      <w:color w:val="404040" w:themeColor="text1" w:themeTint="BF"/>
    </w:rPr>
  </w:style>
  <w:style w:type="paragraph" w:styleId="affd">
    <w:name w:val="List Paragraph"/>
    <w:basedOn w:val="a9"/>
    <w:uiPriority w:val="34"/>
    <w:rsid w:val="008D46A7"/>
    <w:pPr>
      <w:ind w:left="720"/>
      <w:contextualSpacing/>
    </w:pPr>
  </w:style>
  <w:style w:type="character" w:styleId="affe">
    <w:name w:val="Intense Emphasis"/>
    <w:basedOn w:val="aa"/>
    <w:uiPriority w:val="21"/>
    <w:qFormat/>
    <w:rsid w:val="008D46A7"/>
    <w:rPr>
      <w:i/>
      <w:iCs/>
      <w:color w:val="0F4761" w:themeColor="accent1" w:themeShade="BF"/>
    </w:rPr>
  </w:style>
  <w:style w:type="paragraph" w:styleId="afff">
    <w:name w:val="Intense Quote"/>
    <w:basedOn w:val="a9"/>
    <w:next w:val="a9"/>
    <w:link w:val="afff0"/>
    <w:uiPriority w:val="30"/>
    <w:qFormat/>
    <w:rsid w:val="008D46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ff0">
    <w:name w:val="Выделенная цитата Знак"/>
    <w:basedOn w:val="aa"/>
    <w:link w:val="afff"/>
    <w:uiPriority w:val="30"/>
    <w:rsid w:val="008D46A7"/>
    <w:rPr>
      <w:i/>
      <w:iCs/>
      <w:color w:val="0F4761" w:themeColor="accent1" w:themeShade="BF"/>
    </w:rPr>
  </w:style>
  <w:style w:type="character" w:styleId="afff1">
    <w:name w:val="Intense Reference"/>
    <w:basedOn w:val="aa"/>
    <w:uiPriority w:val="32"/>
    <w:semiHidden/>
    <w:qFormat/>
    <w:rsid w:val="008D46A7"/>
    <w:rPr>
      <w:b/>
      <w:bCs/>
      <w:smallCaps/>
      <w:color w:val="0F4761" w:themeColor="accent1" w:themeShade="BF"/>
      <w:spacing w:val="5"/>
    </w:rPr>
  </w:style>
  <w:style w:type="character" w:styleId="afff2">
    <w:name w:val="Unresolved Mention"/>
    <w:basedOn w:val="aa"/>
    <w:uiPriority w:val="99"/>
    <w:semiHidden/>
    <w:unhideWhenUsed/>
    <w:rsid w:val="004C3A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62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2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2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5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0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2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7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3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5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2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54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7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4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12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7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5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477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24638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23869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67941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5263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5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6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6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93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2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6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83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7761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976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07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138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4906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097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178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306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064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292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20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2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851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810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755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3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5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90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58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86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6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0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4893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02798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82336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58056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428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08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5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6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5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4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7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22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71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43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17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586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64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92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22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065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eloper.1c.ru/" TargetMode="Externa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hyperlink" Target="https://github.com/AleksandrMum/VPK_8_1C_Mumladze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footer" Target="footer1.xml"/><Relationship Id="rId3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sha\OneDrive\&#1044;&#1086;&#1082;&#1091;&#1084;&#1077;&#1085;&#1090;&#1099;\&#1053;&#1072;&#1089;&#1090;&#1088;&#1072;&#1080;&#1074;&#1072;&#1077;&#1084;&#1099;&#1077;%20&#1096;&#1072;&#1073;&#1083;&#1086;&#1085;&#1099;%20Office\&#1064;&#1072;&#1073;&#1083;&#1086;&#1085;%20&#1087;&#1086;%20&#1043;&#1054;&#1057;&#1058;&#1091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TotalTNR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4DCE0E36-2931-45B4-9242-910256A8B5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по ГОСТу.dotx</Template>
  <TotalTime>91</TotalTime>
  <Pages>16</Pages>
  <Words>712</Words>
  <Characters>4061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Мумладзе</dc:creator>
  <cp:keywords/>
  <dc:description/>
  <cp:lastModifiedBy>Мумладзе Александр Сергоевич</cp:lastModifiedBy>
  <cp:revision>30</cp:revision>
  <cp:lastPrinted>2025-04-05T10:10:00Z</cp:lastPrinted>
  <dcterms:created xsi:type="dcterms:W3CDTF">2026-02-18T09:47:00Z</dcterms:created>
  <dcterms:modified xsi:type="dcterms:W3CDTF">2026-02-25T16:55:00Z</dcterms:modified>
</cp:coreProperties>
</file>